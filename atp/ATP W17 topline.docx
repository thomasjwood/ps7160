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3F51" w:rsidRDefault="00963F51" w:rsidP="00A41798"/>
    <w:p w:rsidR="000410B0" w:rsidRPr="00075DE8" w:rsidRDefault="000410B0" w:rsidP="00A41798">
      <w:pPr>
        <w:pStyle w:val="NoSpacing"/>
        <w:tabs>
          <w:tab w:val="left" w:pos="1620"/>
        </w:tabs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2016 PEW RESEARCH CENTER’S AMERICAN TRENDS PANEL </w:t>
      </w:r>
    </w:p>
    <w:p w:rsidR="000410B0" w:rsidRPr="00075DE8" w:rsidRDefault="000410B0" w:rsidP="00A41798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WAVE 1</w:t>
      </w:r>
      <w:r>
        <w:rPr>
          <w:rFonts w:ascii="Verdana" w:hAnsi="Verdana"/>
          <w:b/>
          <w:sz w:val="18"/>
          <w:szCs w:val="18"/>
        </w:rPr>
        <w:t>7</w:t>
      </w:r>
      <w:r w:rsidRPr="00075DE8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May</w:t>
      </w:r>
    </w:p>
    <w:p w:rsidR="000410B0" w:rsidRPr="00075DE8" w:rsidRDefault="000410B0" w:rsidP="00A41798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FINAL TOPLINE</w:t>
      </w:r>
    </w:p>
    <w:p w:rsidR="000410B0" w:rsidRPr="00075DE8" w:rsidRDefault="000410B0" w:rsidP="00A41798">
      <w:pPr>
        <w:pStyle w:val="NoSpacing"/>
        <w:jc w:val="center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May 10</w:t>
      </w:r>
      <w:r w:rsidRPr="00075DE8">
        <w:rPr>
          <w:rFonts w:ascii="Verdana" w:hAnsi="Verdana"/>
          <w:b/>
          <w:sz w:val="18"/>
          <w:szCs w:val="18"/>
        </w:rPr>
        <w:t xml:space="preserve"> – </w:t>
      </w:r>
      <w:r>
        <w:rPr>
          <w:rFonts w:ascii="Verdana" w:hAnsi="Verdana"/>
          <w:b/>
          <w:sz w:val="18"/>
          <w:szCs w:val="18"/>
        </w:rPr>
        <w:t>June 6</w:t>
      </w:r>
      <w:r w:rsidRPr="00075DE8">
        <w:rPr>
          <w:rFonts w:ascii="Verdana" w:hAnsi="Verdana"/>
          <w:b/>
          <w:sz w:val="18"/>
          <w:szCs w:val="18"/>
        </w:rPr>
        <w:t>, 2016</w:t>
      </w:r>
    </w:p>
    <w:p w:rsidR="000410B0" w:rsidRPr="00075DE8" w:rsidRDefault="000410B0" w:rsidP="00A41798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TOTAL N=</w:t>
      </w:r>
      <w:r w:rsidR="00BD6011" w:rsidRPr="00BD6011">
        <w:rPr>
          <w:rFonts w:ascii="Verdana" w:hAnsi="Verdana"/>
          <w:b/>
          <w:sz w:val="18"/>
          <w:szCs w:val="18"/>
        </w:rPr>
        <w:t>4,563</w:t>
      </w:r>
    </w:p>
    <w:p w:rsidR="000410B0" w:rsidRPr="00075DE8" w:rsidRDefault="000410B0" w:rsidP="00A41798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WEB RESPONDENTS N=</w:t>
      </w:r>
      <w:r w:rsidR="00BD6011">
        <w:rPr>
          <w:rFonts w:ascii="Verdana" w:hAnsi="Verdana"/>
          <w:b/>
          <w:sz w:val="18"/>
          <w:szCs w:val="18"/>
        </w:rPr>
        <w:t>4,091</w:t>
      </w:r>
    </w:p>
    <w:p w:rsidR="000410B0" w:rsidRPr="00075DE8" w:rsidRDefault="000410B0" w:rsidP="00A41798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MAIL RESPONDENTS N=</w:t>
      </w:r>
      <w:r w:rsidR="00BD6011">
        <w:rPr>
          <w:rFonts w:ascii="Verdana" w:hAnsi="Verdana"/>
          <w:b/>
          <w:sz w:val="18"/>
          <w:szCs w:val="18"/>
        </w:rPr>
        <w:t>472</w:t>
      </w:r>
      <w:r w:rsidRPr="00075DE8">
        <w:rPr>
          <w:rFonts w:ascii="Verdana" w:eastAsia="Times New Roman" w:hAnsi="Verdana" w:cs="Times New Roman"/>
          <w:b/>
          <w:bCs/>
          <w:sz w:val="18"/>
          <w:szCs w:val="18"/>
          <w:vertAlign w:val="superscript"/>
        </w:rPr>
        <w:footnoteReference w:id="1"/>
      </w:r>
    </w:p>
    <w:p w:rsidR="000410B0" w:rsidRDefault="000410B0" w:rsidP="00A41798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p w:rsidR="000410B0" w:rsidRPr="00075DE8" w:rsidRDefault="000410B0" w:rsidP="00A41798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  <w:r w:rsidRPr="00075DE8">
        <w:rPr>
          <w:rFonts w:ascii="Verdana" w:hAnsi="Verdana" w:cs="Arial"/>
          <w:b/>
          <w:sz w:val="18"/>
          <w:szCs w:val="18"/>
        </w:rPr>
        <w:t>ASK ALL:</w:t>
      </w:r>
    </w:p>
    <w:p w:rsidR="000410B0" w:rsidRDefault="000410B0" w:rsidP="00A41798">
      <w:pPr>
        <w:tabs>
          <w:tab w:val="left" w:pos="1440"/>
        </w:tabs>
      </w:pPr>
      <w:r w:rsidRPr="000410B0">
        <w:rPr>
          <w:rFonts w:ascii="Verdana" w:hAnsi="Verdana" w:cs="Shruti"/>
          <w:sz w:val="18"/>
          <w:szCs w:val="18"/>
        </w:rPr>
        <w:t>TALK</w:t>
      </w:r>
      <w:r w:rsidRPr="00075DE8">
        <w:rPr>
          <w:rFonts w:ascii="Verdana" w:hAnsi="Verdana" w:cs="Arial"/>
          <w:sz w:val="18"/>
          <w:szCs w:val="18"/>
        </w:rPr>
        <w:tab/>
      </w:r>
      <w:r w:rsidRPr="000410B0">
        <w:rPr>
          <w:rFonts w:ascii="Verdana" w:hAnsi="Verdana"/>
          <w:sz w:val="18"/>
          <w:szCs w:val="18"/>
        </w:rPr>
        <w:t xml:space="preserve">Thinking about conversations you have had in person, on the phone, or by email, text </w:t>
      </w:r>
      <w:r>
        <w:rPr>
          <w:rFonts w:ascii="Verdana" w:hAnsi="Verdana"/>
          <w:sz w:val="18"/>
          <w:szCs w:val="18"/>
        </w:rPr>
        <w:tab/>
      </w:r>
      <w:r w:rsidRPr="000410B0">
        <w:rPr>
          <w:rFonts w:ascii="Verdana" w:hAnsi="Verdana"/>
          <w:sz w:val="18"/>
          <w:szCs w:val="18"/>
        </w:rPr>
        <w:t xml:space="preserve">message or social media, which of these topics, if any, have you talked about in the </w:t>
      </w:r>
      <w:r>
        <w:rPr>
          <w:rFonts w:ascii="Verdana" w:hAnsi="Verdana"/>
          <w:sz w:val="18"/>
          <w:szCs w:val="18"/>
        </w:rPr>
        <w:tab/>
      </w:r>
      <w:r w:rsidRPr="000410B0">
        <w:rPr>
          <w:rFonts w:ascii="Verdana" w:hAnsi="Verdana"/>
          <w:sz w:val="18"/>
          <w:szCs w:val="18"/>
        </w:rPr>
        <w:t xml:space="preserve">PAST 7 DAYS?  </w:t>
      </w:r>
    </w:p>
    <w:p w:rsidR="000410B0" w:rsidRDefault="000410B0" w:rsidP="00A41798"/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1395"/>
        <w:gridCol w:w="1395"/>
      </w:tblGrid>
      <w:tr w:rsidR="000410B0" w:rsidRPr="00075DE8" w:rsidTr="003D4A28">
        <w:tc>
          <w:tcPr>
            <w:tcW w:w="4320" w:type="dxa"/>
          </w:tcPr>
          <w:p w:rsidR="000410B0" w:rsidRPr="00075DE8" w:rsidRDefault="000410B0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  <w:vAlign w:val="bottom"/>
          </w:tcPr>
          <w:p w:rsidR="000410B0" w:rsidRPr="00075DE8" w:rsidRDefault="000410B0" w:rsidP="00A4179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0410B0" w:rsidRPr="00075DE8" w:rsidRDefault="000410B0" w:rsidP="00A4179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0410B0" w:rsidRPr="00075DE8" w:rsidRDefault="000410B0" w:rsidP="00A4179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/No answer</w:t>
            </w:r>
          </w:p>
        </w:tc>
      </w:tr>
      <w:tr w:rsidR="009E28AF" w:rsidRPr="00075DE8" w:rsidTr="003D4A28">
        <w:trPr>
          <w:trHeight w:val="171"/>
        </w:trPr>
        <w:tc>
          <w:tcPr>
            <w:tcW w:w="4320" w:type="dxa"/>
          </w:tcPr>
          <w:p w:rsidR="009E28AF" w:rsidRPr="00075DE8" w:rsidRDefault="009E28AF" w:rsidP="00A41798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a.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The economy and job situation</w:t>
            </w: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E28AF" w:rsidRPr="00075DE8" w:rsidTr="003D4A28">
        <w:trPr>
          <w:trHeight w:val="171"/>
        </w:trPr>
        <w:tc>
          <w:tcPr>
            <w:tcW w:w="4320" w:type="dxa"/>
          </w:tcPr>
          <w:p w:rsidR="009E28AF" w:rsidRPr="00075DE8" w:rsidRDefault="009E28AF" w:rsidP="00A41798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</w:tr>
      <w:tr w:rsidR="009E28AF" w:rsidRPr="00075DE8" w:rsidTr="003D4A28">
        <w:tc>
          <w:tcPr>
            <w:tcW w:w="4320" w:type="dxa"/>
          </w:tcPr>
          <w:p w:rsidR="009E28AF" w:rsidRPr="000410B0" w:rsidRDefault="009E28AF" w:rsidP="00A41798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0410B0">
              <w:rPr>
                <w:rFonts w:ascii="Verdana" w:hAnsi="Verdana"/>
                <w:sz w:val="18"/>
                <w:szCs w:val="18"/>
              </w:rPr>
              <w:t xml:space="preserve">b.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  <w:t>Severe storms</w:t>
            </w: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E28AF" w:rsidRPr="00075DE8" w:rsidTr="003D4A28">
        <w:tc>
          <w:tcPr>
            <w:tcW w:w="4320" w:type="dxa"/>
          </w:tcPr>
          <w:p w:rsidR="009E28AF" w:rsidRPr="000410B0" w:rsidRDefault="009E28AF" w:rsidP="00A41798">
            <w:pPr>
              <w:tabs>
                <w:tab w:val="left" w:pos="702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9E28AF" w:rsidRPr="00075DE8" w:rsidTr="003D4A28">
        <w:tc>
          <w:tcPr>
            <w:tcW w:w="4320" w:type="dxa"/>
          </w:tcPr>
          <w:p w:rsidR="009E28AF" w:rsidRPr="00075DE8" w:rsidRDefault="009E28AF" w:rsidP="00A41798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Food and nutrition</w:t>
            </w: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E28AF" w:rsidRPr="00075DE8" w:rsidTr="003D4A28">
        <w:tc>
          <w:tcPr>
            <w:tcW w:w="4320" w:type="dxa"/>
          </w:tcPr>
          <w:p w:rsidR="009E28AF" w:rsidRPr="00075DE8" w:rsidRDefault="009E28AF" w:rsidP="00A41798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E28AF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1395" w:type="dxa"/>
          </w:tcPr>
          <w:p w:rsidR="009E28AF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</w:tr>
      <w:tr w:rsidR="009E28AF" w:rsidRPr="00075DE8" w:rsidTr="003D4A28">
        <w:tc>
          <w:tcPr>
            <w:tcW w:w="4320" w:type="dxa"/>
          </w:tcPr>
          <w:p w:rsidR="009E28AF" w:rsidRPr="00075DE8" w:rsidRDefault="009E28AF" w:rsidP="00A41798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d.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 xml:space="preserve">The 2016 presidential election </w:t>
            </w:r>
            <w:r>
              <w:rPr>
                <w:rFonts w:ascii="Verdana" w:hAnsi="Verdana"/>
                <w:sz w:val="18"/>
                <w:szCs w:val="18"/>
              </w:rPr>
              <w:tab/>
              <w:t>campaign</w:t>
            </w: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E28AF" w:rsidRPr="00075DE8" w:rsidTr="003D4A28">
        <w:tc>
          <w:tcPr>
            <w:tcW w:w="4320" w:type="dxa"/>
          </w:tcPr>
          <w:p w:rsidR="009E28AF" w:rsidRPr="00075DE8" w:rsidRDefault="009E28AF" w:rsidP="00A41798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E28AF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1395" w:type="dxa"/>
          </w:tcPr>
          <w:p w:rsidR="009E28AF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</w:tr>
      <w:tr w:rsidR="009E28AF" w:rsidRPr="00075DE8" w:rsidTr="003D4A28">
        <w:tc>
          <w:tcPr>
            <w:tcW w:w="4320" w:type="dxa"/>
          </w:tcPr>
          <w:p w:rsidR="009E28AF" w:rsidRPr="00075DE8" w:rsidRDefault="009E28AF" w:rsidP="00A41798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e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Health and medicine</w:t>
            </w: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E28AF" w:rsidRPr="00075DE8" w:rsidTr="003D4A28">
        <w:tc>
          <w:tcPr>
            <w:tcW w:w="4320" w:type="dxa"/>
          </w:tcPr>
          <w:p w:rsidR="009E28AF" w:rsidRPr="00075DE8" w:rsidRDefault="009E28AF" w:rsidP="00A41798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E28AF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395" w:type="dxa"/>
          </w:tcPr>
          <w:p w:rsidR="009E28AF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</w:tr>
      <w:tr w:rsidR="009E28AF" w:rsidRPr="00075DE8" w:rsidTr="003D4A28">
        <w:tc>
          <w:tcPr>
            <w:tcW w:w="4320" w:type="dxa"/>
          </w:tcPr>
          <w:p w:rsidR="009E28AF" w:rsidRPr="00075DE8" w:rsidRDefault="009E28AF" w:rsidP="00A41798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f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Sports</w:t>
            </w: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E28AF" w:rsidRPr="00075DE8" w:rsidTr="003D4A28">
        <w:tc>
          <w:tcPr>
            <w:tcW w:w="4320" w:type="dxa"/>
          </w:tcPr>
          <w:p w:rsidR="009E28AF" w:rsidRPr="00075DE8" w:rsidRDefault="009E28AF" w:rsidP="00A41798">
            <w:pPr>
              <w:tabs>
                <w:tab w:val="left" w:pos="70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E28AF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395" w:type="dxa"/>
          </w:tcPr>
          <w:p w:rsidR="009E28AF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</w:tr>
      <w:tr w:rsidR="009E28AF" w:rsidRPr="00075DE8" w:rsidTr="003D4A28">
        <w:tc>
          <w:tcPr>
            <w:tcW w:w="4320" w:type="dxa"/>
          </w:tcPr>
          <w:p w:rsidR="009E28AF" w:rsidRPr="00075DE8" w:rsidRDefault="009E28AF" w:rsidP="00A41798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g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075DE8">
              <w:rPr>
                <w:rFonts w:ascii="Verdana" w:hAnsi="Verdana"/>
                <w:sz w:val="18"/>
                <w:szCs w:val="18"/>
              </w:rPr>
              <w:t xml:space="preserve">None of these </w:t>
            </w:r>
            <w:r>
              <w:rPr>
                <w:rFonts w:ascii="Verdana" w:hAnsi="Verdana"/>
                <w:b/>
                <w:sz w:val="18"/>
                <w:szCs w:val="18"/>
              </w:rPr>
              <w:t xml:space="preserve">[EXCLUSIVE </w:t>
            </w:r>
            <w:r>
              <w:rPr>
                <w:rFonts w:ascii="Verdana" w:hAnsi="Verdana"/>
                <w:b/>
                <w:sz w:val="18"/>
                <w:szCs w:val="18"/>
              </w:rPr>
              <w:tab/>
            </w:r>
            <w:r w:rsidRPr="00075DE8">
              <w:rPr>
                <w:rFonts w:ascii="Verdana" w:hAnsi="Verdana"/>
                <w:b/>
                <w:sz w:val="18"/>
                <w:szCs w:val="18"/>
              </w:rPr>
              <w:t>PUNCH]</w:t>
            </w: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E28AF" w:rsidRPr="00075DE8" w:rsidTr="003D4A28">
        <w:tc>
          <w:tcPr>
            <w:tcW w:w="4320" w:type="dxa"/>
          </w:tcPr>
          <w:p w:rsidR="009E28AF" w:rsidRPr="00075DE8" w:rsidRDefault="009E28AF" w:rsidP="00A41798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E28AF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95" w:type="dxa"/>
          </w:tcPr>
          <w:p w:rsidR="009E28AF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</w:tbl>
    <w:p w:rsidR="00833F0F" w:rsidRDefault="00833F0F" w:rsidP="00A41798">
      <w:pPr>
        <w:rPr>
          <w:rFonts w:ascii="Verdana" w:hAnsi="Verdana"/>
          <w:b/>
          <w:sz w:val="18"/>
          <w:szCs w:val="18"/>
          <w:lang w:val="en-CA"/>
        </w:rPr>
      </w:pPr>
    </w:p>
    <w:p w:rsidR="00A454FE" w:rsidRPr="00075DE8" w:rsidRDefault="00A454FE" w:rsidP="00A41798">
      <w:pPr>
        <w:rPr>
          <w:rFonts w:ascii="Verdana" w:hAnsi="Verdana"/>
          <w:b/>
          <w:sz w:val="18"/>
          <w:szCs w:val="18"/>
          <w:lang w:val="en-CA"/>
        </w:rPr>
      </w:pPr>
      <w:r w:rsidRPr="00075DE8">
        <w:rPr>
          <w:rFonts w:ascii="Verdana" w:hAnsi="Verdana"/>
          <w:b/>
          <w:sz w:val="18"/>
          <w:szCs w:val="18"/>
          <w:lang w:val="en-CA"/>
        </w:rPr>
        <w:t>ASK ALL:</w:t>
      </w:r>
    </w:p>
    <w:p w:rsidR="00A454FE" w:rsidRDefault="003D4A28" w:rsidP="00A41798">
      <w:pPr>
        <w:ind w:left="720" w:hanging="720"/>
        <w:rPr>
          <w:rFonts w:ascii="Verdana" w:hAnsi="Verdana"/>
          <w:sz w:val="18"/>
          <w:szCs w:val="18"/>
        </w:rPr>
      </w:pPr>
      <w:r w:rsidRPr="003D4A28">
        <w:rPr>
          <w:rFonts w:ascii="Verdana" w:hAnsi="Verdana" w:cs="Shruti"/>
          <w:sz w:val="18"/>
          <w:szCs w:val="18"/>
        </w:rPr>
        <w:t>CONF</w:t>
      </w:r>
      <w:r w:rsidR="00A454FE" w:rsidRPr="003D4A28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3D4A28">
        <w:rPr>
          <w:rFonts w:ascii="Verdana" w:hAnsi="Verdana"/>
          <w:sz w:val="18"/>
          <w:szCs w:val="18"/>
        </w:rPr>
        <w:t xml:space="preserve">How much confidence, if any, do you have in each of the following to act in the best </w:t>
      </w:r>
      <w:r>
        <w:rPr>
          <w:rFonts w:ascii="Verdana" w:hAnsi="Verdana"/>
          <w:sz w:val="18"/>
          <w:szCs w:val="18"/>
        </w:rPr>
        <w:tab/>
      </w:r>
      <w:r w:rsidRPr="003D4A28">
        <w:rPr>
          <w:rFonts w:ascii="Verdana" w:hAnsi="Verdana"/>
          <w:sz w:val="18"/>
          <w:szCs w:val="18"/>
        </w:rPr>
        <w:t xml:space="preserve">interests of the public? </w:t>
      </w:r>
      <w:r w:rsidRPr="002A0DAF">
        <w:rPr>
          <w:rFonts w:ascii="Verdana" w:hAnsi="Verdana"/>
          <w:b/>
          <w:sz w:val="18"/>
          <w:szCs w:val="18"/>
        </w:rPr>
        <w:t>[RANDOMIZE ITEMS]</w:t>
      </w:r>
    </w:p>
    <w:p w:rsidR="003D4A28" w:rsidRPr="000A13ED" w:rsidRDefault="003D4A28" w:rsidP="00A41798">
      <w:pPr>
        <w:ind w:left="720" w:hanging="720"/>
        <w:rPr>
          <w:rFonts w:ascii="Verdana" w:hAnsi="Verdana" w:cs="ArialMT"/>
          <w:sz w:val="18"/>
          <w:szCs w:val="18"/>
        </w:rPr>
      </w:pPr>
    </w:p>
    <w:p w:rsidR="00A454FE" w:rsidRPr="000A13ED" w:rsidRDefault="00A454FE" w:rsidP="00A41798">
      <w:pPr>
        <w:rPr>
          <w:rFonts w:ascii="Verdana" w:hAnsi="Verdana"/>
          <w:sz w:val="18"/>
          <w:szCs w:val="18"/>
        </w:rPr>
      </w:pPr>
      <w:r w:rsidRPr="000A13ED">
        <w:rPr>
          <w:rFonts w:ascii="Verdana" w:hAnsi="Verdana" w:cs="ArialMT"/>
          <w:sz w:val="18"/>
          <w:szCs w:val="18"/>
        </w:rPr>
        <w:tab/>
        <w:t>a. Elect</w:t>
      </w:r>
      <w:r w:rsidR="003D4A28">
        <w:rPr>
          <w:rFonts w:ascii="Verdana" w:hAnsi="Verdana" w:cs="ArialMT"/>
          <w:sz w:val="18"/>
          <w:szCs w:val="18"/>
        </w:rPr>
        <w:t>ed officials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E28AF" w:rsidRPr="00075DE8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great deal of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9E28AF" w:rsidRPr="00075DE8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fair amount of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6750" w:type="dxa"/>
            <w:vAlign w:val="center"/>
          </w:tcPr>
          <w:p w:rsidR="009E28AF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center"/>
          </w:tcPr>
          <w:p w:rsidR="009E28AF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confidence at all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E28AF" w:rsidRPr="00075DE8" w:rsidRDefault="009E28AF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E28AF" w:rsidRPr="00075DE8" w:rsidRDefault="009E28AF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54FE" w:rsidRPr="00A175E3" w:rsidRDefault="00A454FE" w:rsidP="00A41798">
      <w:pPr>
        <w:pStyle w:val="Filter"/>
        <w:rPr>
          <w:rFonts w:ascii="Verdana" w:hAnsi="Verdana"/>
          <w:b w:val="0"/>
          <w:sz w:val="18"/>
          <w:szCs w:val="18"/>
        </w:rPr>
      </w:pPr>
    </w:p>
    <w:p w:rsidR="003D4A28" w:rsidRDefault="00A454FE" w:rsidP="00A41798">
      <w:pPr>
        <w:rPr>
          <w:rFonts w:ascii="Verdana" w:hAnsi="Verdana" w:cs="ArialMT"/>
          <w:sz w:val="18"/>
          <w:szCs w:val="18"/>
        </w:rPr>
      </w:pPr>
      <w:r w:rsidRPr="000A13ED">
        <w:rPr>
          <w:rFonts w:ascii="Verdana" w:hAnsi="Verdana" w:cs="ArialMT"/>
          <w:sz w:val="18"/>
          <w:szCs w:val="18"/>
        </w:rPr>
        <w:tab/>
      </w:r>
    </w:p>
    <w:p w:rsidR="003D4A28" w:rsidRDefault="003D4A28" w:rsidP="00A41798">
      <w:pPr>
        <w:rPr>
          <w:rFonts w:ascii="Verdana" w:hAnsi="Verdana" w:cs="ArialMT"/>
          <w:sz w:val="18"/>
          <w:szCs w:val="18"/>
        </w:rPr>
      </w:pPr>
    </w:p>
    <w:p w:rsidR="003D4A28" w:rsidRDefault="003D4A28" w:rsidP="00A41798">
      <w:pPr>
        <w:rPr>
          <w:rFonts w:ascii="Verdana" w:hAnsi="Verdana" w:cs="ArialMT"/>
          <w:sz w:val="18"/>
          <w:szCs w:val="18"/>
        </w:rPr>
      </w:pPr>
    </w:p>
    <w:p w:rsidR="003D4A28" w:rsidRDefault="003D4A28" w:rsidP="00A41798">
      <w:pPr>
        <w:rPr>
          <w:rFonts w:ascii="Verdana" w:hAnsi="Verdana" w:cs="ArialMT"/>
          <w:sz w:val="18"/>
          <w:szCs w:val="18"/>
        </w:rPr>
      </w:pPr>
    </w:p>
    <w:p w:rsidR="002A0DAF" w:rsidRPr="00F23B4E" w:rsidRDefault="002A0DAF" w:rsidP="00A41798">
      <w:pPr>
        <w:rPr>
          <w:rFonts w:ascii="Verdana" w:hAnsi="Verdana" w:cs="Shruti"/>
          <w:b/>
          <w:sz w:val="18"/>
          <w:szCs w:val="18"/>
        </w:rPr>
      </w:pPr>
      <w:r w:rsidRPr="002A0DAF">
        <w:rPr>
          <w:rFonts w:ascii="Verdana" w:hAnsi="Verdana" w:cs="Shruti"/>
          <w:b/>
          <w:sz w:val="18"/>
          <w:szCs w:val="18"/>
        </w:rPr>
        <w:lastRenderedPageBreak/>
        <w:t>CONF</w:t>
      </w:r>
      <w:r w:rsidR="00F23B4E">
        <w:rPr>
          <w:rFonts w:ascii="Verdana" w:hAnsi="Verdana" w:cs="Shruti"/>
          <w:b/>
          <w:sz w:val="18"/>
          <w:szCs w:val="18"/>
        </w:rPr>
        <w:t xml:space="preserve"> CONTINUED…</w:t>
      </w:r>
    </w:p>
    <w:p w:rsidR="00A454FE" w:rsidRPr="000A13ED" w:rsidRDefault="002A0DAF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A454FE" w:rsidRPr="000A13ED">
        <w:rPr>
          <w:rFonts w:ascii="Verdana" w:hAnsi="Verdana" w:cs="ArialMT"/>
          <w:sz w:val="18"/>
          <w:szCs w:val="18"/>
        </w:rPr>
        <w:t xml:space="preserve">b. </w:t>
      </w:r>
      <w:r w:rsidR="003D4A28">
        <w:rPr>
          <w:rFonts w:ascii="Verdana" w:hAnsi="Verdana" w:cs="ArialMT"/>
          <w:sz w:val="18"/>
          <w:szCs w:val="18"/>
        </w:rPr>
        <w:t>The news media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9E28AF" w:rsidRPr="00075DE8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great deal of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E28AF" w:rsidRPr="00075DE8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fair amount of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center"/>
          </w:tcPr>
          <w:p w:rsidR="009E28AF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9E28AF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confidence at all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E28AF" w:rsidRPr="00075DE8" w:rsidRDefault="009E28AF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E28AF" w:rsidRPr="00075DE8" w:rsidRDefault="009E28AF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D4A28" w:rsidRDefault="003D4A28" w:rsidP="00A41798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</w:p>
    <w:p w:rsidR="003D4A28" w:rsidRPr="000A13ED" w:rsidRDefault="003D4A2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The military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E28AF" w:rsidRPr="00075DE8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great deal of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6750" w:type="dxa"/>
            <w:vAlign w:val="center"/>
          </w:tcPr>
          <w:p w:rsidR="009E28AF" w:rsidRPr="00075DE8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fair amount of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9E28AF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9E28AF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confidence at all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E28AF" w:rsidRPr="00075DE8" w:rsidRDefault="009E28AF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D4A28" w:rsidRDefault="003D4A28" w:rsidP="00A41798"/>
    <w:p w:rsidR="003D4A28" w:rsidRPr="003D4A28" w:rsidRDefault="003D4A28" w:rsidP="00A41798">
      <w:pPr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3D4A28" w:rsidRPr="000A13ED" w:rsidRDefault="003D4A2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Medical scientists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9E28AF" w:rsidRPr="00075DE8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great deal of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6750" w:type="dxa"/>
            <w:vAlign w:val="center"/>
          </w:tcPr>
          <w:p w:rsidR="009E28AF" w:rsidRPr="00075DE8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fair amount of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50" w:type="dxa"/>
            <w:vAlign w:val="center"/>
          </w:tcPr>
          <w:p w:rsidR="009E28AF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E28AF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confidence at all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E28AF" w:rsidRPr="00075DE8" w:rsidRDefault="009E28AF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54FE" w:rsidRDefault="00A454FE" w:rsidP="00A41798"/>
    <w:p w:rsidR="003D4A28" w:rsidRPr="003D4A28" w:rsidRDefault="003D4A28" w:rsidP="00A41798">
      <w:pPr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ASK FORM </w:t>
      </w:r>
      <w:r>
        <w:rPr>
          <w:rFonts w:ascii="Verdana" w:hAnsi="Verdana"/>
          <w:b/>
          <w:sz w:val="18"/>
          <w:szCs w:val="18"/>
        </w:rPr>
        <w:t>2 AND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3,014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3D4A28" w:rsidRPr="000A13ED" w:rsidRDefault="003D4A2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Scientists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9E28AF" w:rsidRPr="00075DE8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great deal of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center"/>
          </w:tcPr>
          <w:p w:rsidR="009E28AF" w:rsidRPr="00075DE8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fair amount of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9E28AF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 confidence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9E28AF" w:rsidRDefault="009E28AF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confidence at all</w:t>
            </w:r>
          </w:p>
        </w:tc>
      </w:tr>
      <w:tr w:rsidR="009E28AF" w:rsidRPr="00075DE8" w:rsidTr="002A0DAF">
        <w:tc>
          <w:tcPr>
            <w:tcW w:w="1620" w:type="dxa"/>
            <w:vAlign w:val="bottom"/>
          </w:tcPr>
          <w:p w:rsidR="009E28AF" w:rsidRPr="00075DE8" w:rsidRDefault="009E28AF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E28AF" w:rsidRPr="00075DE8" w:rsidRDefault="009E28AF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D4A28" w:rsidRDefault="003D4A28" w:rsidP="00A41798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</w:p>
    <w:p w:rsidR="003D4A28" w:rsidRPr="000A13ED" w:rsidRDefault="003D4A2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e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Religious leaders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great deal of confidence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fair amount of confidence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 confidence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confidence at all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D4A28" w:rsidRPr="00792BC8" w:rsidRDefault="003D4A28" w:rsidP="00A41798"/>
    <w:p w:rsidR="003D4A28" w:rsidRDefault="003D4A28" w:rsidP="00A41798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</w:p>
    <w:p w:rsidR="008A0BA0" w:rsidRDefault="008A0BA0" w:rsidP="00A41798">
      <w:pPr>
        <w:rPr>
          <w:rFonts w:ascii="Verdana" w:hAnsi="Verdana" w:cs="Shruti"/>
          <w:b/>
          <w:sz w:val="18"/>
          <w:szCs w:val="18"/>
        </w:rPr>
      </w:pPr>
    </w:p>
    <w:p w:rsidR="002A0DAF" w:rsidRDefault="002A0DAF" w:rsidP="00A41798">
      <w:pPr>
        <w:rPr>
          <w:rFonts w:ascii="Verdana" w:hAnsi="Verdana" w:cs="Shruti"/>
          <w:b/>
          <w:sz w:val="18"/>
          <w:szCs w:val="18"/>
        </w:rPr>
      </w:pPr>
      <w:r w:rsidRPr="002A0DAF">
        <w:rPr>
          <w:rFonts w:ascii="Verdana" w:hAnsi="Verdana" w:cs="Shruti"/>
          <w:b/>
          <w:sz w:val="18"/>
          <w:szCs w:val="18"/>
        </w:rPr>
        <w:lastRenderedPageBreak/>
        <w:t>CONF</w:t>
      </w:r>
      <w:r>
        <w:rPr>
          <w:rFonts w:ascii="Verdana" w:hAnsi="Verdana" w:cs="Shruti"/>
          <w:b/>
          <w:sz w:val="18"/>
          <w:szCs w:val="18"/>
        </w:rPr>
        <w:t xml:space="preserve"> CONTINUED…</w:t>
      </w:r>
    </w:p>
    <w:p w:rsidR="003D4A28" w:rsidRPr="000A13ED" w:rsidRDefault="003D4A2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f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Public school principals and superintendents for grades K-12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D4A28" w:rsidRPr="00075DE8" w:rsidTr="002A0DAF">
        <w:tc>
          <w:tcPr>
            <w:tcW w:w="1620" w:type="dxa"/>
            <w:vAlign w:val="bottom"/>
          </w:tcPr>
          <w:p w:rsidR="003D4A28" w:rsidRPr="00075DE8" w:rsidRDefault="003D4A2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</w:t>
            </w:r>
            <w:r w:rsidR="002A0DAF">
              <w:rPr>
                <w:rFonts w:ascii="Verdana" w:hAnsi="Verdana"/>
                <w:sz w:val="18"/>
                <w:szCs w:val="18"/>
              </w:rPr>
              <w:t>e 6</w:t>
            </w:r>
          </w:p>
          <w:p w:rsidR="003D4A28" w:rsidRPr="00075DE8" w:rsidRDefault="003D4A2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3D4A28" w:rsidRPr="00075DE8" w:rsidRDefault="003D4A2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great deal of confidence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fair amount of confidence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 confidence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confidence at all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D4A28" w:rsidRPr="00075DE8" w:rsidTr="002A0DAF">
        <w:tc>
          <w:tcPr>
            <w:tcW w:w="1620" w:type="dxa"/>
            <w:vAlign w:val="bottom"/>
          </w:tcPr>
          <w:p w:rsidR="003D4A28" w:rsidRPr="00075DE8" w:rsidRDefault="003D4A2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3D4A28" w:rsidRPr="00075DE8" w:rsidRDefault="003D4A28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D4A28" w:rsidRPr="00792BC8" w:rsidRDefault="003D4A28" w:rsidP="00A41798"/>
    <w:p w:rsidR="003D4A28" w:rsidRPr="000A13ED" w:rsidRDefault="003D4A2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g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="002A0DAF">
        <w:rPr>
          <w:rFonts w:ascii="Verdana" w:hAnsi="Verdana" w:cs="ArialMT"/>
          <w:sz w:val="18"/>
          <w:szCs w:val="18"/>
        </w:rPr>
        <w:t>Business leaders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great deal of confidence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fair amount of confidence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 confidence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confidence at all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A0DAF" w:rsidRDefault="002A0DAF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2A0DAF" w:rsidRPr="00075DE8" w:rsidRDefault="002A0DAF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2A0DAF" w:rsidRDefault="002A0DAF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LOCAL</w:t>
      </w:r>
      <w:r w:rsidRPr="003D4A28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2A0DAF">
        <w:rPr>
          <w:rFonts w:ascii="Verdana" w:hAnsi="Verdana" w:cs="Shruti"/>
          <w:sz w:val="18"/>
          <w:szCs w:val="18"/>
        </w:rPr>
        <w:t xml:space="preserve">How much, if at all, is each of the following a problem in your local community? </w:t>
      </w:r>
      <w:r>
        <w:rPr>
          <w:rFonts w:ascii="Verdana" w:hAnsi="Verdana" w:cs="Shruti"/>
          <w:sz w:val="18"/>
          <w:szCs w:val="18"/>
        </w:rPr>
        <w:tab/>
      </w:r>
    </w:p>
    <w:p w:rsidR="002A0DAF" w:rsidRPr="002A0DAF" w:rsidRDefault="002A0DAF" w:rsidP="00A41798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2A0DAF">
        <w:rPr>
          <w:rFonts w:ascii="Verdana" w:hAnsi="Verdana" w:cs="Shruti"/>
          <w:b/>
          <w:sz w:val="18"/>
          <w:szCs w:val="18"/>
        </w:rPr>
        <w:t>[RANDOMIZE ITEMS]</w:t>
      </w:r>
    </w:p>
    <w:p w:rsidR="002A0DAF" w:rsidRPr="002A0DAF" w:rsidRDefault="002A0DAF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2A0DAF" w:rsidRPr="000A13ED" w:rsidRDefault="002A0DAF" w:rsidP="00A41798">
      <w:pPr>
        <w:rPr>
          <w:rFonts w:ascii="Verdana" w:hAnsi="Verdana"/>
          <w:sz w:val="18"/>
          <w:szCs w:val="18"/>
        </w:rPr>
      </w:pPr>
      <w:r w:rsidRPr="000A13ED">
        <w:rPr>
          <w:rFonts w:ascii="Verdana" w:hAnsi="Verdana" w:cs="ArialMT"/>
          <w:sz w:val="18"/>
          <w:szCs w:val="18"/>
        </w:rPr>
        <w:tab/>
        <w:t xml:space="preserve">a. </w:t>
      </w:r>
      <w:r>
        <w:rPr>
          <w:rFonts w:ascii="Verdana" w:hAnsi="Verdana" w:cs="ArialMT"/>
          <w:sz w:val="18"/>
          <w:szCs w:val="18"/>
        </w:rPr>
        <w:t>The quality of K-12 education in the public schools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Big problem in my local community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Small problem in my local community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problem in my local community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D4A28" w:rsidRDefault="003D4A28" w:rsidP="00A41798"/>
    <w:p w:rsidR="002A0DAF" w:rsidRPr="000A13ED" w:rsidRDefault="002A0DAF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2A0DAF">
        <w:rPr>
          <w:rFonts w:ascii="Verdana" w:hAnsi="Verdana" w:cs="ArialMT"/>
          <w:sz w:val="18"/>
          <w:szCs w:val="18"/>
        </w:rPr>
        <w:t>Access to good-quality health care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Big problem in my local community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Small problem in my local community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problem in my local community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A0DAF" w:rsidRDefault="002A0DAF" w:rsidP="00A41798"/>
    <w:p w:rsidR="002A0DAF" w:rsidRPr="000A13ED" w:rsidRDefault="002A0DAF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2A0DAF">
        <w:rPr>
          <w:rFonts w:ascii="Verdana" w:hAnsi="Verdana" w:cs="ArialMT"/>
          <w:sz w:val="18"/>
          <w:szCs w:val="18"/>
        </w:rPr>
        <w:t>Availability of jobs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Big problem in my local community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Small problem in my local community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problem in my local community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A0DAF" w:rsidRDefault="002A0DAF" w:rsidP="00A41798"/>
    <w:p w:rsidR="00A41798" w:rsidRDefault="00A4179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A53C66" w:rsidRDefault="00A53C66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469AF" w:rsidRPr="00C4090F" w:rsidRDefault="003469AF" w:rsidP="009D230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C4090F">
        <w:rPr>
          <w:rFonts w:ascii="Verdana" w:hAnsi="Verdana" w:cs="Shruti"/>
          <w:b/>
          <w:sz w:val="18"/>
          <w:szCs w:val="18"/>
        </w:rPr>
        <w:lastRenderedPageBreak/>
        <w:t>LOCAL CONTINUED…</w:t>
      </w:r>
    </w:p>
    <w:p w:rsidR="00F23B4E" w:rsidRPr="00C4090F" w:rsidRDefault="009D2304" w:rsidP="009D230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C4090F">
        <w:rPr>
          <w:rFonts w:ascii="Verdana" w:hAnsi="Verdana"/>
          <w:b/>
          <w:sz w:val="18"/>
          <w:szCs w:val="18"/>
        </w:rPr>
        <w:t>ASK FORM 3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C4090F">
        <w:rPr>
          <w:rFonts w:ascii="Verdana" w:hAnsi="Verdana"/>
          <w:b/>
          <w:sz w:val="18"/>
          <w:szCs w:val="18"/>
        </w:rPr>
        <w:t>]</w:t>
      </w:r>
      <w:r w:rsidR="00F23B4E" w:rsidRPr="00C4090F">
        <w:rPr>
          <w:rFonts w:ascii="Verdana" w:hAnsi="Verdana"/>
          <w:b/>
          <w:sz w:val="18"/>
          <w:szCs w:val="18"/>
        </w:rPr>
        <w:t xml:space="preserve"> </w:t>
      </w:r>
      <w:r w:rsidR="00F23B4E" w:rsidRPr="00C4090F">
        <w:rPr>
          <w:rFonts w:ascii="Verdana" w:hAnsi="Verdana" w:cs="Shruti"/>
          <w:b/>
          <w:sz w:val="18"/>
          <w:szCs w:val="18"/>
        </w:rPr>
        <w:t>[RANDOMIZE ITEMS D-F]</w:t>
      </w:r>
      <w:r w:rsidRPr="00C4090F">
        <w:rPr>
          <w:rFonts w:ascii="Verdana" w:hAnsi="Verdana"/>
          <w:b/>
          <w:sz w:val="18"/>
          <w:szCs w:val="18"/>
        </w:rPr>
        <w:t>:</w:t>
      </w:r>
    </w:p>
    <w:p w:rsidR="009D2304" w:rsidRPr="00C4090F" w:rsidRDefault="009D2304" w:rsidP="009D2304">
      <w:pPr>
        <w:rPr>
          <w:rFonts w:ascii="Verdana" w:hAnsi="Verdana"/>
          <w:sz w:val="18"/>
          <w:szCs w:val="18"/>
        </w:rPr>
      </w:pPr>
      <w:r w:rsidRPr="00C4090F">
        <w:rPr>
          <w:rFonts w:ascii="Verdana" w:hAnsi="Verdana" w:cs="ArialMT"/>
          <w:sz w:val="18"/>
          <w:szCs w:val="18"/>
        </w:rPr>
        <w:tab/>
        <w:t>d. Air pollution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9D2304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9D2304" w:rsidRPr="00C4090F" w:rsidRDefault="009D2304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D2304" w:rsidRPr="00C4090F" w:rsidRDefault="009D2304" w:rsidP="009D230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center"/>
          </w:tcPr>
          <w:p w:rsidR="009D2304" w:rsidRPr="00C4090F" w:rsidRDefault="009D2304" w:rsidP="009D230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Big problem in my local community</w:t>
            </w: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  <w:vAlign w:val="center"/>
          </w:tcPr>
          <w:p w:rsidR="009D2304" w:rsidRPr="00C4090F" w:rsidRDefault="009D2304" w:rsidP="009D230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Small problem in my local community</w:t>
            </w: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9D2304" w:rsidRPr="00C4090F" w:rsidRDefault="009D2304" w:rsidP="009D230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Not a problem in my local community</w:t>
            </w: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D2304" w:rsidRPr="00C4090F" w:rsidRDefault="009D2304" w:rsidP="009D230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9D2304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D2304" w:rsidRPr="00C4090F" w:rsidRDefault="009D2304" w:rsidP="009D230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D2304" w:rsidRPr="00C4090F" w:rsidRDefault="009D2304" w:rsidP="009D230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D2304" w:rsidRPr="00C4090F" w:rsidRDefault="009D2304" w:rsidP="009D230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C4090F">
        <w:rPr>
          <w:rFonts w:ascii="Verdana" w:hAnsi="Verdana"/>
          <w:b/>
          <w:sz w:val="18"/>
          <w:szCs w:val="18"/>
        </w:rPr>
        <w:t>ASK FORM 3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C4090F">
        <w:rPr>
          <w:rFonts w:ascii="Verdana" w:hAnsi="Verdana"/>
          <w:b/>
          <w:sz w:val="18"/>
          <w:szCs w:val="18"/>
        </w:rPr>
        <w:t>]:</w:t>
      </w:r>
    </w:p>
    <w:p w:rsidR="009D2304" w:rsidRPr="00C4090F" w:rsidRDefault="009D2304" w:rsidP="009D2304">
      <w:pPr>
        <w:rPr>
          <w:rFonts w:ascii="Verdana" w:hAnsi="Verdana"/>
          <w:sz w:val="18"/>
          <w:szCs w:val="18"/>
        </w:rPr>
      </w:pPr>
      <w:r w:rsidRPr="00C4090F">
        <w:rPr>
          <w:rFonts w:ascii="Verdana" w:hAnsi="Verdana" w:cs="ArialMT"/>
          <w:sz w:val="18"/>
          <w:szCs w:val="18"/>
        </w:rPr>
        <w:tab/>
        <w:t>e. Water pollution of lakes, rivers and streams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9D2304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9D2304" w:rsidRPr="00C4090F" w:rsidRDefault="009D2304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D2304" w:rsidRPr="00C4090F" w:rsidRDefault="009D2304" w:rsidP="009D230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9D2304" w:rsidRPr="00C4090F" w:rsidRDefault="009D2304" w:rsidP="009D230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Big problem in my local community</w:t>
            </w: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9D2304" w:rsidRPr="00C4090F" w:rsidRDefault="009D2304" w:rsidP="009D230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Small problem in my local community</w:t>
            </w: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D2304" w:rsidRPr="00C4090F" w:rsidRDefault="009D2304" w:rsidP="009D230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Not a problem in my local community</w:t>
            </w: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D2304" w:rsidRPr="00C4090F" w:rsidRDefault="009D2304" w:rsidP="009D230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9D2304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D2304" w:rsidRPr="00C4090F" w:rsidRDefault="009D2304" w:rsidP="009D230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D2304" w:rsidRPr="00C4090F" w:rsidRDefault="009D2304" w:rsidP="009D230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D2304" w:rsidRPr="00C4090F" w:rsidRDefault="009D2304" w:rsidP="009D230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C4090F">
        <w:rPr>
          <w:rFonts w:ascii="Verdana" w:hAnsi="Verdana"/>
          <w:b/>
          <w:sz w:val="18"/>
          <w:szCs w:val="18"/>
        </w:rPr>
        <w:t>ASK FORM 3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C4090F">
        <w:rPr>
          <w:rFonts w:ascii="Verdana" w:hAnsi="Verdana"/>
          <w:b/>
          <w:sz w:val="18"/>
          <w:szCs w:val="18"/>
        </w:rPr>
        <w:t>]:</w:t>
      </w:r>
    </w:p>
    <w:p w:rsidR="009D2304" w:rsidRPr="00C4090F" w:rsidRDefault="009D2304" w:rsidP="009D2304">
      <w:pPr>
        <w:rPr>
          <w:rFonts w:ascii="Verdana" w:hAnsi="Verdana"/>
          <w:sz w:val="18"/>
          <w:szCs w:val="18"/>
        </w:rPr>
      </w:pPr>
      <w:r w:rsidRPr="00C4090F">
        <w:rPr>
          <w:rFonts w:ascii="Verdana" w:hAnsi="Verdana" w:cs="ArialMT"/>
          <w:sz w:val="18"/>
          <w:szCs w:val="18"/>
        </w:rPr>
        <w:tab/>
        <w:t>f. Too much land development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9D2304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9D2304" w:rsidRPr="00C4090F" w:rsidRDefault="009D2304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D2304" w:rsidRPr="00C4090F" w:rsidRDefault="009D2304" w:rsidP="009D230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9D2304" w:rsidRPr="00C4090F" w:rsidRDefault="009D2304" w:rsidP="009D230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Big problem in my local community</w:t>
            </w: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9D2304" w:rsidRPr="00C4090F" w:rsidRDefault="009D2304" w:rsidP="009D230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Small problem in my local community</w:t>
            </w:r>
          </w:p>
        </w:tc>
      </w:tr>
      <w:tr w:rsidR="009D2304" w:rsidRPr="00C4090F" w:rsidTr="009D2304">
        <w:tc>
          <w:tcPr>
            <w:tcW w:w="1620" w:type="dxa"/>
            <w:vAlign w:val="bottom"/>
          </w:tcPr>
          <w:p w:rsidR="009D2304" w:rsidRPr="00C4090F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center"/>
          </w:tcPr>
          <w:p w:rsidR="009D2304" w:rsidRPr="00C4090F" w:rsidRDefault="009D2304" w:rsidP="009D230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Not a problem in my local community</w:t>
            </w:r>
          </w:p>
        </w:tc>
      </w:tr>
      <w:tr w:rsidR="009D2304" w:rsidRPr="00075DE8" w:rsidTr="009D2304">
        <w:tc>
          <w:tcPr>
            <w:tcW w:w="1620" w:type="dxa"/>
            <w:vAlign w:val="bottom"/>
          </w:tcPr>
          <w:p w:rsidR="009D2304" w:rsidRPr="00C4090F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D2304" w:rsidRPr="00075DE8" w:rsidRDefault="009D2304" w:rsidP="009D230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C4090F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D2304" w:rsidRPr="00075DE8" w:rsidTr="009D2304">
        <w:tc>
          <w:tcPr>
            <w:tcW w:w="1620" w:type="dxa"/>
            <w:vAlign w:val="bottom"/>
          </w:tcPr>
          <w:p w:rsidR="009D2304" w:rsidRPr="00075DE8" w:rsidRDefault="009D2304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D2304" w:rsidRPr="00075DE8" w:rsidRDefault="009D2304" w:rsidP="009D230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D2304" w:rsidRDefault="009D2304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2A0DAF" w:rsidRPr="00075DE8" w:rsidRDefault="002A0DAF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2A0DAF" w:rsidRDefault="002A0DAF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BIO1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2A0DAF">
        <w:rPr>
          <w:rFonts w:ascii="Verdana" w:hAnsi="Verdana" w:cs="Shruti"/>
          <w:sz w:val="18"/>
          <w:szCs w:val="18"/>
        </w:rPr>
        <w:t xml:space="preserve">Compared with twenty years ago, do you think the health of the ADULT POPULATION in </w:t>
      </w:r>
      <w:r>
        <w:rPr>
          <w:rFonts w:ascii="Verdana" w:hAnsi="Verdana" w:cs="Shruti"/>
          <w:sz w:val="18"/>
          <w:szCs w:val="18"/>
        </w:rPr>
        <w:tab/>
      </w:r>
      <w:r w:rsidRPr="002A0DAF">
        <w:rPr>
          <w:rFonts w:ascii="Verdana" w:hAnsi="Verdana" w:cs="Shruti"/>
          <w:sz w:val="18"/>
          <w:szCs w:val="18"/>
        </w:rPr>
        <w:t xml:space="preserve">the U.S. as a whole is generally… </w:t>
      </w:r>
    </w:p>
    <w:p w:rsidR="002A0DAF" w:rsidRPr="002A0DAF" w:rsidRDefault="002A0DAF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Better today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Worse today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About the same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A0DAF" w:rsidRDefault="002A0DAF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2A0DAF" w:rsidRPr="00075DE8" w:rsidRDefault="002A0DAF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2A0DAF" w:rsidRDefault="002A0DAF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2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2A0DAF">
        <w:rPr>
          <w:rFonts w:ascii="Verdana" w:hAnsi="Verdana" w:cs="Shruti"/>
          <w:sz w:val="18"/>
          <w:szCs w:val="18"/>
        </w:rPr>
        <w:t xml:space="preserve">Compared with twenty years ago, do you think health of CHILDREN in the U.S. as a </w:t>
      </w:r>
      <w:r>
        <w:rPr>
          <w:rFonts w:ascii="Verdana" w:hAnsi="Verdana" w:cs="Shruti"/>
          <w:sz w:val="18"/>
          <w:szCs w:val="18"/>
        </w:rPr>
        <w:tab/>
      </w:r>
      <w:r w:rsidRPr="002A0DAF">
        <w:rPr>
          <w:rFonts w:ascii="Verdana" w:hAnsi="Verdana" w:cs="Shruti"/>
          <w:sz w:val="18"/>
          <w:szCs w:val="18"/>
        </w:rPr>
        <w:t>whole is generally…</w:t>
      </w:r>
    </w:p>
    <w:p w:rsidR="002A0DAF" w:rsidRPr="002A0DAF" w:rsidRDefault="002A0DAF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Better today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Worse today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About the same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40F40" w:rsidRDefault="00740F40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2A0DAF" w:rsidRPr="00075DE8" w:rsidRDefault="002A0DAF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2A0DAF" w:rsidRDefault="002A0DAF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3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2A0DAF">
        <w:rPr>
          <w:rFonts w:ascii="Verdana" w:hAnsi="Verdana" w:cs="Shruti"/>
          <w:sz w:val="18"/>
          <w:szCs w:val="18"/>
        </w:rPr>
        <w:t xml:space="preserve">How much attention do you pay to news about health threats from infectious diseases, </w:t>
      </w:r>
      <w:r>
        <w:rPr>
          <w:rFonts w:ascii="Verdana" w:hAnsi="Verdana" w:cs="Shruti"/>
          <w:sz w:val="18"/>
          <w:szCs w:val="18"/>
        </w:rPr>
        <w:tab/>
      </w:r>
      <w:r w:rsidRPr="002A0DAF">
        <w:rPr>
          <w:rFonts w:ascii="Verdana" w:hAnsi="Verdana" w:cs="Shruti"/>
          <w:sz w:val="18"/>
          <w:szCs w:val="18"/>
        </w:rPr>
        <w:t>which are diseases spread from one person to another?</w:t>
      </w:r>
    </w:p>
    <w:p w:rsidR="002A0DAF" w:rsidRPr="002A0DAF" w:rsidRDefault="002A0DAF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2A0DAF" w:rsidRPr="00075DE8" w:rsidRDefault="002A0DAF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2A0DAF" w:rsidRDefault="002A0DAF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 w:rsidR="00956838">
        <w:rPr>
          <w:rFonts w:ascii="Verdana" w:hAnsi="Verdana" w:cs="Shruti"/>
          <w:sz w:val="18"/>
          <w:szCs w:val="18"/>
        </w:rPr>
        <w:t>4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="00956838" w:rsidRPr="00956838">
        <w:rPr>
          <w:rFonts w:ascii="Verdana" w:hAnsi="Verdana" w:cs="Shruti"/>
          <w:sz w:val="18"/>
          <w:szCs w:val="18"/>
        </w:rPr>
        <w:t xml:space="preserve">Compared with twenty years ago, do you think there are more, fewer, or about the same </w:t>
      </w:r>
      <w:r w:rsidR="00956838">
        <w:rPr>
          <w:rFonts w:ascii="Verdana" w:hAnsi="Verdana" w:cs="Shruti"/>
          <w:sz w:val="18"/>
          <w:szCs w:val="18"/>
        </w:rPr>
        <w:tab/>
      </w:r>
      <w:r w:rsidR="00956838" w:rsidRPr="00956838">
        <w:rPr>
          <w:rFonts w:ascii="Verdana" w:hAnsi="Verdana" w:cs="Shruti"/>
          <w:sz w:val="18"/>
          <w:szCs w:val="18"/>
        </w:rPr>
        <w:t>number of threats to people’s health from infectious disease today?</w:t>
      </w:r>
    </w:p>
    <w:p w:rsidR="002A0DAF" w:rsidRPr="002A0DAF" w:rsidRDefault="002A0DAF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A0DAF" w:rsidRPr="00075DE8" w:rsidTr="002A0DAF">
        <w:tc>
          <w:tcPr>
            <w:tcW w:w="1620" w:type="dxa"/>
            <w:vAlign w:val="bottom"/>
          </w:tcPr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A0DAF" w:rsidRPr="00075DE8" w:rsidRDefault="002A0DAF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A0DAF" w:rsidRPr="00075DE8" w:rsidRDefault="002A0DAF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More threats today 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Fewer threats today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About the same number of threats today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2A0DA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56838" w:rsidRPr="00075DE8" w:rsidRDefault="0095683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56838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5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56838">
        <w:rPr>
          <w:rFonts w:ascii="Verdana" w:hAnsi="Verdana" w:cs="Shruti"/>
          <w:sz w:val="18"/>
          <w:szCs w:val="18"/>
        </w:rPr>
        <w:t xml:space="preserve">How much, if anything, have you heard or read about the </w:t>
      </w:r>
      <w:proofErr w:type="spellStart"/>
      <w:r w:rsidRPr="00956838">
        <w:rPr>
          <w:rFonts w:ascii="Verdana" w:hAnsi="Verdana" w:cs="Shruti"/>
          <w:sz w:val="18"/>
          <w:szCs w:val="18"/>
        </w:rPr>
        <w:t>Zika</w:t>
      </w:r>
      <w:proofErr w:type="spellEnd"/>
      <w:r w:rsidRPr="00956838">
        <w:rPr>
          <w:rFonts w:ascii="Verdana" w:hAnsi="Verdana" w:cs="Shruti"/>
          <w:sz w:val="18"/>
          <w:szCs w:val="18"/>
        </w:rPr>
        <w:t xml:space="preserve"> virus?</w:t>
      </w:r>
    </w:p>
    <w:p w:rsidR="00956838" w:rsidRPr="002A0DAF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56838" w:rsidRPr="00075DE8" w:rsidTr="00956838">
        <w:tc>
          <w:tcPr>
            <w:tcW w:w="1620" w:type="dxa"/>
            <w:vAlign w:val="bottom"/>
          </w:tcPr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56838" w:rsidRPr="00075DE8" w:rsidRDefault="0095683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little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Nothing at all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56838" w:rsidRPr="002A0DAF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956838" w:rsidRPr="00075DE8" w:rsidRDefault="0095683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56838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6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56838">
        <w:rPr>
          <w:rFonts w:ascii="Verdana" w:hAnsi="Verdana" w:cs="Shruti"/>
          <w:sz w:val="18"/>
          <w:szCs w:val="18"/>
        </w:rPr>
        <w:t xml:space="preserve">How much of a threat, if any, is the </w:t>
      </w:r>
      <w:proofErr w:type="spellStart"/>
      <w:r w:rsidRPr="00956838">
        <w:rPr>
          <w:rFonts w:ascii="Verdana" w:hAnsi="Verdana" w:cs="Shruti"/>
          <w:sz w:val="18"/>
          <w:szCs w:val="18"/>
        </w:rPr>
        <w:t>Zika</w:t>
      </w:r>
      <w:proofErr w:type="spellEnd"/>
      <w:r w:rsidRPr="00956838">
        <w:rPr>
          <w:rFonts w:ascii="Verdana" w:hAnsi="Verdana" w:cs="Shruti"/>
          <w:sz w:val="18"/>
          <w:szCs w:val="18"/>
        </w:rPr>
        <w:t xml:space="preserve"> virus for…</w:t>
      </w:r>
    </w:p>
    <w:p w:rsidR="00956838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956838" w:rsidRPr="000A13ED" w:rsidRDefault="0095683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>
        <w:rPr>
          <w:rFonts w:ascii="Verdana" w:hAnsi="Verdana" w:cs="ArialMT"/>
          <w:sz w:val="18"/>
          <w:szCs w:val="18"/>
        </w:rPr>
        <w:t>The health of the U.S. population as whole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56838" w:rsidRPr="00075DE8" w:rsidTr="00956838">
        <w:tc>
          <w:tcPr>
            <w:tcW w:w="1620" w:type="dxa"/>
            <w:vAlign w:val="bottom"/>
          </w:tcPr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56838" w:rsidRPr="00075DE8" w:rsidRDefault="0095683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threat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threat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threat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469AF" w:rsidRDefault="003469AF" w:rsidP="00A41798">
      <w:pPr>
        <w:rPr>
          <w:rFonts w:ascii="Verdana" w:hAnsi="Verdana" w:cs="ArialMT"/>
          <w:sz w:val="18"/>
          <w:szCs w:val="18"/>
        </w:rPr>
      </w:pPr>
    </w:p>
    <w:p w:rsidR="003469AF" w:rsidRDefault="003469AF" w:rsidP="00A41798">
      <w:pPr>
        <w:rPr>
          <w:rFonts w:ascii="Verdana" w:hAnsi="Verdana" w:cs="ArialMT"/>
          <w:sz w:val="18"/>
          <w:szCs w:val="18"/>
        </w:rPr>
      </w:pPr>
    </w:p>
    <w:p w:rsidR="003469AF" w:rsidRDefault="003469AF" w:rsidP="00A41798">
      <w:pPr>
        <w:rPr>
          <w:rFonts w:ascii="Verdana" w:hAnsi="Verdana" w:cs="ArialMT"/>
          <w:sz w:val="18"/>
          <w:szCs w:val="18"/>
        </w:rPr>
      </w:pPr>
    </w:p>
    <w:p w:rsidR="003469AF" w:rsidRDefault="003469AF" w:rsidP="00A41798">
      <w:pPr>
        <w:rPr>
          <w:rFonts w:ascii="Verdana" w:hAnsi="Verdana" w:cs="ArialMT"/>
          <w:sz w:val="18"/>
          <w:szCs w:val="18"/>
        </w:rPr>
      </w:pPr>
    </w:p>
    <w:p w:rsidR="003469AF" w:rsidRDefault="003469AF" w:rsidP="00A41798">
      <w:pPr>
        <w:rPr>
          <w:rFonts w:ascii="Verdana" w:hAnsi="Verdana" w:cs="ArialMT"/>
          <w:sz w:val="18"/>
          <w:szCs w:val="18"/>
        </w:rPr>
      </w:pPr>
    </w:p>
    <w:p w:rsidR="003469AF" w:rsidRDefault="003469AF" w:rsidP="00A41798">
      <w:pPr>
        <w:rPr>
          <w:rFonts w:ascii="Verdana" w:hAnsi="Verdana" w:cs="ArialMT"/>
          <w:sz w:val="18"/>
          <w:szCs w:val="18"/>
        </w:rPr>
      </w:pPr>
    </w:p>
    <w:p w:rsidR="003469AF" w:rsidRDefault="003469AF" w:rsidP="00A41798">
      <w:pPr>
        <w:rPr>
          <w:rFonts w:ascii="Verdana" w:hAnsi="Verdana" w:cs="ArialMT"/>
          <w:sz w:val="18"/>
          <w:szCs w:val="18"/>
        </w:rPr>
      </w:pPr>
    </w:p>
    <w:p w:rsidR="003469AF" w:rsidRDefault="003469AF" w:rsidP="00A41798">
      <w:pPr>
        <w:rPr>
          <w:rFonts w:ascii="Verdana" w:hAnsi="Verdana" w:cs="ArialMT"/>
          <w:sz w:val="18"/>
          <w:szCs w:val="18"/>
        </w:rPr>
      </w:pPr>
    </w:p>
    <w:p w:rsidR="003469AF" w:rsidRPr="00F23B4E" w:rsidRDefault="003469AF" w:rsidP="003469AF">
      <w:pPr>
        <w:rPr>
          <w:rFonts w:ascii="Verdana" w:hAnsi="Verdana" w:cs="ArialMT"/>
          <w:b/>
          <w:sz w:val="18"/>
          <w:szCs w:val="18"/>
        </w:rPr>
      </w:pPr>
      <w:r w:rsidRPr="00F23B4E">
        <w:rPr>
          <w:rFonts w:ascii="Verdana" w:hAnsi="Verdana" w:cs="Shruti"/>
          <w:b/>
          <w:sz w:val="18"/>
          <w:szCs w:val="18"/>
        </w:rPr>
        <w:lastRenderedPageBreak/>
        <w:t>BIO6 CONTINUED…</w:t>
      </w:r>
      <w:r w:rsidRPr="00F23B4E">
        <w:rPr>
          <w:rFonts w:ascii="Verdana" w:hAnsi="Verdana" w:cs="ArialMT"/>
          <w:b/>
          <w:sz w:val="18"/>
          <w:szCs w:val="18"/>
        </w:rPr>
        <w:tab/>
      </w:r>
    </w:p>
    <w:p w:rsidR="00956838" w:rsidRPr="000A13ED" w:rsidRDefault="00F23B4E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956838">
        <w:rPr>
          <w:rFonts w:ascii="Verdana" w:hAnsi="Verdana" w:cs="ArialMT"/>
          <w:sz w:val="18"/>
          <w:szCs w:val="18"/>
        </w:rPr>
        <w:t>b</w:t>
      </w:r>
      <w:r w:rsidR="00956838" w:rsidRPr="000A13ED">
        <w:rPr>
          <w:rFonts w:ascii="Verdana" w:hAnsi="Verdana" w:cs="ArialMT"/>
          <w:sz w:val="18"/>
          <w:szCs w:val="18"/>
        </w:rPr>
        <w:t xml:space="preserve">. </w:t>
      </w:r>
      <w:r w:rsidR="00956838">
        <w:rPr>
          <w:rFonts w:ascii="Verdana" w:hAnsi="Verdana" w:cs="ArialMT"/>
          <w:sz w:val="18"/>
          <w:szCs w:val="18"/>
        </w:rPr>
        <w:t>Your personal health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56838" w:rsidRPr="00075DE8" w:rsidTr="00956838">
        <w:tc>
          <w:tcPr>
            <w:tcW w:w="1620" w:type="dxa"/>
            <w:vAlign w:val="bottom"/>
          </w:tcPr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56838" w:rsidRPr="00075DE8" w:rsidRDefault="0095683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threat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threat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threat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56838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956838" w:rsidRPr="000A13ED" w:rsidRDefault="0095683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proofErr w:type="gramStart"/>
      <w:r>
        <w:rPr>
          <w:rFonts w:ascii="Verdana" w:hAnsi="Verdana" w:cs="ArialMT"/>
          <w:sz w:val="18"/>
          <w:szCs w:val="18"/>
        </w:rPr>
        <w:t>c</w:t>
      </w:r>
      <w:proofErr w:type="gramEnd"/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For women who are pregnant or trying to get pregnant today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56838" w:rsidRPr="00075DE8" w:rsidTr="00956838">
        <w:tc>
          <w:tcPr>
            <w:tcW w:w="1620" w:type="dxa"/>
            <w:vAlign w:val="bottom"/>
          </w:tcPr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56838" w:rsidRPr="00075DE8" w:rsidRDefault="0095683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threat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threat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threat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56838" w:rsidRPr="002A0DAF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956838" w:rsidRPr="00075DE8" w:rsidRDefault="0095683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56838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7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56838">
        <w:rPr>
          <w:rFonts w:ascii="Verdana" w:hAnsi="Verdana" w:cs="Shruti"/>
          <w:sz w:val="18"/>
          <w:szCs w:val="18"/>
        </w:rPr>
        <w:t xml:space="preserve">Have you, personally, taken any actions to reduce your risk of getting the </w:t>
      </w:r>
      <w:proofErr w:type="spellStart"/>
      <w:r w:rsidRPr="00956838">
        <w:rPr>
          <w:rFonts w:ascii="Verdana" w:hAnsi="Verdana" w:cs="Shruti"/>
          <w:sz w:val="18"/>
          <w:szCs w:val="18"/>
        </w:rPr>
        <w:t>Zika</w:t>
      </w:r>
      <w:proofErr w:type="spellEnd"/>
      <w:r w:rsidRPr="00956838">
        <w:rPr>
          <w:rFonts w:ascii="Verdana" w:hAnsi="Verdana" w:cs="Shruti"/>
          <w:sz w:val="18"/>
          <w:szCs w:val="18"/>
        </w:rPr>
        <w:t xml:space="preserve"> virus, or </w:t>
      </w:r>
      <w:r>
        <w:rPr>
          <w:rFonts w:ascii="Verdana" w:hAnsi="Verdana" w:cs="Shruti"/>
          <w:sz w:val="18"/>
          <w:szCs w:val="18"/>
        </w:rPr>
        <w:tab/>
      </w:r>
      <w:r w:rsidRPr="00956838">
        <w:rPr>
          <w:rFonts w:ascii="Verdana" w:hAnsi="Verdana" w:cs="Shruti"/>
          <w:sz w:val="18"/>
          <w:szCs w:val="18"/>
        </w:rPr>
        <w:t>haven’t you done this?</w:t>
      </w:r>
    </w:p>
    <w:p w:rsidR="00956838" w:rsidRPr="002A0DAF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56838" w:rsidRPr="00075DE8" w:rsidTr="00956838">
        <w:tc>
          <w:tcPr>
            <w:tcW w:w="1620" w:type="dxa"/>
            <w:vAlign w:val="bottom"/>
          </w:tcPr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56838" w:rsidRPr="00075DE8" w:rsidRDefault="0095683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Yes 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956838" w:rsidRPr="00075DE8" w:rsidRDefault="0095683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56838" w:rsidRPr="002A0DAF" w:rsidRDefault="00956838" w:rsidP="00A41798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8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56838">
        <w:rPr>
          <w:rFonts w:ascii="Verdana" w:hAnsi="Verdana" w:cs="ArialMT"/>
          <w:sz w:val="18"/>
          <w:szCs w:val="18"/>
        </w:rPr>
        <w:t xml:space="preserve">How important, if at all, do you think each of the following are when it comes to </w:t>
      </w:r>
      <w:r w:rsidRPr="00956838">
        <w:rPr>
          <w:rFonts w:ascii="Verdana" w:hAnsi="Verdana" w:cs="ArialMT"/>
          <w:sz w:val="18"/>
          <w:szCs w:val="18"/>
        </w:rPr>
        <w:tab/>
        <w:t>preventing a person from getting serious diseases such as cancer or heart disease?</w:t>
      </w:r>
      <w:r>
        <w:rPr>
          <w:rFonts w:ascii="Verdana" w:hAnsi="Verdana" w:cs="ArialMT"/>
          <w:sz w:val="18"/>
          <w:szCs w:val="18"/>
        </w:rPr>
        <w:t xml:space="preserve"> </w:t>
      </w:r>
      <w:r>
        <w:rPr>
          <w:rFonts w:ascii="Verdana" w:hAnsi="Verdana" w:cs="ArialMT"/>
          <w:sz w:val="18"/>
          <w:szCs w:val="18"/>
        </w:rPr>
        <w:tab/>
      </w:r>
      <w:r w:rsidRPr="002A0DAF">
        <w:rPr>
          <w:rFonts w:ascii="Verdana" w:hAnsi="Verdana" w:cs="Shruti"/>
          <w:b/>
          <w:sz w:val="18"/>
          <w:szCs w:val="18"/>
        </w:rPr>
        <w:t>[RANDOMIZE ITEMS]</w:t>
      </w:r>
    </w:p>
    <w:p w:rsidR="00956838" w:rsidRDefault="00956838" w:rsidP="00A41798">
      <w:pPr>
        <w:rPr>
          <w:rFonts w:ascii="Verdana" w:hAnsi="Verdana" w:cs="Shruti"/>
          <w:sz w:val="18"/>
          <w:szCs w:val="18"/>
        </w:rPr>
      </w:pPr>
    </w:p>
    <w:p w:rsidR="00956838" w:rsidRPr="000A13ED" w:rsidRDefault="0095683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>
        <w:rPr>
          <w:rFonts w:ascii="Verdana" w:hAnsi="Verdana" w:cs="ArialMT"/>
          <w:sz w:val="18"/>
          <w:szCs w:val="18"/>
        </w:rPr>
        <w:t>Healthy eating habits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56838" w:rsidRPr="00075DE8" w:rsidTr="00956838">
        <w:tc>
          <w:tcPr>
            <w:tcW w:w="1620" w:type="dxa"/>
            <w:vAlign w:val="bottom"/>
          </w:tcPr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56838" w:rsidRPr="00075DE8" w:rsidRDefault="0095683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56838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956838" w:rsidRPr="000A13ED" w:rsidRDefault="0095683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Genetics and hereditary factors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56838" w:rsidRPr="00075DE8" w:rsidTr="00956838">
        <w:tc>
          <w:tcPr>
            <w:tcW w:w="1620" w:type="dxa"/>
            <w:vAlign w:val="bottom"/>
          </w:tcPr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56838" w:rsidRPr="00075DE8" w:rsidRDefault="0095683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56838" w:rsidRPr="00F23B4E" w:rsidRDefault="00956838" w:rsidP="00A41798">
      <w:pPr>
        <w:ind w:left="720" w:hanging="720"/>
        <w:rPr>
          <w:rFonts w:ascii="Verdana" w:hAnsi="Verdana" w:cs="Shruti"/>
          <w:b/>
          <w:sz w:val="18"/>
          <w:szCs w:val="18"/>
        </w:rPr>
      </w:pPr>
    </w:p>
    <w:p w:rsidR="00F23B4E" w:rsidRDefault="00F23B4E" w:rsidP="00A41798">
      <w:pPr>
        <w:rPr>
          <w:rFonts w:ascii="Verdana" w:hAnsi="Verdana" w:cs="ArialMT"/>
          <w:sz w:val="18"/>
          <w:szCs w:val="18"/>
        </w:rPr>
      </w:pPr>
      <w:r w:rsidRPr="00F23B4E">
        <w:rPr>
          <w:rFonts w:ascii="Verdana" w:hAnsi="Verdana" w:cs="Shruti"/>
          <w:b/>
          <w:sz w:val="18"/>
          <w:szCs w:val="18"/>
        </w:rPr>
        <w:lastRenderedPageBreak/>
        <w:t>BIO8 CON</w:t>
      </w:r>
      <w:r>
        <w:rPr>
          <w:rFonts w:ascii="Verdana" w:hAnsi="Verdana" w:cs="Shruti"/>
          <w:b/>
          <w:sz w:val="18"/>
          <w:szCs w:val="18"/>
        </w:rPr>
        <w:t>T</w:t>
      </w:r>
      <w:r w:rsidRPr="00F23B4E">
        <w:rPr>
          <w:rFonts w:ascii="Verdana" w:hAnsi="Verdana" w:cs="Shruti"/>
          <w:b/>
          <w:sz w:val="18"/>
          <w:szCs w:val="18"/>
        </w:rPr>
        <w:t>INUED…</w:t>
      </w:r>
      <w:r w:rsidR="00956838">
        <w:rPr>
          <w:rFonts w:ascii="Verdana" w:hAnsi="Verdana" w:cs="ArialMT"/>
          <w:sz w:val="18"/>
          <w:szCs w:val="18"/>
        </w:rPr>
        <w:tab/>
      </w:r>
    </w:p>
    <w:p w:rsidR="00956838" w:rsidRPr="000A13ED" w:rsidRDefault="00F23B4E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956838">
        <w:rPr>
          <w:rFonts w:ascii="Verdana" w:hAnsi="Verdana" w:cs="ArialMT"/>
          <w:sz w:val="18"/>
          <w:szCs w:val="18"/>
        </w:rPr>
        <w:t>c</w:t>
      </w:r>
      <w:r w:rsidR="00956838" w:rsidRPr="000A13ED">
        <w:rPr>
          <w:rFonts w:ascii="Verdana" w:hAnsi="Verdana" w:cs="ArialMT"/>
          <w:sz w:val="18"/>
          <w:szCs w:val="18"/>
        </w:rPr>
        <w:t xml:space="preserve">. </w:t>
      </w:r>
      <w:r w:rsidR="00956838">
        <w:rPr>
          <w:rFonts w:ascii="Verdana" w:hAnsi="Verdana" w:cs="ArialMT"/>
          <w:sz w:val="18"/>
          <w:szCs w:val="18"/>
        </w:rPr>
        <w:t>Getting enough physical exercise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56838" w:rsidRPr="00075DE8" w:rsidTr="00956838">
        <w:tc>
          <w:tcPr>
            <w:tcW w:w="1620" w:type="dxa"/>
            <w:vAlign w:val="bottom"/>
          </w:tcPr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56838" w:rsidRPr="00075DE8" w:rsidRDefault="0095683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56838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956838" w:rsidRPr="000A13ED" w:rsidRDefault="0095683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Safe and healthy housing conditions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56838" w:rsidRPr="00075DE8" w:rsidTr="00956838">
        <w:tc>
          <w:tcPr>
            <w:tcW w:w="1620" w:type="dxa"/>
            <w:vAlign w:val="bottom"/>
          </w:tcPr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56838" w:rsidRPr="00075DE8" w:rsidRDefault="0095683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important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56838" w:rsidRPr="00075DE8" w:rsidRDefault="0095683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56838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9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56838">
        <w:rPr>
          <w:rFonts w:ascii="Verdana" w:hAnsi="Verdana" w:cs="Shruti"/>
          <w:sz w:val="18"/>
          <w:szCs w:val="18"/>
        </w:rPr>
        <w:t>Overall, would you say you, personally, have a…</w:t>
      </w:r>
    </w:p>
    <w:p w:rsidR="00956838" w:rsidRPr="002A0DAF" w:rsidRDefault="0095683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56838" w:rsidRPr="00075DE8" w:rsidTr="00956838">
        <w:tc>
          <w:tcPr>
            <w:tcW w:w="1620" w:type="dxa"/>
            <w:vAlign w:val="bottom"/>
          </w:tcPr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56838" w:rsidRPr="00075DE8" w:rsidRDefault="0095683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56838" w:rsidRPr="00075DE8" w:rsidRDefault="0095683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healthy lifestyle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healthy lifestyle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very healthy lifestyle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healthy lifestyle</w:t>
            </w:r>
          </w:p>
        </w:tc>
      </w:tr>
      <w:tr w:rsidR="009B30E1" w:rsidRPr="00075DE8" w:rsidTr="0095683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A41798" w:rsidRPr="00075DE8" w:rsidRDefault="00A4179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10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Shruti"/>
          <w:sz w:val="18"/>
          <w:szCs w:val="18"/>
        </w:rPr>
        <w:t xml:space="preserve">How often, if at all, do you hear or read news stories about the ways people can protect </w:t>
      </w:r>
      <w:r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Shruti"/>
          <w:sz w:val="18"/>
          <w:szCs w:val="18"/>
        </w:rPr>
        <w:t>themselves from the risk of serious diseases such as cancer and heart disease?</w:t>
      </w:r>
    </w:p>
    <w:p w:rsidR="00A41798" w:rsidRPr="002A0DAF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41798" w:rsidRPr="00075DE8" w:rsidTr="00A41798">
        <w:tc>
          <w:tcPr>
            <w:tcW w:w="1620" w:type="dxa"/>
            <w:vAlign w:val="bottom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A41798" w:rsidRPr="00075DE8" w:rsidRDefault="00A4179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Every day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few times a week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few times a month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Less often than that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A41798" w:rsidRPr="00075DE8" w:rsidRDefault="00A4179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 xml:space="preserve">11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Shruti"/>
          <w:sz w:val="18"/>
          <w:szCs w:val="18"/>
        </w:rPr>
        <w:t xml:space="preserve">How often, if at all, do you hear or read news stories that have advice about ways people </w:t>
      </w:r>
      <w:r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Shruti"/>
          <w:sz w:val="18"/>
          <w:szCs w:val="18"/>
        </w:rPr>
        <w:t xml:space="preserve">can protect themselves from the risk of serious diseases which CONFLICTS WITH earlier </w:t>
      </w:r>
      <w:r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Shruti"/>
          <w:sz w:val="18"/>
          <w:szCs w:val="18"/>
        </w:rPr>
        <w:t>news stories on these topics?</w:t>
      </w:r>
    </w:p>
    <w:p w:rsidR="00A41798" w:rsidRPr="002A0DAF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41798" w:rsidRPr="00075DE8" w:rsidTr="00A41798">
        <w:tc>
          <w:tcPr>
            <w:tcW w:w="1620" w:type="dxa"/>
            <w:vAlign w:val="bottom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A41798" w:rsidRPr="00075DE8" w:rsidRDefault="00A4179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All the time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A41798" w:rsidRPr="00075DE8" w:rsidRDefault="00A4179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 xml:space="preserve">12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Shruti"/>
          <w:sz w:val="18"/>
          <w:szCs w:val="18"/>
        </w:rPr>
        <w:t>Which of these statements is closer to your own views, even if neither is exactly right?</w:t>
      </w:r>
      <w:r w:rsidRPr="00A41798"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Shruti"/>
          <w:b/>
          <w:sz w:val="18"/>
          <w:szCs w:val="18"/>
        </w:rPr>
        <w:t>[RANDOMIZE ORDER OF RESPONSE OPTIONS 1-2]</w:t>
      </w:r>
    </w:p>
    <w:p w:rsidR="00A41798" w:rsidRPr="002A0DAF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41798" w:rsidRPr="00075DE8" w:rsidTr="00A41798">
        <w:tc>
          <w:tcPr>
            <w:tcW w:w="1620" w:type="dxa"/>
            <w:vAlign w:val="bottom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A41798" w:rsidRPr="00075DE8" w:rsidRDefault="00A4179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A4179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A41798">
              <w:rPr>
                <w:rFonts w:ascii="Verdana" w:hAnsi="Verdana"/>
                <w:sz w:val="18"/>
                <w:szCs w:val="18"/>
              </w:rPr>
              <w:t>New research is constantly improving our understanding about ways to protect people from the risk of serious disease, so it makes sense that these findings conflict with prior studies.</w:t>
            </w:r>
          </w:p>
        </w:tc>
      </w:tr>
      <w:tr w:rsidR="009B30E1" w:rsidRPr="00075DE8" w:rsidTr="00A4179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A41798">
              <w:rPr>
                <w:rFonts w:ascii="Verdana" w:hAnsi="Verdana"/>
                <w:sz w:val="18"/>
                <w:szCs w:val="18"/>
              </w:rPr>
              <w:t>Research about ways people can protect themselves from the risk of serious disease cannot really be trusted because so many studies conflict with each other.</w:t>
            </w:r>
          </w:p>
        </w:tc>
      </w:tr>
      <w:tr w:rsidR="009B30E1" w:rsidRPr="00075DE8" w:rsidTr="00A4179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A4179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A41798" w:rsidRPr="00075DE8" w:rsidRDefault="00A4179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 xml:space="preserve">13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Shruti"/>
          <w:sz w:val="18"/>
          <w:szCs w:val="18"/>
        </w:rPr>
        <w:t>Which, if any, of the following have you done within the PAST 12 MONTHS?</w:t>
      </w:r>
    </w:p>
    <w:p w:rsidR="00A41798" w:rsidRP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A41798" w:rsidRPr="00A41798" w:rsidRDefault="00A41798" w:rsidP="00A41798">
      <w:pPr>
        <w:rPr>
          <w:rFonts w:ascii="Verdana" w:hAnsi="Verdana" w:cs="Shruti"/>
          <w:sz w:val="18"/>
          <w:szCs w:val="18"/>
        </w:rPr>
      </w:pPr>
      <w:r>
        <w:rPr>
          <w:rFonts w:ascii="Calibri" w:hAnsi="Calibri" w:cs="Arial"/>
          <w:i/>
          <w:color w:val="000000"/>
          <w:shd w:val="clear" w:color="auto" w:fill="FFFFFF"/>
        </w:rPr>
        <w:tab/>
      </w:r>
      <w:r>
        <w:rPr>
          <w:rFonts w:ascii="Calibri" w:hAnsi="Calibri" w:cs="Arial"/>
          <w:i/>
          <w:color w:val="000000"/>
          <w:shd w:val="clear" w:color="auto" w:fill="FFFFFF"/>
        </w:rPr>
        <w:tab/>
      </w:r>
      <w:r w:rsidR="0074231C">
        <w:rPr>
          <w:rFonts w:ascii="Verdana" w:hAnsi="Verdana" w:cs="Shruti"/>
          <w:i/>
          <w:sz w:val="18"/>
          <w:szCs w:val="18"/>
        </w:rPr>
        <w:t>[</w:t>
      </w:r>
      <w:r w:rsidRPr="00A41798">
        <w:rPr>
          <w:rFonts w:ascii="Verdana" w:hAnsi="Verdana" w:cs="Shruti"/>
          <w:i/>
          <w:sz w:val="18"/>
          <w:szCs w:val="18"/>
        </w:rPr>
        <w:t>Check all that apply</w:t>
      </w:r>
      <w:r w:rsidR="0074231C">
        <w:rPr>
          <w:rFonts w:ascii="Verdana" w:hAnsi="Verdana" w:cs="Shruti"/>
          <w:i/>
          <w:sz w:val="18"/>
          <w:szCs w:val="18"/>
        </w:rPr>
        <w:t>]</w:t>
      </w:r>
      <w:r w:rsidRPr="00A41798">
        <w:rPr>
          <w:rFonts w:ascii="Verdana" w:hAnsi="Verdana" w:cs="Shruti"/>
          <w:sz w:val="18"/>
          <w:szCs w:val="18"/>
        </w:rPr>
        <w:t xml:space="preserve"> </w:t>
      </w:r>
      <w:r w:rsidRPr="00A41798">
        <w:rPr>
          <w:rFonts w:ascii="Verdana" w:hAnsi="Verdana" w:cs="Shruti"/>
          <w:b/>
          <w:sz w:val="18"/>
          <w:szCs w:val="18"/>
        </w:rPr>
        <w:t>[RANDOMIZE ITEMS; item e always last]</w:t>
      </w:r>
      <w:r w:rsidRPr="00A41798">
        <w:rPr>
          <w:rFonts w:ascii="Verdana" w:hAnsi="Verdana" w:cs="Shruti"/>
          <w:sz w:val="18"/>
          <w:szCs w:val="18"/>
        </w:rPr>
        <w:t xml:space="preserve"> </w:t>
      </w:r>
    </w:p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1395"/>
        <w:gridCol w:w="1395"/>
      </w:tblGrid>
      <w:tr w:rsidR="00A41798" w:rsidRPr="00075DE8" w:rsidTr="00A41798">
        <w:tc>
          <w:tcPr>
            <w:tcW w:w="4320" w:type="dxa"/>
          </w:tcPr>
          <w:p w:rsidR="00A41798" w:rsidRPr="00075DE8" w:rsidRDefault="00A4179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  <w:vAlign w:val="bottom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/No answer</w:t>
            </w:r>
          </w:p>
        </w:tc>
      </w:tr>
      <w:tr w:rsidR="00A41798" w:rsidRPr="00075DE8" w:rsidTr="00A41798">
        <w:trPr>
          <w:trHeight w:val="171"/>
        </w:trPr>
        <w:tc>
          <w:tcPr>
            <w:tcW w:w="4320" w:type="dxa"/>
          </w:tcPr>
          <w:p w:rsidR="00A41798" w:rsidRPr="00075DE8" w:rsidRDefault="00A41798" w:rsidP="00A41798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a.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A41798">
              <w:rPr>
                <w:rFonts w:ascii="Verdana" w:hAnsi="Verdana"/>
                <w:color w:val="000000"/>
                <w:sz w:val="18"/>
                <w:szCs w:val="18"/>
              </w:rPr>
              <w:t>Gone to a health care provider for a general physical check-up exam</w:t>
            </w:r>
          </w:p>
        </w:tc>
        <w:tc>
          <w:tcPr>
            <w:tcW w:w="1395" w:type="dxa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A41798">
        <w:trPr>
          <w:trHeight w:val="171"/>
        </w:trPr>
        <w:tc>
          <w:tcPr>
            <w:tcW w:w="4320" w:type="dxa"/>
          </w:tcPr>
          <w:p w:rsidR="009B30E1" w:rsidRPr="00075DE8" w:rsidRDefault="009B30E1" w:rsidP="00A41798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</w:tr>
      <w:tr w:rsidR="009B30E1" w:rsidRPr="00075DE8" w:rsidTr="00A41798">
        <w:tc>
          <w:tcPr>
            <w:tcW w:w="4320" w:type="dxa"/>
          </w:tcPr>
          <w:p w:rsidR="009B30E1" w:rsidRPr="000410B0" w:rsidRDefault="009B30E1" w:rsidP="00A41798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0410B0">
              <w:rPr>
                <w:rFonts w:ascii="Verdana" w:hAnsi="Verdana"/>
                <w:sz w:val="18"/>
                <w:szCs w:val="18"/>
              </w:rPr>
              <w:t xml:space="preserve">b.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 w:rsidRPr="00A41798">
              <w:rPr>
                <w:rFonts w:ascii="Verdana" w:hAnsi="Verdana"/>
                <w:sz w:val="18"/>
                <w:szCs w:val="18"/>
              </w:rPr>
              <w:t xml:space="preserve">Had a dental check-up or teeth </w:t>
            </w:r>
            <w:r>
              <w:rPr>
                <w:rFonts w:ascii="Verdana" w:hAnsi="Verdana"/>
                <w:sz w:val="18"/>
                <w:szCs w:val="18"/>
              </w:rPr>
              <w:tab/>
            </w:r>
            <w:r w:rsidRPr="00A41798">
              <w:rPr>
                <w:rFonts w:ascii="Verdana" w:hAnsi="Verdana"/>
                <w:sz w:val="18"/>
                <w:szCs w:val="18"/>
              </w:rPr>
              <w:t>cleaning</w:t>
            </w: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A41798">
        <w:tc>
          <w:tcPr>
            <w:tcW w:w="4320" w:type="dxa"/>
          </w:tcPr>
          <w:p w:rsidR="009B30E1" w:rsidRPr="000410B0" w:rsidRDefault="009B30E1" w:rsidP="00A41798">
            <w:pPr>
              <w:tabs>
                <w:tab w:val="left" w:pos="702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</w:tr>
      <w:tr w:rsidR="009B30E1" w:rsidRPr="00075DE8" w:rsidTr="00A41798">
        <w:tc>
          <w:tcPr>
            <w:tcW w:w="4320" w:type="dxa"/>
          </w:tcPr>
          <w:p w:rsidR="009B30E1" w:rsidRPr="00075DE8" w:rsidRDefault="009B30E1" w:rsidP="00A41798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A41798">
              <w:rPr>
                <w:rFonts w:ascii="Verdana" w:hAnsi="Verdana"/>
                <w:sz w:val="18"/>
                <w:szCs w:val="18"/>
              </w:rPr>
              <w:t>Had an eye exam</w:t>
            </w: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A41798">
        <w:tc>
          <w:tcPr>
            <w:tcW w:w="4320" w:type="dxa"/>
          </w:tcPr>
          <w:p w:rsidR="009B30E1" w:rsidRPr="00075DE8" w:rsidRDefault="009B30E1" w:rsidP="00A41798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</w:tr>
      <w:tr w:rsidR="009B30E1" w:rsidRPr="00075DE8" w:rsidTr="00A41798">
        <w:tc>
          <w:tcPr>
            <w:tcW w:w="4320" w:type="dxa"/>
          </w:tcPr>
          <w:p w:rsidR="009B30E1" w:rsidRPr="00075DE8" w:rsidRDefault="009B30E1" w:rsidP="00A41798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d.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A41798">
              <w:rPr>
                <w:rFonts w:ascii="Verdana" w:hAnsi="Verdana"/>
                <w:sz w:val="18"/>
                <w:szCs w:val="18"/>
              </w:rPr>
              <w:t>Had a flu shot</w:t>
            </w: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A41798">
        <w:tc>
          <w:tcPr>
            <w:tcW w:w="4320" w:type="dxa"/>
          </w:tcPr>
          <w:p w:rsidR="009B30E1" w:rsidRPr="00075DE8" w:rsidRDefault="009B30E1" w:rsidP="00A41798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</w:tr>
      <w:tr w:rsidR="009B30E1" w:rsidRPr="00075DE8" w:rsidTr="00A41798">
        <w:tc>
          <w:tcPr>
            <w:tcW w:w="4320" w:type="dxa"/>
          </w:tcPr>
          <w:p w:rsidR="009B30E1" w:rsidRPr="00075DE8" w:rsidRDefault="009B30E1" w:rsidP="00A41798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e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075DE8">
              <w:rPr>
                <w:rFonts w:ascii="Verdana" w:hAnsi="Verdana"/>
                <w:sz w:val="18"/>
                <w:szCs w:val="18"/>
              </w:rPr>
              <w:t xml:space="preserve">None of these </w:t>
            </w:r>
            <w:r w:rsidRPr="00075DE8">
              <w:rPr>
                <w:rFonts w:ascii="Verdana" w:hAnsi="Verdana"/>
                <w:b/>
                <w:sz w:val="18"/>
                <w:szCs w:val="18"/>
              </w:rPr>
              <w:t xml:space="preserve">[EXCLUSIVE </w:t>
            </w:r>
            <w:r w:rsidRPr="00075DE8">
              <w:rPr>
                <w:rFonts w:ascii="Verdana" w:hAnsi="Verdana"/>
                <w:b/>
                <w:sz w:val="18"/>
                <w:szCs w:val="18"/>
              </w:rPr>
              <w:tab/>
              <w:t>PUNCH]</w:t>
            </w: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A41798">
        <w:tc>
          <w:tcPr>
            <w:tcW w:w="4320" w:type="dxa"/>
          </w:tcPr>
          <w:p w:rsidR="009B30E1" w:rsidRPr="00075DE8" w:rsidRDefault="009B30E1" w:rsidP="00A41798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88</w:t>
            </w:r>
          </w:p>
        </w:tc>
      </w:tr>
    </w:tbl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23B4E" w:rsidRDefault="00F23B4E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A41798" w:rsidRPr="00075DE8" w:rsidRDefault="00A4179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 xml:space="preserve">14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Shruti"/>
          <w:sz w:val="18"/>
          <w:szCs w:val="18"/>
        </w:rPr>
        <w:t xml:space="preserve">Do you currently have one person you think of as your primary care doctor or health </w:t>
      </w:r>
      <w:r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Shruti"/>
          <w:sz w:val="18"/>
          <w:szCs w:val="18"/>
        </w:rPr>
        <w:t>care provider that you usually go to when you are sick or need health care, or not?</w:t>
      </w:r>
    </w:p>
    <w:p w:rsidR="00A41798" w:rsidRPr="002A0DAF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41798" w:rsidRPr="00075DE8" w:rsidTr="00A41798">
        <w:tc>
          <w:tcPr>
            <w:tcW w:w="1620" w:type="dxa"/>
            <w:vAlign w:val="bottom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A41798" w:rsidRPr="00075DE8" w:rsidRDefault="00A4179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A4179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9B30E1" w:rsidRPr="00075DE8" w:rsidTr="00A41798">
        <w:tc>
          <w:tcPr>
            <w:tcW w:w="1620" w:type="dxa"/>
          </w:tcPr>
          <w:p w:rsidR="009B30E1" w:rsidRPr="00075DE8" w:rsidRDefault="00FB5F80" w:rsidP="00FB5F8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9B30E1" w:rsidRPr="00075DE8" w:rsidTr="00A4179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41798" w:rsidRPr="00075DE8" w:rsidTr="00A41798">
        <w:tc>
          <w:tcPr>
            <w:tcW w:w="1620" w:type="dxa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A41798" w:rsidRPr="00075DE8" w:rsidRDefault="00A41798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CE1E78" w:rsidRDefault="00CE1E7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A41798" w:rsidRPr="00075DE8" w:rsidRDefault="00A4179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 xml:space="preserve">15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Shruti"/>
          <w:sz w:val="18"/>
          <w:szCs w:val="18"/>
        </w:rPr>
        <w:t xml:space="preserve">Have you seen a health care provider FOR AN ILLNESS OR MEDICAL CONDITION in the </w:t>
      </w:r>
      <w:r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Shruti"/>
          <w:sz w:val="18"/>
          <w:szCs w:val="18"/>
        </w:rPr>
        <w:t>past 12 months, or not?</w:t>
      </w:r>
    </w:p>
    <w:p w:rsidR="00A41798" w:rsidRPr="002A0DAF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41798" w:rsidRPr="00075DE8" w:rsidTr="00A41798">
        <w:tc>
          <w:tcPr>
            <w:tcW w:w="1620" w:type="dxa"/>
            <w:vAlign w:val="bottom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A41798" w:rsidRPr="00075DE8" w:rsidRDefault="00A4179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A4179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9B30E1" w:rsidRPr="00075DE8" w:rsidTr="00A4179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9B30E1" w:rsidRPr="00075DE8" w:rsidTr="00A4179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41798" w:rsidRPr="00075DE8" w:rsidTr="00A41798">
        <w:tc>
          <w:tcPr>
            <w:tcW w:w="1620" w:type="dxa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A41798" w:rsidRPr="00075DE8" w:rsidRDefault="00A41798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A41798" w:rsidRPr="00075DE8" w:rsidRDefault="00A41798" w:rsidP="00A4179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“HAVE SEEN A HEALTH CARE PROVIDER” (BIO15=1)</w:t>
      </w:r>
      <w:r w:rsidRPr="00075DE8">
        <w:rPr>
          <w:rFonts w:ascii="Verdana" w:hAnsi="Verdana"/>
          <w:b/>
          <w:sz w:val="18"/>
          <w:szCs w:val="18"/>
        </w:rPr>
        <w:t xml:space="preserve"> </w:t>
      </w:r>
      <w:r w:rsidRPr="00BD6011">
        <w:rPr>
          <w:rFonts w:ascii="Verdana" w:hAnsi="Verdana"/>
          <w:b/>
          <w:sz w:val="18"/>
          <w:szCs w:val="18"/>
        </w:rPr>
        <w:t>[N=</w:t>
      </w:r>
      <w:r w:rsidR="00BD6011" w:rsidRPr="00BD6011">
        <w:rPr>
          <w:rFonts w:ascii="Verdana" w:hAnsi="Verdana"/>
          <w:b/>
          <w:sz w:val="18"/>
          <w:szCs w:val="18"/>
        </w:rPr>
        <w:t>1,076</w:t>
      </w:r>
      <w:r w:rsidRPr="00BD6011">
        <w:rPr>
          <w:rFonts w:ascii="Verdana" w:hAnsi="Verdana"/>
          <w:b/>
          <w:sz w:val="18"/>
          <w:szCs w:val="18"/>
        </w:rPr>
        <w:t>]</w:t>
      </w:r>
      <w:r w:rsidRPr="00075DE8">
        <w:rPr>
          <w:rFonts w:ascii="Verdana" w:hAnsi="Verdana"/>
          <w:b/>
          <w:sz w:val="18"/>
          <w:szCs w:val="18"/>
        </w:rPr>
        <w:t>:</w:t>
      </w:r>
    </w:p>
    <w:p w:rsidR="00A41798" w:rsidRPr="002A0DAF" w:rsidRDefault="00A41798" w:rsidP="00A41798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16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A41798">
        <w:rPr>
          <w:rFonts w:ascii="Verdana" w:hAnsi="Verdana" w:cs="ArialMT"/>
          <w:sz w:val="18"/>
          <w:szCs w:val="18"/>
        </w:rPr>
        <w:t xml:space="preserve">Have you experienced the following when dealing with doctors, nurses, or other health </w:t>
      </w:r>
      <w:r>
        <w:rPr>
          <w:rFonts w:ascii="Verdana" w:hAnsi="Verdana" w:cs="ArialMT"/>
          <w:sz w:val="18"/>
          <w:szCs w:val="18"/>
        </w:rPr>
        <w:tab/>
      </w:r>
      <w:r w:rsidRPr="00A41798">
        <w:rPr>
          <w:rFonts w:ascii="Verdana" w:hAnsi="Verdana" w:cs="ArialMT"/>
          <w:sz w:val="18"/>
          <w:szCs w:val="18"/>
        </w:rPr>
        <w:t>care providers about an illness or medical condition within the past 12 months?</w:t>
      </w:r>
      <w:r>
        <w:rPr>
          <w:rFonts w:ascii="Verdana" w:hAnsi="Verdana" w:cs="ArialMT"/>
          <w:sz w:val="18"/>
          <w:szCs w:val="18"/>
        </w:rPr>
        <w:tab/>
      </w:r>
      <w:r w:rsidRPr="002A0DAF">
        <w:rPr>
          <w:rFonts w:ascii="Verdana" w:hAnsi="Verdana" w:cs="Shruti"/>
          <w:b/>
          <w:sz w:val="18"/>
          <w:szCs w:val="18"/>
        </w:rPr>
        <w:t>[RANDOMIZE ITEMS]</w:t>
      </w:r>
    </w:p>
    <w:p w:rsidR="00A41798" w:rsidRDefault="00A41798" w:rsidP="00A41798">
      <w:pPr>
        <w:rPr>
          <w:rFonts w:ascii="Verdana" w:hAnsi="Verdana" w:cs="Shruti"/>
          <w:sz w:val="18"/>
          <w:szCs w:val="18"/>
        </w:rPr>
      </w:pPr>
    </w:p>
    <w:p w:rsidR="00A41798" w:rsidRPr="000A13ED" w:rsidRDefault="00A4179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="00CE1E78">
        <w:rPr>
          <w:rFonts w:ascii="Verdana" w:hAnsi="Verdana" w:cs="ArialMT"/>
          <w:sz w:val="18"/>
          <w:szCs w:val="18"/>
        </w:rPr>
        <w:t xml:space="preserve">a. </w:t>
      </w:r>
      <w:r w:rsidR="00CE1E78" w:rsidRPr="00CE1E78">
        <w:rPr>
          <w:rFonts w:ascii="Verdana" w:hAnsi="Verdana" w:cs="ArialMT"/>
          <w:sz w:val="18"/>
          <w:szCs w:val="18"/>
        </w:rPr>
        <w:t>Your symptoms or concerns were carefully listened to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41798" w:rsidRPr="00075DE8" w:rsidTr="00A41798">
        <w:tc>
          <w:tcPr>
            <w:tcW w:w="1620" w:type="dxa"/>
            <w:vAlign w:val="bottom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A41798" w:rsidRPr="00075DE8" w:rsidRDefault="00A41798" w:rsidP="00A4179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center"/>
          </w:tcPr>
          <w:p w:rsidR="009B30E1" w:rsidRDefault="009B30E1" w:rsidP="00A4179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Don’t remember</w:t>
            </w:r>
          </w:p>
        </w:tc>
      </w:tr>
      <w:tr w:rsidR="009B30E1" w:rsidRPr="00075DE8" w:rsidTr="00A4179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9B30E1" w:rsidRDefault="009B30E1" w:rsidP="00A4179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41798" w:rsidRPr="00075DE8" w:rsidTr="00A41798">
        <w:tc>
          <w:tcPr>
            <w:tcW w:w="1620" w:type="dxa"/>
            <w:vAlign w:val="bottom"/>
          </w:tcPr>
          <w:p w:rsidR="00A41798" w:rsidRPr="00075DE8" w:rsidRDefault="00A41798" w:rsidP="00A4179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A41798" w:rsidRPr="00075DE8" w:rsidRDefault="00A41798" w:rsidP="00A4179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A2C79" w:rsidRPr="004A2C79" w:rsidRDefault="004A2C79" w:rsidP="00A41798">
      <w:pPr>
        <w:rPr>
          <w:rFonts w:ascii="Verdana" w:hAnsi="Verdana" w:cs="ArialMT"/>
          <w:b/>
          <w:sz w:val="18"/>
          <w:szCs w:val="18"/>
        </w:rPr>
      </w:pPr>
      <w:r w:rsidRPr="004A2C79">
        <w:rPr>
          <w:rFonts w:ascii="Verdana" w:hAnsi="Verdana" w:cs="Shruti"/>
          <w:b/>
          <w:sz w:val="18"/>
          <w:szCs w:val="18"/>
        </w:rPr>
        <w:tab/>
      </w:r>
    </w:p>
    <w:p w:rsidR="00A41798" w:rsidRPr="000A13ED" w:rsidRDefault="004A2C79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A41798">
        <w:rPr>
          <w:rFonts w:ascii="Verdana" w:hAnsi="Verdana" w:cs="ArialMT"/>
          <w:sz w:val="18"/>
          <w:szCs w:val="18"/>
        </w:rPr>
        <w:t xml:space="preserve">b. </w:t>
      </w:r>
      <w:r w:rsidR="00A41798" w:rsidRPr="00A41798">
        <w:rPr>
          <w:rFonts w:ascii="Verdana" w:hAnsi="Verdana" w:cs="ArialMT"/>
          <w:sz w:val="18"/>
          <w:szCs w:val="18"/>
        </w:rPr>
        <w:t xml:space="preserve">You were confused about instructions you were given for treatment, medications or care you </w:t>
      </w:r>
      <w:r w:rsidR="00A41798">
        <w:rPr>
          <w:rFonts w:ascii="Verdana" w:hAnsi="Verdana" w:cs="ArialMT"/>
          <w:sz w:val="18"/>
          <w:szCs w:val="18"/>
        </w:rPr>
        <w:tab/>
      </w:r>
      <w:r w:rsidR="00A41798" w:rsidRPr="00A41798">
        <w:rPr>
          <w:rFonts w:ascii="Verdana" w:hAnsi="Verdana" w:cs="ArialMT"/>
          <w:sz w:val="18"/>
          <w:szCs w:val="18"/>
        </w:rPr>
        <w:t>needed at home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A2C79" w:rsidRPr="00075DE8" w:rsidTr="004A2C79">
        <w:tc>
          <w:tcPr>
            <w:tcW w:w="1620" w:type="dxa"/>
            <w:vAlign w:val="bottom"/>
          </w:tcPr>
          <w:p w:rsidR="004A2C79" w:rsidRPr="00075DE8" w:rsidRDefault="004A2C79" w:rsidP="004A2C7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4A2C79" w:rsidRPr="00075DE8" w:rsidRDefault="004A2C79" w:rsidP="004A2C7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4A2C79" w:rsidRPr="00075DE8" w:rsidRDefault="004A2C79" w:rsidP="004A2C7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A2C7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A2C7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9B30E1" w:rsidRDefault="009B30E1" w:rsidP="004A2C7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Don’t remember</w:t>
            </w: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9B30E1" w:rsidRDefault="009B30E1" w:rsidP="004A2C79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A2C79" w:rsidRPr="00075DE8" w:rsidTr="004A2C79">
        <w:tc>
          <w:tcPr>
            <w:tcW w:w="1620" w:type="dxa"/>
            <w:vAlign w:val="bottom"/>
          </w:tcPr>
          <w:p w:rsidR="004A2C79" w:rsidRPr="00075DE8" w:rsidRDefault="004A2C79" w:rsidP="004A2C7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4A2C79" w:rsidRPr="00075DE8" w:rsidRDefault="004A2C79" w:rsidP="004A2C79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A41798" w:rsidRPr="000A13ED" w:rsidRDefault="00A4179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="004A2C79">
        <w:rPr>
          <w:rFonts w:ascii="Verdana" w:hAnsi="Verdana" w:cs="ArialMT"/>
          <w:sz w:val="18"/>
          <w:szCs w:val="18"/>
        </w:rPr>
        <w:t>You felt rushed by your health care provider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A2C79" w:rsidRPr="00075DE8" w:rsidTr="004A2C79">
        <w:tc>
          <w:tcPr>
            <w:tcW w:w="1620" w:type="dxa"/>
            <w:vAlign w:val="bottom"/>
          </w:tcPr>
          <w:p w:rsidR="004A2C79" w:rsidRPr="00075DE8" w:rsidRDefault="004A2C79" w:rsidP="004A2C7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4A2C79" w:rsidRPr="00075DE8" w:rsidRDefault="004A2C79" w:rsidP="004A2C7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4A2C79" w:rsidRPr="00075DE8" w:rsidRDefault="004A2C79" w:rsidP="004A2C7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A2C7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A2C7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center"/>
          </w:tcPr>
          <w:p w:rsidR="009B30E1" w:rsidRDefault="009B30E1" w:rsidP="004A2C7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Don’t remember</w:t>
            </w: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4A2C79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A2C79" w:rsidRPr="00075DE8" w:rsidTr="004A2C79">
        <w:tc>
          <w:tcPr>
            <w:tcW w:w="1620" w:type="dxa"/>
            <w:vAlign w:val="bottom"/>
          </w:tcPr>
          <w:p w:rsidR="004A2C79" w:rsidRPr="00075DE8" w:rsidRDefault="004A2C79" w:rsidP="004A2C7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4A2C79" w:rsidRPr="00075DE8" w:rsidRDefault="004A2C79" w:rsidP="004A2C79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CE1E78" w:rsidRPr="00CE1E78" w:rsidRDefault="00CE1E78" w:rsidP="00A41798">
      <w:pPr>
        <w:rPr>
          <w:rFonts w:ascii="Verdana" w:hAnsi="Verdana" w:cs="Shruti"/>
          <w:b/>
          <w:sz w:val="18"/>
          <w:szCs w:val="18"/>
        </w:rPr>
      </w:pPr>
      <w:r w:rsidRPr="004A2C79">
        <w:rPr>
          <w:rFonts w:ascii="Verdana" w:hAnsi="Verdana" w:cs="Shruti"/>
          <w:b/>
          <w:sz w:val="18"/>
          <w:szCs w:val="18"/>
        </w:rPr>
        <w:lastRenderedPageBreak/>
        <w:t>BIO16 CONTINUED…</w:t>
      </w:r>
    </w:p>
    <w:p w:rsidR="00A41798" w:rsidRPr="000A13ED" w:rsidRDefault="00CE1E78" w:rsidP="00A4179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A41798">
        <w:rPr>
          <w:rFonts w:ascii="Verdana" w:hAnsi="Verdana" w:cs="ArialMT"/>
          <w:sz w:val="18"/>
          <w:szCs w:val="18"/>
        </w:rPr>
        <w:t>d</w:t>
      </w:r>
      <w:r w:rsidR="004A2C79">
        <w:rPr>
          <w:rFonts w:ascii="Verdana" w:hAnsi="Verdana" w:cs="ArialMT"/>
          <w:sz w:val="18"/>
          <w:szCs w:val="18"/>
        </w:rPr>
        <w:t xml:space="preserve">. </w:t>
      </w:r>
      <w:r w:rsidR="004A2C79" w:rsidRPr="004A2C79">
        <w:rPr>
          <w:rFonts w:ascii="Verdana" w:hAnsi="Verdana" w:cs="ArialMT"/>
          <w:sz w:val="18"/>
          <w:szCs w:val="18"/>
        </w:rPr>
        <w:t xml:space="preserve">You got all the information you needed about your treatment, medications or care you needed </w:t>
      </w:r>
      <w:r w:rsidR="004A2C79">
        <w:rPr>
          <w:rFonts w:ascii="Verdana" w:hAnsi="Verdana" w:cs="ArialMT"/>
          <w:sz w:val="18"/>
          <w:szCs w:val="18"/>
        </w:rPr>
        <w:tab/>
      </w:r>
      <w:r w:rsidR="004A2C79" w:rsidRPr="004A2C79">
        <w:rPr>
          <w:rFonts w:ascii="Verdana" w:hAnsi="Verdana" w:cs="ArialMT"/>
          <w:sz w:val="18"/>
          <w:szCs w:val="18"/>
        </w:rPr>
        <w:t>at home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A2C79" w:rsidRPr="00075DE8" w:rsidTr="004A2C79">
        <w:tc>
          <w:tcPr>
            <w:tcW w:w="1620" w:type="dxa"/>
            <w:vAlign w:val="bottom"/>
          </w:tcPr>
          <w:p w:rsidR="004A2C79" w:rsidRPr="00075DE8" w:rsidRDefault="004A2C79" w:rsidP="004A2C7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4A2C79" w:rsidRPr="00075DE8" w:rsidRDefault="004A2C79" w:rsidP="004A2C7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4A2C79" w:rsidRPr="00075DE8" w:rsidRDefault="004A2C79" w:rsidP="004A2C7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A2C7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A2C7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9B30E1" w:rsidRDefault="009B30E1" w:rsidP="004A2C7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Don’t remember</w:t>
            </w: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4A2C79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A2C79" w:rsidRPr="00075DE8" w:rsidTr="004A2C79">
        <w:tc>
          <w:tcPr>
            <w:tcW w:w="1620" w:type="dxa"/>
            <w:vAlign w:val="bottom"/>
          </w:tcPr>
          <w:p w:rsidR="004A2C79" w:rsidRPr="00075DE8" w:rsidRDefault="004A2C79" w:rsidP="004A2C7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4A2C79" w:rsidRPr="00075DE8" w:rsidRDefault="004A2C79" w:rsidP="004A2C79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4A2C79" w:rsidRPr="000A13ED" w:rsidRDefault="004A2C79" w:rsidP="004A2C79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 xml:space="preserve">e. </w:t>
      </w:r>
      <w:r w:rsidRPr="004A2C79">
        <w:rPr>
          <w:rFonts w:ascii="Verdana" w:hAnsi="Verdana" w:cs="ArialMT"/>
          <w:sz w:val="18"/>
          <w:szCs w:val="18"/>
        </w:rPr>
        <w:t>You felt your health care provider really cared about your health and well-being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A2C79" w:rsidRPr="00075DE8" w:rsidTr="004A2C79">
        <w:tc>
          <w:tcPr>
            <w:tcW w:w="1620" w:type="dxa"/>
            <w:vAlign w:val="bottom"/>
          </w:tcPr>
          <w:p w:rsidR="004A2C79" w:rsidRPr="00075DE8" w:rsidRDefault="004A2C79" w:rsidP="004A2C79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4A2C79" w:rsidRPr="00075DE8" w:rsidRDefault="004A2C79" w:rsidP="004A2C7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4A2C79" w:rsidRPr="00075DE8" w:rsidRDefault="004A2C79" w:rsidP="004A2C7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A2C7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A2C7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9B30E1" w:rsidRDefault="009B30E1" w:rsidP="004A2C79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Don’t remember</w:t>
            </w:r>
          </w:p>
        </w:tc>
      </w:tr>
      <w:tr w:rsidR="009B30E1" w:rsidRPr="00075DE8" w:rsidTr="004A2C79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4A2C79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A2C79" w:rsidRPr="00075DE8" w:rsidTr="004A2C79">
        <w:tc>
          <w:tcPr>
            <w:tcW w:w="1620" w:type="dxa"/>
            <w:vAlign w:val="bottom"/>
          </w:tcPr>
          <w:p w:rsidR="004A2C79" w:rsidRPr="00075DE8" w:rsidRDefault="004A2C79" w:rsidP="004A2C7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4A2C79" w:rsidRPr="00075DE8" w:rsidRDefault="004A2C79" w:rsidP="004A2C79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F4F0B" w:rsidRDefault="00BF4F0B" w:rsidP="004A2C79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A2C79" w:rsidRDefault="004A2C79" w:rsidP="004A2C79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F4F0B" w:rsidRPr="00BF4F0B" w:rsidRDefault="00BF4F0B" w:rsidP="004A2C79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  <w:r w:rsidRPr="00BF4F0B">
        <w:rPr>
          <w:rFonts w:ascii="Verdana" w:eastAsia="Times New Roman" w:hAnsi="Verdana" w:cs="Shruti"/>
          <w:sz w:val="18"/>
          <w:szCs w:val="18"/>
        </w:rPr>
        <w:t xml:space="preserve">People have different ways of dealing with medications and doctor visits when they are sick or have a health care concern.  </w:t>
      </w:r>
    </w:p>
    <w:p w:rsidR="00BF4F0B" w:rsidRPr="00075DE8" w:rsidRDefault="00BF4F0B" w:rsidP="004A2C79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A2C79" w:rsidRDefault="004A2C79" w:rsidP="004A2C79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1</w:t>
      </w:r>
      <w:r w:rsidR="00BF4F0B">
        <w:rPr>
          <w:rFonts w:ascii="Verdana" w:hAnsi="Verdana" w:cs="Shruti"/>
          <w:sz w:val="18"/>
          <w:szCs w:val="18"/>
        </w:rPr>
        <w:t>7</w:t>
      </w:r>
      <w:r>
        <w:rPr>
          <w:rFonts w:ascii="Verdana" w:hAnsi="Verdana" w:cs="Shruti"/>
          <w:sz w:val="18"/>
          <w:szCs w:val="18"/>
        </w:rPr>
        <w:t xml:space="preserve">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="00BF4F0B" w:rsidRPr="00BF4F0B">
        <w:rPr>
          <w:rFonts w:ascii="Verdana" w:hAnsi="Verdana" w:cs="Shruti"/>
          <w:sz w:val="18"/>
          <w:szCs w:val="18"/>
        </w:rPr>
        <w:t xml:space="preserve">When you are experiencing cold or flu symptoms, do you usually take over-the-counter </w:t>
      </w:r>
      <w:r w:rsidR="00BF4F0B">
        <w:rPr>
          <w:rFonts w:ascii="Verdana" w:hAnsi="Verdana" w:cs="Shruti"/>
          <w:sz w:val="18"/>
          <w:szCs w:val="18"/>
        </w:rPr>
        <w:tab/>
      </w:r>
      <w:r w:rsidR="00BF4F0B" w:rsidRPr="00BF4F0B">
        <w:rPr>
          <w:rFonts w:ascii="Verdana" w:hAnsi="Verdana" w:cs="Shruti"/>
          <w:sz w:val="18"/>
          <w:szCs w:val="18"/>
        </w:rPr>
        <w:t>medications right away, or do you usually wait and see if your symptoms get worse?</w:t>
      </w:r>
    </w:p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F4F0B" w:rsidRPr="00075DE8" w:rsidTr="00FE3728">
        <w:tc>
          <w:tcPr>
            <w:tcW w:w="1620" w:type="dxa"/>
            <w:vAlign w:val="bottom"/>
          </w:tcPr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F4F0B" w:rsidRPr="00075DE8" w:rsidRDefault="00BF4F0B" w:rsidP="00FE372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CE1E7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BF4F0B">
              <w:rPr>
                <w:rFonts w:ascii="Verdana" w:hAnsi="Verdana"/>
                <w:sz w:val="18"/>
                <w:szCs w:val="18"/>
              </w:rPr>
              <w:t>I usually take over-the-counter medications right away</w:t>
            </w:r>
          </w:p>
        </w:tc>
      </w:tr>
      <w:tr w:rsidR="009B30E1" w:rsidRPr="00075DE8" w:rsidTr="00CE1E7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BF4F0B">
              <w:rPr>
                <w:rFonts w:ascii="Verdana" w:hAnsi="Verdana"/>
                <w:sz w:val="18"/>
                <w:szCs w:val="18"/>
              </w:rPr>
              <w:t>I usually wait and see if my symptoms get worse before taking over-the-counter medications</w:t>
            </w:r>
          </w:p>
        </w:tc>
      </w:tr>
      <w:tr w:rsidR="009B30E1" w:rsidRPr="00075DE8" w:rsidTr="00CE1E7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center"/>
          </w:tcPr>
          <w:p w:rsidR="009B30E1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BF4F0B">
              <w:rPr>
                <w:rFonts w:ascii="Verdana" w:hAnsi="Verdana"/>
                <w:sz w:val="18"/>
                <w:szCs w:val="18"/>
              </w:rPr>
              <w:t>I never take over-the-counter medications</w:t>
            </w:r>
          </w:p>
        </w:tc>
      </w:tr>
      <w:tr w:rsidR="009B30E1" w:rsidRPr="00075DE8" w:rsidTr="00CE1E7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FE372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F4F0B" w:rsidRPr="00075DE8" w:rsidTr="00CE1E78">
        <w:tc>
          <w:tcPr>
            <w:tcW w:w="1620" w:type="dxa"/>
          </w:tcPr>
          <w:p w:rsidR="00BF4F0B" w:rsidRPr="00075DE8" w:rsidRDefault="00BF4F0B" w:rsidP="00CE1E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F4F0B" w:rsidRPr="00075DE8" w:rsidRDefault="00BF4F0B" w:rsidP="00FE372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F4F0B" w:rsidRDefault="00BF4F0B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BF4F0B" w:rsidRPr="00075DE8" w:rsidRDefault="00BF4F0B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F4F0B" w:rsidRDefault="00BF4F0B" w:rsidP="00BF4F0B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 xml:space="preserve">18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BF4F0B">
        <w:rPr>
          <w:rFonts w:ascii="Verdana" w:hAnsi="Verdana" w:cs="Shruti"/>
          <w:sz w:val="18"/>
          <w:szCs w:val="18"/>
        </w:rPr>
        <w:t xml:space="preserve">When you feel sick, do you usually contact a doctor or health care provider immediately </w:t>
      </w:r>
      <w:r>
        <w:rPr>
          <w:rFonts w:ascii="Verdana" w:hAnsi="Verdana" w:cs="Shruti"/>
          <w:sz w:val="18"/>
          <w:szCs w:val="18"/>
        </w:rPr>
        <w:tab/>
      </w:r>
      <w:r w:rsidRPr="00BF4F0B">
        <w:rPr>
          <w:rFonts w:ascii="Verdana" w:hAnsi="Verdana" w:cs="Shruti"/>
          <w:sz w:val="18"/>
          <w:szCs w:val="18"/>
        </w:rPr>
        <w:t>or do you usually wait until it is absolutely necessary?</w:t>
      </w:r>
      <w:r w:rsidRPr="00BF4F0B">
        <w:rPr>
          <w:rFonts w:ascii="Verdana" w:hAnsi="Verdana" w:cs="Shruti"/>
          <w:b/>
          <w:sz w:val="18"/>
          <w:szCs w:val="18"/>
        </w:rPr>
        <w:t xml:space="preserve"> [RANDOMIZE RESPONSE </w:t>
      </w:r>
      <w:r>
        <w:rPr>
          <w:rFonts w:ascii="Verdana" w:hAnsi="Verdana" w:cs="Shruti"/>
          <w:b/>
          <w:sz w:val="18"/>
          <w:szCs w:val="18"/>
        </w:rPr>
        <w:tab/>
      </w:r>
      <w:r w:rsidRPr="00BF4F0B">
        <w:rPr>
          <w:rFonts w:ascii="Verdana" w:hAnsi="Verdana" w:cs="Shruti"/>
          <w:b/>
          <w:sz w:val="18"/>
          <w:szCs w:val="18"/>
        </w:rPr>
        <w:t>OPTIONS 1 and 2]</w:t>
      </w:r>
    </w:p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F4F0B" w:rsidRPr="00075DE8" w:rsidTr="00FE3728">
        <w:tc>
          <w:tcPr>
            <w:tcW w:w="1620" w:type="dxa"/>
            <w:vAlign w:val="bottom"/>
          </w:tcPr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F4F0B" w:rsidRPr="00075DE8" w:rsidRDefault="00BF4F0B" w:rsidP="00FE372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6347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BF4F0B">
              <w:rPr>
                <w:rFonts w:ascii="Verdana" w:hAnsi="Verdana"/>
                <w:sz w:val="18"/>
                <w:szCs w:val="18"/>
              </w:rPr>
              <w:t>I usually contact a doctor or health care provider immediately</w:t>
            </w:r>
          </w:p>
        </w:tc>
      </w:tr>
      <w:tr w:rsidR="009B30E1" w:rsidRPr="00075DE8" w:rsidTr="0096347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BF4F0B">
              <w:rPr>
                <w:rFonts w:ascii="Verdana" w:hAnsi="Verdana"/>
                <w:sz w:val="18"/>
                <w:szCs w:val="18"/>
              </w:rPr>
              <w:t>I usually wait until it is absolutely necessary before contacting a doctor or health care provider</w:t>
            </w:r>
          </w:p>
        </w:tc>
      </w:tr>
      <w:tr w:rsidR="009B30E1" w:rsidRPr="00075DE8" w:rsidTr="0096347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FE372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96347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FE372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963470" w:rsidRDefault="00963470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469AF" w:rsidRDefault="003469AF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BF4F0B" w:rsidRPr="00075DE8" w:rsidRDefault="00BF4F0B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F4F0B" w:rsidRDefault="00BF4F0B" w:rsidP="00BF4F0B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 xml:space="preserve">19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BF4F0B">
        <w:rPr>
          <w:rFonts w:ascii="Verdana" w:hAnsi="Verdana" w:cs="Shruti"/>
          <w:sz w:val="18"/>
          <w:szCs w:val="18"/>
        </w:rPr>
        <w:t xml:space="preserve">When you make decisions about treatment for a serious health problem, which of these </w:t>
      </w:r>
      <w:r>
        <w:rPr>
          <w:rFonts w:ascii="Verdana" w:hAnsi="Verdana" w:cs="Shruti"/>
          <w:sz w:val="18"/>
          <w:szCs w:val="18"/>
        </w:rPr>
        <w:tab/>
      </w:r>
      <w:r w:rsidRPr="00BF4F0B">
        <w:rPr>
          <w:rFonts w:ascii="Verdana" w:hAnsi="Verdana" w:cs="Shruti"/>
          <w:sz w:val="18"/>
          <w:szCs w:val="18"/>
        </w:rPr>
        <w:t xml:space="preserve">statements best describes you, even if neither is exactly right? </w:t>
      </w:r>
      <w:r w:rsidRPr="00BF4F0B">
        <w:rPr>
          <w:rFonts w:ascii="Verdana" w:hAnsi="Verdana" w:cs="Shruti"/>
          <w:b/>
          <w:sz w:val="18"/>
          <w:szCs w:val="18"/>
        </w:rPr>
        <w:t xml:space="preserve">[RANDOMIZE </w:t>
      </w:r>
      <w:r>
        <w:rPr>
          <w:rFonts w:ascii="Verdana" w:hAnsi="Verdana" w:cs="Shruti"/>
          <w:b/>
          <w:sz w:val="18"/>
          <w:szCs w:val="18"/>
        </w:rPr>
        <w:tab/>
      </w:r>
      <w:r w:rsidRPr="00BF4F0B">
        <w:rPr>
          <w:rFonts w:ascii="Verdana" w:hAnsi="Verdana" w:cs="Shruti"/>
          <w:b/>
          <w:sz w:val="18"/>
          <w:szCs w:val="18"/>
        </w:rPr>
        <w:t>RESPONSE OPTIONS 1 and 2]</w:t>
      </w:r>
    </w:p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F4F0B" w:rsidRPr="00075DE8" w:rsidTr="00FE3728">
        <w:tc>
          <w:tcPr>
            <w:tcW w:w="1620" w:type="dxa"/>
            <w:vAlign w:val="bottom"/>
          </w:tcPr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F4F0B" w:rsidRPr="00075DE8" w:rsidRDefault="00BF4F0B" w:rsidP="00FE372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96CC6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BF4F0B">
              <w:rPr>
                <w:rFonts w:ascii="Verdana" w:hAnsi="Verdana"/>
                <w:sz w:val="18"/>
                <w:szCs w:val="18"/>
              </w:rPr>
              <w:t>I usually just ask a doctor or health care provider for advice</w:t>
            </w:r>
          </w:p>
        </w:tc>
      </w:tr>
      <w:tr w:rsidR="009B30E1" w:rsidRPr="00075DE8" w:rsidTr="00996CC6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BF4F0B">
              <w:rPr>
                <w:rFonts w:ascii="Verdana" w:hAnsi="Verdana"/>
                <w:sz w:val="18"/>
                <w:szCs w:val="18"/>
              </w:rPr>
              <w:t>I usually ask a doctor or health care provider for advice and ALSO do my own research</w:t>
            </w:r>
          </w:p>
        </w:tc>
      </w:tr>
      <w:tr w:rsidR="009B30E1" w:rsidRPr="00075DE8" w:rsidTr="00996CC6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Default="009B30E1" w:rsidP="00FE372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F4F0B" w:rsidRPr="00075DE8" w:rsidTr="00FE3728">
        <w:tc>
          <w:tcPr>
            <w:tcW w:w="1620" w:type="dxa"/>
            <w:vAlign w:val="bottom"/>
          </w:tcPr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F4F0B" w:rsidRPr="00075DE8" w:rsidRDefault="00BF4F0B" w:rsidP="00FE372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BF4F0B" w:rsidRPr="00075DE8" w:rsidRDefault="00BF4F0B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 xml:space="preserve">IF </w:t>
      </w:r>
      <w:r w:rsidR="00963470">
        <w:rPr>
          <w:rFonts w:ascii="Verdana" w:hAnsi="Verdana"/>
          <w:b/>
          <w:sz w:val="18"/>
          <w:szCs w:val="18"/>
        </w:rPr>
        <w:t>“</w:t>
      </w:r>
      <w:r>
        <w:rPr>
          <w:rFonts w:ascii="Verdana" w:hAnsi="Verdana"/>
          <w:b/>
          <w:sz w:val="18"/>
          <w:szCs w:val="18"/>
        </w:rPr>
        <w:t>ALSO DOES OWN RESEARCH</w:t>
      </w:r>
      <w:r w:rsidR="00963470">
        <w:rPr>
          <w:rFonts w:ascii="Verdana" w:hAnsi="Verdana"/>
          <w:b/>
          <w:sz w:val="18"/>
          <w:szCs w:val="18"/>
        </w:rPr>
        <w:t>”</w:t>
      </w:r>
      <w:r w:rsidR="009D572C">
        <w:rPr>
          <w:rFonts w:ascii="Verdana" w:hAnsi="Verdana"/>
          <w:b/>
          <w:sz w:val="18"/>
          <w:szCs w:val="18"/>
        </w:rPr>
        <w:t xml:space="preserve"> (BIO</w:t>
      </w:r>
      <w:r w:rsidR="00915AA3">
        <w:rPr>
          <w:rFonts w:ascii="Verdana" w:hAnsi="Verdana"/>
          <w:b/>
          <w:sz w:val="18"/>
          <w:szCs w:val="18"/>
        </w:rPr>
        <w:t>19</w:t>
      </w:r>
      <w:r w:rsidR="009D572C">
        <w:rPr>
          <w:rFonts w:ascii="Verdana" w:hAnsi="Verdana"/>
          <w:b/>
          <w:sz w:val="18"/>
          <w:szCs w:val="18"/>
        </w:rPr>
        <w:t>=2)</w:t>
      </w:r>
      <w:r w:rsidRPr="00075DE8">
        <w:rPr>
          <w:rFonts w:ascii="Verdana" w:hAnsi="Verdana"/>
          <w:b/>
          <w:sz w:val="18"/>
          <w:szCs w:val="18"/>
        </w:rPr>
        <w:t xml:space="preserve"> </w:t>
      </w:r>
      <w:r w:rsidRPr="00BD6011">
        <w:rPr>
          <w:rFonts w:ascii="Verdana" w:hAnsi="Verdana"/>
          <w:b/>
          <w:sz w:val="18"/>
          <w:szCs w:val="18"/>
        </w:rPr>
        <w:t>[N=</w:t>
      </w:r>
      <w:r w:rsidR="00BD6011" w:rsidRPr="00BD6011">
        <w:rPr>
          <w:rFonts w:ascii="Verdana" w:hAnsi="Verdana"/>
          <w:b/>
          <w:sz w:val="18"/>
          <w:szCs w:val="18"/>
        </w:rPr>
        <w:t>1,121</w:t>
      </w:r>
      <w:r w:rsidRPr="00BD6011">
        <w:rPr>
          <w:rFonts w:ascii="Verdana" w:hAnsi="Verdana"/>
          <w:b/>
          <w:sz w:val="18"/>
          <w:szCs w:val="18"/>
        </w:rPr>
        <w:t>]:</w:t>
      </w:r>
    </w:p>
    <w:p w:rsidR="00BF4F0B" w:rsidRDefault="00BF4F0B" w:rsidP="00BF4F0B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 xml:space="preserve">20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BF4F0B">
        <w:rPr>
          <w:rFonts w:ascii="Verdana" w:hAnsi="Verdana" w:cs="Shruti"/>
          <w:sz w:val="18"/>
          <w:szCs w:val="18"/>
        </w:rPr>
        <w:t xml:space="preserve">Which of these is the MAIN REASON that you also do your own research when making </w:t>
      </w:r>
      <w:r>
        <w:rPr>
          <w:rFonts w:ascii="Verdana" w:hAnsi="Verdana" w:cs="Shruti"/>
          <w:sz w:val="18"/>
          <w:szCs w:val="18"/>
        </w:rPr>
        <w:tab/>
      </w:r>
      <w:r w:rsidRPr="00BF4F0B">
        <w:rPr>
          <w:rFonts w:ascii="Verdana" w:hAnsi="Verdana" w:cs="Shruti"/>
          <w:sz w:val="18"/>
          <w:szCs w:val="18"/>
        </w:rPr>
        <w:t xml:space="preserve">decisions about treatment for a serious health problem?  </w:t>
      </w:r>
      <w:r w:rsidRPr="00BF4F0B">
        <w:rPr>
          <w:rFonts w:ascii="Verdana" w:hAnsi="Verdana" w:cs="Shruti"/>
          <w:b/>
          <w:sz w:val="18"/>
          <w:szCs w:val="18"/>
        </w:rPr>
        <w:t xml:space="preserve">[RANDOMIZE RESPONSE </w:t>
      </w:r>
      <w:r>
        <w:rPr>
          <w:rFonts w:ascii="Verdana" w:hAnsi="Verdana" w:cs="Shruti"/>
          <w:b/>
          <w:sz w:val="18"/>
          <w:szCs w:val="18"/>
        </w:rPr>
        <w:tab/>
      </w:r>
      <w:r w:rsidRPr="00BF4F0B">
        <w:rPr>
          <w:rFonts w:ascii="Verdana" w:hAnsi="Verdana" w:cs="Shruti"/>
          <w:b/>
          <w:sz w:val="18"/>
          <w:szCs w:val="18"/>
        </w:rPr>
        <w:t>OPTIONS 1</w:t>
      </w:r>
      <w:r>
        <w:rPr>
          <w:rFonts w:ascii="Verdana" w:hAnsi="Verdana" w:cs="Shruti"/>
          <w:b/>
          <w:sz w:val="18"/>
          <w:szCs w:val="18"/>
        </w:rPr>
        <w:t>-3</w:t>
      </w:r>
      <w:r w:rsidRPr="00BF4F0B">
        <w:rPr>
          <w:rFonts w:ascii="Verdana" w:hAnsi="Verdana" w:cs="Shruti"/>
          <w:b/>
          <w:sz w:val="18"/>
          <w:szCs w:val="18"/>
        </w:rPr>
        <w:t>]</w:t>
      </w:r>
    </w:p>
    <w:p w:rsidR="00BF4F0B" w:rsidRDefault="00BF4F0B" w:rsidP="00BF4F0B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F4F0B" w:rsidRPr="00075DE8" w:rsidTr="00FE3728">
        <w:tc>
          <w:tcPr>
            <w:tcW w:w="1620" w:type="dxa"/>
            <w:vAlign w:val="bottom"/>
          </w:tcPr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F4F0B" w:rsidRPr="00075DE8" w:rsidRDefault="00BF4F0B" w:rsidP="00FE372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BF4F0B">
              <w:rPr>
                <w:rFonts w:ascii="Verdana" w:hAnsi="Verdana"/>
                <w:sz w:val="18"/>
                <w:szCs w:val="18"/>
              </w:rPr>
              <w:t>Just to learn more about what the health care provider recommended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BF4F0B">
              <w:rPr>
                <w:rFonts w:ascii="Verdana" w:hAnsi="Verdana"/>
                <w:sz w:val="18"/>
                <w:szCs w:val="18"/>
              </w:rPr>
              <w:t>To check for other treatment options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9B30E1" w:rsidRPr="00BF4F0B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BF4F0B">
              <w:rPr>
                <w:rFonts w:ascii="Verdana" w:hAnsi="Verdana"/>
                <w:sz w:val="18"/>
                <w:szCs w:val="18"/>
              </w:rPr>
              <w:t>To check for treatment side effects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9B30E1" w:rsidRDefault="009B30E1" w:rsidP="00FE372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F4F0B" w:rsidRPr="00075DE8" w:rsidTr="00FE3728">
        <w:tc>
          <w:tcPr>
            <w:tcW w:w="1620" w:type="dxa"/>
            <w:vAlign w:val="bottom"/>
          </w:tcPr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F4F0B" w:rsidRPr="00075DE8" w:rsidRDefault="00BF4F0B" w:rsidP="00FE372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1798" w:rsidRDefault="00A41798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BF4F0B" w:rsidRPr="00075DE8" w:rsidRDefault="00BF4F0B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A41798" w:rsidRDefault="00BF4F0B" w:rsidP="00A4179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21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BF4F0B">
        <w:rPr>
          <w:rFonts w:ascii="Verdana" w:hAnsi="Verdana" w:cs="Shruti"/>
          <w:sz w:val="18"/>
          <w:szCs w:val="18"/>
        </w:rPr>
        <w:t xml:space="preserve">As far as you know, were you vaccinated against the major childhood diseases such as </w:t>
      </w:r>
      <w:r>
        <w:rPr>
          <w:rFonts w:ascii="Verdana" w:hAnsi="Verdana" w:cs="Shruti"/>
          <w:sz w:val="18"/>
          <w:szCs w:val="18"/>
        </w:rPr>
        <w:tab/>
      </w:r>
      <w:r w:rsidRPr="00BF4F0B">
        <w:rPr>
          <w:rFonts w:ascii="Verdana" w:hAnsi="Verdana" w:cs="Shruti"/>
          <w:sz w:val="18"/>
          <w:szCs w:val="18"/>
        </w:rPr>
        <w:t xml:space="preserve">measles, mumps, rubella, polio, diphtheria and others when you were a child or teen, or </w:t>
      </w:r>
      <w:r>
        <w:rPr>
          <w:rFonts w:ascii="Verdana" w:hAnsi="Verdana" w:cs="Shruti"/>
          <w:sz w:val="18"/>
          <w:szCs w:val="18"/>
        </w:rPr>
        <w:tab/>
      </w:r>
      <w:r w:rsidRPr="00BF4F0B">
        <w:rPr>
          <w:rFonts w:ascii="Verdana" w:hAnsi="Verdana" w:cs="Shruti"/>
          <w:sz w:val="18"/>
          <w:szCs w:val="18"/>
        </w:rPr>
        <w:t>didn’t you have these vaccines?</w:t>
      </w:r>
    </w:p>
    <w:p w:rsidR="00BF4F0B" w:rsidRDefault="00BF4F0B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F4F0B" w:rsidRPr="00075DE8" w:rsidTr="00FE3728">
        <w:tc>
          <w:tcPr>
            <w:tcW w:w="1620" w:type="dxa"/>
            <w:vAlign w:val="bottom"/>
          </w:tcPr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F4F0B" w:rsidRPr="00075DE8" w:rsidRDefault="00BF4F0B" w:rsidP="00FE372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BF4F0B">
              <w:rPr>
                <w:rFonts w:ascii="Verdana" w:hAnsi="Verdana"/>
                <w:sz w:val="18"/>
                <w:szCs w:val="18"/>
              </w:rPr>
              <w:t>Yes, was vaccinated for the major childhood diseases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BF4F0B">
              <w:rPr>
                <w:rFonts w:ascii="Verdana" w:hAnsi="Verdana"/>
                <w:sz w:val="18"/>
                <w:szCs w:val="18"/>
              </w:rPr>
              <w:t>No, was not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9B30E1" w:rsidRPr="00BF4F0B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Don’t remember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FE372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F4F0B" w:rsidRPr="00075DE8" w:rsidTr="00FE3728">
        <w:tc>
          <w:tcPr>
            <w:tcW w:w="1620" w:type="dxa"/>
            <w:vAlign w:val="bottom"/>
          </w:tcPr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F4F0B" w:rsidRPr="00075DE8" w:rsidRDefault="00BF4F0B" w:rsidP="00FE372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F4F0B" w:rsidRDefault="00BF4F0B" w:rsidP="00A41798">
      <w:pPr>
        <w:ind w:left="720" w:hanging="720"/>
        <w:rPr>
          <w:rFonts w:ascii="Verdana" w:hAnsi="Verdana" w:cs="Shruti"/>
          <w:sz w:val="18"/>
          <w:szCs w:val="18"/>
        </w:rPr>
      </w:pPr>
    </w:p>
    <w:p w:rsidR="00BF4F0B" w:rsidRDefault="00BF4F0B" w:rsidP="00A4179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>NO</w:t>
      </w:r>
      <w:r w:rsidR="001A01E1"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QUESTION</w:t>
      </w: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>BIO</w:t>
      </w: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>22</w:t>
      </w:r>
    </w:p>
    <w:p w:rsidR="00BF4F0B" w:rsidRDefault="00BF4F0B" w:rsidP="00A4179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BF4F0B" w:rsidRPr="00075DE8" w:rsidRDefault="00BF4F0B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F4F0B" w:rsidRDefault="00BF4F0B" w:rsidP="00BF4F0B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23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BF4F0B">
        <w:rPr>
          <w:rFonts w:ascii="Verdana" w:hAnsi="Verdana" w:cs="Shruti"/>
          <w:sz w:val="18"/>
          <w:szCs w:val="18"/>
        </w:rPr>
        <w:t>Are you currently a cigarette smoker, a former smoker or have you never smoked?</w:t>
      </w:r>
    </w:p>
    <w:p w:rsidR="00BF4F0B" w:rsidRDefault="00BF4F0B" w:rsidP="00BF4F0B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F4F0B" w:rsidRPr="00075DE8" w:rsidTr="00FE3728">
        <w:tc>
          <w:tcPr>
            <w:tcW w:w="1620" w:type="dxa"/>
            <w:vAlign w:val="bottom"/>
          </w:tcPr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F4F0B" w:rsidRPr="00075DE8" w:rsidRDefault="00BF4F0B" w:rsidP="00FE372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Current smoker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Former smoker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6750" w:type="dxa"/>
            <w:vAlign w:val="center"/>
          </w:tcPr>
          <w:p w:rsidR="009B30E1" w:rsidRPr="00BF4F0B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 smoked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FE372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F4F0B" w:rsidRPr="00075DE8" w:rsidTr="00FE3728">
        <w:tc>
          <w:tcPr>
            <w:tcW w:w="1620" w:type="dxa"/>
            <w:vAlign w:val="bottom"/>
          </w:tcPr>
          <w:p w:rsidR="00BF4F0B" w:rsidRPr="00075DE8" w:rsidRDefault="00BF4F0B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F4F0B" w:rsidRPr="00075DE8" w:rsidRDefault="00BF4F0B" w:rsidP="00FE372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F4F0B" w:rsidRDefault="00BF4F0B" w:rsidP="00A4179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BF4F0B" w:rsidRDefault="00BF4F0B" w:rsidP="00BF4F0B">
      <w:pPr>
        <w:ind w:left="720" w:hanging="720"/>
        <w:rPr>
          <w:rFonts w:ascii="Verdana" w:hAnsi="Verdana" w:cs="Shruti"/>
          <w:sz w:val="18"/>
          <w:szCs w:val="18"/>
        </w:rPr>
      </w:pPr>
    </w:p>
    <w:p w:rsidR="00963470" w:rsidRDefault="00963470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BF4F0B" w:rsidRDefault="00BF4F0B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F4F0B" w:rsidRPr="00BF4F0B" w:rsidRDefault="00BF4F0B" w:rsidP="00BF4F0B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  <w:r w:rsidRPr="00BF4F0B">
        <w:rPr>
          <w:rFonts w:ascii="Verdana" w:eastAsia="Times New Roman" w:hAnsi="Verdana" w:cs="Shruti"/>
          <w:sz w:val="18"/>
          <w:szCs w:val="18"/>
        </w:rPr>
        <w:t>Thinking about alternative medicines, including herbal remedies, acupuncture, chiropractic, energy therapies and other therapies…</w:t>
      </w:r>
    </w:p>
    <w:p w:rsidR="00BF4F0B" w:rsidRPr="00075DE8" w:rsidRDefault="00BF4F0B" w:rsidP="00BF4F0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BF4F0B" w:rsidRDefault="00BF4F0B" w:rsidP="00BF4F0B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24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BF4F0B">
        <w:rPr>
          <w:rFonts w:ascii="Verdana" w:hAnsi="Verdana" w:cs="Shruti"/>
          <w:sz w:val="18"/>
          <w:szCs w:val="18"/>
        </w:rPr>
        <w:t xml:space="preserve">How much, if anything, have you heard or read about alternative medicines, used </w:t>
      </w:r>
      <w:r>
        <w:rPr>
          <w:rFonts w:ascii="Verdana" w:hAnsi="Verdana" w:cs="Shruti"/>
          <w:sz w:val="18"/>
          <w:szCs w:val="18"/>
        </w:rPr>
        <w:tab/>
      </w:r>
      <w:r w:rsidRPr="00BF4F0B">
        <w:rPr>
          <w:rFonts w:ascii="Verdana" w:hAnsi="Verdana" w:cs="Shruti"/>
          <w:sz w:val="18"/>
          <w:szCs w:val="18"/>
        </w:rPr>
        <w:t>instead of or in addition to traditional medical treatments?</w:t>
      </w:r>
    </w:p>
    <w:p w:rsidR="00BF4F0B" w:rsidRDefault="00BF4F0B" w:rsidP="00A4179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E3728" w:rsidRPr="00075DE8" w:rsidTr="00FE3728">
        <w:tc>
          <w:tcPr>
            <w:tcW w:w="1620" w:type="dxa"/>
            <w:vAlign w:val="bottom"/>
          </w:tcPr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FE3728" w:rsidRPr="00075DE8" w:rsidRDefault="00FE3728" w:rsidP="00FE372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little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9B30E1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Nothing at all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FE372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FE3728" w:rsidRPr="00075DE8" w:rsidTr="00FE3728">
        <w:tc>
          <w:tcPr>
            <w:tcW w:w="1620" w:type="dxa"/>
            <w:vAlign w:val="bottom"/>
          </w:tcPr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FE3728" w:rsidRPr="00075DE8" w:rsidRDefault="00FE3728" w:rsidP="00FE372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E3728" w:rsidRDefault="00FE3728" w:rsidP="00A4179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FE3728" w:rsidRDefault="00FE3728" w:rsidP="00FE372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FE3728" w:rsidRDefault="00FE3728" w:rsidP="00FE372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25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FE3728">
        <w:rPr>
          <w:rFonts w:ascii="Verdana" w:hAnsi="Verdana" w:cs="Shruti"/>
          <w:sz w:val="18"/>
          <w:szCs w:val="18"/>
        </w:rPr>
        <w:t>Have you, personally, ever tried any alternative medicine?</w:t>
      </w:r>
    </w:p>
    <w:p w:rsidR="00FE3728" w:rsidRDefault="00FE3728" w:rsidP="00A4179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E3728" w:rsidRPr="00075DE8" w:rsidTr="00FE3728">
        <w:tc>
          <w:tcPr>
            <w:tcW w:w="1620" w:type="dxa"/>
            <w:vAlign w:val="bottom"/>
          </w:tcPr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FE3728" w:rsidRPr="00075DE8" w:rsidRDefault="00FE3728" w:rsidP="00FE372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Yes 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FE372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FE372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E3728" w:rsidRDefault="00FE3728" w:rsidP="00A4179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FE3728" w:rsidRDefault="00FE3728" w:rsidP="00FE372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ASK </w:t>
      </w:r>
      <w:r w:rsidR="00963470">
        <w:rPr>
          <w:rFonts w:ascii="Verdana" w:hAnsi="Verdana"/>
          <w:b/>
          <w:sz w:val="18"/>
          <w:szCs w:val="18"/>
        </w:rPr>
        <w:t>IF “</w:t>
      </w:r>
      <w:r w:rsidR="009D572C">
        <w:rPr>
          <w:rFonts w:ascii="Verdana" w:hAnsi="Verdana"/>
          <w:b/>
          <w:sz w:val="18"/>
          <w:szCs w:val="18"/>
        </w:rPr>
        <w:t xml:space="preserve">EVER </w:t>
      </w:r>
      <w:r w:rsidR="00963470">
        <w:rPr>
          <w:rFonts w:ascii="Verdana" w:hAnsi="Verdana"/>
          <w:b/>
          <w:sz w:val="18"/>
          <w:szCs w:val="18"/>
        </w:rPr>
        <w:t>TRIED ALTERNATIVE MED</w:t>
      </w:r>
      <w:r w:rsidR="009D572C">
        <w:rPr>
          <w:rFonts w:ascii="Verdana" w:hAnsi="Verdana"/>
          <w:b/>
          <w:sz w:val="18"/>
          <w:szCs w:val="18"/>
        </w:rPr>
        <w:t>ICI</w:t>
      </w:r>
      <w:r w:rsidR="00963470">
        <w:rPr>
          <w:rFonts w:ascii="Verdana" w:hAnsi="Verdana"/>
          <w:b/>
          <w:sz w:val="18"/>
          <w:szCs w:val="18"/>
        </w:rPr>
        <w:t>NE” (BIO25=1)</w:t>
      </w:r>
      <w:r w:rsidRPr="00075DE8">
        <w:rPr>
          <w:rFonts w:ascii="Verdana" w:hAnsi="Verdana"/>
          <w:b/>
          <w:sz w:val="18"/>
          <w:szCs w:val="18"/>
        </w:rPr>
        <w:t xml:space="preserve"> </w:t>
      </w:r>
      <w:r w:rsidRPr="00BD6011">
        <w:rPr>
          <w:rFonts w:ascii="Verdana" w:hAnsi="Verdana"/>
          <w:b/>
          <w:sz w:val="18"/>
          <w:szCs w:val="18"/>
        </w:rPr>
        <w:t>[N=</w:t>
      </w:r>
      <w:r w:rsidR="00BD6011" w:rsidRPr="00BD6011">
        <w:rPr>
          <w:rFonts w:ascii="Verdana" w:hAnsi="Verdana"/>
          <w:b/>
          <w:sz w:val="18"/>
          <w:szCs w:val="18"/>
        </w:rPr>
        <w:t>812</w:t>
      </w:r>
      <w:r w:rsidRPr="00BD6011">
        <w:rPr>
          <w:rFonts w:ascii="Verdana" w:hAnsi="Verdana"/>
          <w:b/>
          <w:sz w:val="18"/>
          <w:szCs w:val="18"/>
        </w:rPr>
        <w:t>]</w:t>
      </w:r>
      <w:r w:rsidRPr="00075DE8">
        <w:rPr>
          <w:rFonts w:ascii="Verdana" w:hAnsi="Verdana"/>
          <w:b/>
          <w:sz w:val="18"/>
          <w:szCs w:val="18"/>
        </w:rPr>
        <w:t>:</w:t>
      </w:r>
    </w:p>
    <w:p w:rsidR="00FE3728" w:rsidRDefault="00FE3728" w:rsidP="00FE372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26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FE3728">
        <w:rPr>
          <w:rFonts w:ascii="Verdana" w:hAnsi="Verdana" w:cs="Shruti"/>
          <w:sz w:val="18"/>
          <w:szCs w:val="18"/>
        </w:rPr>
        <w:t xml:space="preserve">The most recent time you used alternative medicine, did you use it…  </w:t>
      </w:r>
    </w:p>
    <w:p w:rsidR="00FE3728" w:rsidRDefault="00FE3728" w:rsidP="00FE3728">
      <w:pPr>
        <w:tabs>
          <w:tab w:val="left" w:pos="900"/>
        </w:tabs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E3728" w:rsidRPr="00075DE8" w:rsidTr="00FE3728">
        <w:tc>
          <w:tcPr>
            <w:tcW w:w="1620" w:type="dxa"/>
            <w:vAlign w:val="bottom"/>
          </w:tcPr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FE3728" w:rsidRPr="00075DE8" w:rsidRDefault="00FE3728" w:rsidP="00FE372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Instead of traditional medical treatments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In addition to traditional medical treatments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FE372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FE372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E3728" w:rsidRDefault="00FE3728" w:rsidP="00A4179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FE3728" w:rsidRDefault="00FE3728" w:rsidP="00FE372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FE3728" w:rsidRDefault="00FE3728" w:rsidP="00FE3728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27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FE3728">
        <w:rPr>
          <w:rFonts w:ascii="Verdana" w:hAnsi="Verdana" w:cs="Shruti"/>
          <w:sz w:val="18"/>
          <w:szCs w:val="18"/>
        </w:rPr>
        <w:t xml:space="preserve">If you had a chronic medical condition, such as high blood pressure, asthma, diabetes, </w:t>
      </w:r>
      <w:r>
        <w:rPr>
          <w:rFonts w:ascii="Verdana" w:hAnsi="Verdana" w:cs="Shruti"/>
          <w:sz w:val="18"/>
          <w:szCs w:val="18"/>
        </w:rPr>
        <w:tab/>
      </w:r>
      <w:r w:rsidRPr="00FE3728">
        <w:rPr>
          <w:rFonts w:ascii="Verdana" w:hAnsi="Verdana" w:cs="Shruti"/>
          <w:sz w:val="18"/>
          <w:szCs w:val="18"/>
        </w:rPr>
        <w:t xml:space="preserve">heart disease, cancer, chronic pain or others, how likely would you be to use alternative </w:t>
      </w:r>
      <w:r>
        <w:rPr>
          <w:rFonts w:ascii="Verdana" w:hAnsi="Verdana" w:cs="Shruti"/>
          <w:sz w:val="18"/>
          <w:szCs w:val="18"/>
        </w:rPr>
        <w:tab/>
      </w:r>
      <w:r w:rsidRPr="00FE3728">
        <w:rPr>
          <w:rFonts w:ascii="Verdana" w:hAnsi="Verdana" w:cs="Shruti"/>
          <w:sz w:val="18"/>
          <w:szCs w:val="18"/>
        </w:rPr>
        <w:t>medicine?</w:t>
      </w:r>
    </w:p>
    <w:p w:rsidR="00FE3728" w:rsidRDefault="00FE3728" w:rsidP="00FE3728">
      <w:pPr>
        <w:tabs>
          <w:tab w:val="left" w:pos="900"/>
        </w:tabs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E3728" w:rsidRPr="00075DE8" w:rsidTr="00FE3728">
        <w:tc>
          <w:tcPr>
            <w:tcW w:w="1620" w:type="dxa"/>
            <w:vAlign w:val="bottom"/>
          </w:tcPr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FE3728" w:rsidRPr="00075DE8" w:rsidRDefault="00FE3728" w:rsidP="00FE372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likely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likely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9B30E1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likely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9B30E1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likely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FE372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FE3728" w:rsidRPr="00075DE8" w:rsidTr="00FE3728">
        <w:tc>
          <w:tcPr>
            <w:tcW w:w="1620" w:type="dxa"/>
            <w:vAlign w:val="bottom"/>
          </w:tcPr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FE3728" w:rsidRPr="00075DE8" w:rsidRDefault="00FE3728" w:rsidP="00FE372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E3728" w:rsidRDefault="00FE3728" w:rsidP="00A4179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FE372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FE372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FE372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FE372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FE372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FE372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E3728" w:rsidRPr="00075DE8" w:rsidRDefault="00FE3728" w:rsidP="00FE372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FE3728" w:rsidRPr="002A0DAF" w:rsidRDefault="00FE3728" w:rsidP="00FE3728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28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FE3728">
        <w:rPr>
          <w:rFonts w:ascii="Verdana" w:hAnsi="Verdana" w:cs="ArialMT"/>
          <w:sz w:val="18"/>
          <w:szCs w:val="18"/>
        </w:rPr>
        <w:t>Thinking about your CLOSEST FAMILY AND FRIENDS, how many of them…</w:t>
      </w:r>
      <w:r>
        <w:rPr>
          <w:rFonts w:ascii="Verdana" w:hAnsi="Verdana" w:cs="ArialMT"/>
          <w:sz w:val="18"/>
          <w:szCs w:val="18"/>
        </w:rPr>
        <w:tab/>
      </w:r>
      <w:r w:rsidRPr="002A0DAF">
        <w:rPr>
          <w:rFonts w:ascii="Verdana" w:hAnsi="Verdana" w:cs="Shruti"/>
          <w:b/>
          <w:sz w:val="18"/>
          <w:szCs w:val="18"/>
        </w:rPr>
        <w:t>[RANDOMIZE ITEMS]</w:t>
      </w:r>
    </w:p>
    <w:p w:rsidR="00FE3728" w:rsidRDefault="00FE3728" w:rsidP="00FE3728">
      <w:pPr>
        <w:rPr>
          <w:rFonts w:ascii="Verdana" w:hAnsi="Verdana" w:cs="Shruti"/>
          <w:sz w:val="18"/>
          <w:szCs w:val="18"/>
        </w:rPr>
      </w:pPr>
    </w:p>
    <w:p w:rsidR="00FE3728" w:rsidRPr="000A13ED" w:rsidRDefault="00FE3728" w:rsidP="00FE3728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 w:rsidR="007C488F">
        <w:rPr>
          <w:rFonts w:ascii="Verdana" w:hAnsi="Verdana" w:cs="ArialMT"/>
          <w:sz w:val="18"/>
          <w:szCs w:val="18"/>
        </w:rPr>
        <w:t>Have a very healthy lifestyle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E3728" w:rsidRPr="00075DE8" w:rsidTr="00FE3728">
        <w:tc>
          <w:tcPr>
            <w:tcW w:w="1620" w:type="dxa"/>
            <w:vAlign w:val="bottom"/>
          </w:tcPr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FE3728" w:rsidRPr="00075DE8" w:rsidRDefault="00FE3728" w:rsidP="00FE372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them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them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9B30E1" w:rsidRDefault="009B30E1" w:rsidP="00FE372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Only a few 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FE372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 of them</w:t>
            </w:r>
          </w:p>
        </w:tc>
      </w:tr>
      <w:tr w:rsidR="009B30E1" w:rsidRPr="00075DE8" w:rsidTr="00FE372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FE372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FE3728" w:rsidRPr="00075DE8" w:rsidTr="00FE3728">
        <w:tc>
          <w:tcPr>
            <w:tcW w:w="1620" w:type="dxa"/>
            <w:vAlign w:val="bottom"/>
          </w:tcPr>
          <w:p w:rsidR="00FE3728" w:rsidRPr="00075DE8" w:rsidRDefault="00FE3728" w:rsidP="00FE372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FE3728" w:rsidRPr="00075DE8" w:rsidRDefault="00FE3728" w:rsidP="00FE372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E3728" w:rsidRDefault="00FE3728" w:rsidP="00FE3728">
      <w:pPr>
        <w:ind w:left="720" w:hanging="720"/>
        <w:rPr>
          <w:rFonts w:ascii="Verdana" w:hAnsi="Verdana" w:cs="Shruti"/>
          <w:sz w:val="18"/>
          <w:szCs w:val="18"/>
        </w:rPr>
      </w:pPr>
    </w:p>
    <w:p w:rsidR="00FE3728" w:rsidRPr="000A13ED" w:rsidRDefault="00FE3728" w:rsidP="00FE372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="007C488F" w:rsidRPr="007C488F">
        <w:rPr>
          <w:rFonts w:ascii="Verdana" w:hAnsi="Verdana" w:cs="ArialMT"/>
          <w:sz w:val="18"/>
          <w:szCs w:val="18"/>
        </w:rPr>
        <w:t xml:space="preserve">Ever use alternative medicine, such as herbal remedies, acupuncture, chiropractic, energy </w:t>
      </w:r>
      <w:r w:rsidR="007C488F">
        <w:rPr>
          <w:rFonts w:ascii="Verdana" w:hAnsi="Verdana" w:cs="ArialMT"/>
          <w:sz w:val="18"/>
          <w:szCs w:val="18"/>
        </w:rPr>
        <w:tab/>
      </w:r>
      <w:r w:rsidR="007C488F" w:rsidRPr="007C488F">
        <w:rPr>
          <w:rFonts w:ascii="Verdana" w:hAnsi="Verdana" w:cs="ArialMT"/>
          <w:sz w:val="18"/>
          <w:szCs w:val="18"/>
        </w:rPr>
        <w:t>therapies and other therapies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7C488F" w:rsidRPr="00075DE8" w:rsidTr="007C488F">
        <w:tc>
          <w:tcPr>
            <w:tcW w:w="1620" w:type="dxa"/>
            <w:vAlign w:val="bottom"/>
          </w:tcPr>
          <w:p w:rsidR="007C488F" w:rsidRPr="00075DE8" w:rsidRDefault="007C488F" w:rsidP="007C488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7C488F" w:rsidRPr="00075DE8" w:rsidRDefault="007C488F" w:rsidP="007C488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7C488F" w:rsidRPr="00075DE8" w:rsidRDefault="007C488F" w:rsidP="007C488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7C488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7C488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them</w:t>
            </w:r>
          </w:p>
        </w:tc>
      </w:tr>
      <w:tr w:rsidR="009B30E1" w:rsidRPr="00075DE8" w:rsidTr="007C488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7C488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them</w:t>
            </w:r>
          </w:p>
        </w:tc>
      </w:tr>
      <w:tr w:rsidR="009B30E1" w:rsidRPr="00075DE8" w:rsidTr="007C488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9B30E1" w:rsidRDefault="009B30E1" w:rsidP="007C488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Only a few </w:t>
            </w:r>
          </w:p>
        </w:tc>
      </w:tr>
      <w:tr w:rsidR="009B30E1" w:rsidRPr="00075DE8" w:rsidTr="007C488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7C488F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 of them</w:t>
            </w:r>
          </w:p>
        </w:tc>
      </w:tr>
      <w:tr w:rsidR="009B30E1" w:rsidRPr="00075DE8" w:rsidTr="007C488F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7C488F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C488F" w:rsidRPr="00075DE8" w:rsidTr="007C488F">
        <w:tc>
          <w:tcPr>
            <w:tcW w:w="1620" w:type="dxa"/>
            <w:vAlign w:val="bottom"/>
          </w:tcPr>
          <w:p w:rsidR="007C488F" w:rsidRPr="00075DE8" w:rsidRDefault="007C488F" w:rsidP="007C488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7C488F" w:rsidRPr="00075DE8" w:rsidRDefault="007C488F" w:rsidP="007C488F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E3728" w:rsidRDefault="00FE3728" w:rsidP="00A4179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1A01E1" w:rsidRDefault="001A01E1" w:rsidP="001A01E1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>NO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QUESTION</w:t>
      </w: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>BIO29 OR BIO30</w:t>
      </w:r>
    </w:p>
    <w:p w:rsidR="00963470" w:rsidRDefault="00963470" w:rsidP="001A01E1">
      <w:pPr>
        <w:pStyle w:val="BodyText"/>
        <w:spacing w:after="0" w:line="240" w:lineRule="auto"/>
        <w:rPr>
          <w:rFonts w:ascii="Verdana" w:eastAsia="Times New Roman" w:hAnsi="Verdana" w:cs="Shruti"/>
          <w:b/>
          <w:color w:val="7F7F7F" w:themeColor="text1" w:themeTint="80"/>
          <w:sz w:val="18"/>
          <w:szCs w:val="18"/>
        </w:rPr>
      </w:pPr>
    </w:p>
    <w:p w:rsidR="001A01E1" w:rsidRDefault="001A01E1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1A01E1" w:rsidRDefault="001A01E1" w:rsidP="001A01E1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31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1A01E1">
        <w:rPr>
          <w:rFonts w:ascii="Verdana" w:hAnsi="Verdana" w:cs="Shruti"/>
          <w:sz w:val="18"/>
          <w:szCs w:val="18"/>
        </w:rPr>
        <w:t>How often do you exercise or participate in vigorous physical activity?</w:t>
      </w:r>
    </w:p>
    <w:p w:rsidR="001A01E1" w:rsidRDefault="001A01E1" w:rsidP="001A01E1">
      <w:pPr>
        <w:tabs>
          <w:tab w:val="left" w:pos="900"/>
        </w:tabs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A01E1" w:rsidRPr="00075DE8" w:rsidTr="001A01E1">
        <w:tc>
          <w:tcPr>
            <w:tcW w:w="1620" w:type="dxa"/>
            <w:vAlign w:val="bottom"/>
          </w:tcPr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1A01E1" w:rsidRPr="00075DE8" w:rsidRDefault="001A01E1" w:rsidP="001A01E1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Every day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few times a week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9B30E1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few times a month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9B30E1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Less often than that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1A01E1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A01E1" w:rsidRPr="00075DE8" w:rsidTr="001A01E1">
        <w:tc>
          <w:tcPr>
            <w:tcW w:w="1620" w:type="dxa"/>
            <w:vAlign w:val="bottom"/>
          </w:tcPr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1A01E1" w:rsidRPr="00075DE8" w:rsidRDefault="001A01E1" w:rsidP="001A01E1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A01E1" w:rsidRDefault="001A01E1" w:rsidP="00A4179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1A01E1" w:rsidRDefault="001A01E1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1A01E1" w:rsidRDefault="001A01E1" w:rsidP="001A01E1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32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1A01E1">
        <w:rPr>
          <w:rFonts w:ascii="Verdana" w:hAnsi="Verdana" w:cs="Shruti"/>
          <w:sz w:val="18"/>
          <w:szCs w:val="18"/>
        </w:rPr>
        <w:t>When it comes to physical exercise, which of these statements best describes you?</w:t>
      </w:r>
    </w:p>
    <w:p w:rsidR="001A01E1" w:rsidRDefault="001A01E1" w:rsidP="001A01E1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A01E1" w:rsidRPr="00075DE8" w:rsidTr="001A01E1">
        <w:tc>
          <w:tcPr>
            <w:tcW w:w="1620" w:type="dxa"/>
            <w:vAlign w:val="bottom"/>
          </w:tcPr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1A01E1" w:rsidRPr="00075DE8" w:rsidRDefault="001A01E1" w:rsidP="001A01E1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A01E1">
              <w:rPr>
                <w:rFonts w:ascii="Verdana" w:hAnsi="Verdana"/>
                <w:sz w:val="18"/>
                <w:szCs w:val="18"/>
              </w:rPr>
              <w:t>I get as much physical exercise as I should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A01E1">
              <w:rPr>
                <w:rFonts w:ascii="Verdana" w:hAnsi="Verdana"/>
                <w:sz w:val="18"/>
                <w:szCs w:val="18"/>
              </w:rPr>
              <w:t>I should probably be getting more physical exercise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1A01E1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A01E1" w:rsidRPr="00075DE8" w:rsidTr="001A01E1">
        <w:tc>
          <w:tcPr>
            <w:tcW w:w="1620" w:type="dxa"/>
            <w:vAlign w:val="bottom"/>
          </w:tcPr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1A01E1" w:rsidRPr="00075DE8" w:rsidRDefault="001A01E1" w:rsidP="001A01E1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A01E1" w:rsidRPr="00BF4F0B" w:rsidRDefault="001A01E1" w:rsidP="001A01E1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1A01E1" w:rsidRPr="00075DE8" w:rsidRDefault="001A01E1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1A01E1" w:rsidRPr="002A0DAF" w:rsidRDefault="001A01E1" w:rsidP="001A01E1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33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1A01E1">
        <w:rPr>
          <w:rFonts w:ascii="Verdana" w:hAnsi="Verdana" w:cs="Shruti"/>
          <w:sz w:val="18"/>
          <w:szCs w:val="18"/>
        </w:rPr>
        <w:t xml:space="preserve">Thinking about childhood vaccines for measles, mumps and rubella (MMR) how would </w:t>
      </w:r>
      <w:r>
        <w:rPr>
          <w:rFonts w:ascii="Verdana" w:hAnsi="Verdana" w:cs="Shruti"/>
          <w:sz w:val="18"/>
          <w:szCs w:val="18"/>
        </w:rPr>
        <w:tab/>
      </w:r>
      <w:r w:rsidRPr="001A01E1">
        <w:rPr>
          <w:rFonts w:ascii="Verdana" w:hAnsi="Verdana" w:cs="Shruti"/>
          <w:sz w:val="18"/>
          <w:szCs w:val="18"/>
        </w:rPr>
        <w:t>you rate</w:t>
      </w:r>
      <w:proofErr w:type="gramStart"/>
      <w:r w:rsidRPr="001A01E1">
        <w:rPr>
          <w:rFonts w:ascii="Verdana" w:hAnsi="Verdana" w:cs="Shruti"/>
          <w:sz w:val="18"/>
          <w:szCs w:val="18"/>
        </w:rPr>
        <w:t>…</w:t>
      </w:r>
      <w:r w:rsidRPr="002A0DAF">
        <w:rPr>
          <w:rFonts w:ascii="Verdana" w:hAnsi="Verdana" w:cs="Shruti"/>
          <w:b/>
          <w:sz w:val="18"/>
          <w:szCs w:val="18"/>
        </w:rPr>
        <w:t>[</w:t>
      </w:r>
      <w:proofErr w:type="gramEnd"/>
      <w:r w:rsidRPr="002A0DAF">
        <w:rPr>
          <w:rFonts w:ascii="Verdana" w:hAnsi="Verdana" w:cs="Shruti"/>
          <w:b/>
          <w:sz w:val="18"/>
          <w:szCs w:val="18"/>
        </w:rPr>
        <w:t>RANDOMIZE ITEMS]</w:t>
      </w:r>
      <w:r>
        <w:rPr>
          <w:rFonts w:ascii="Verdana" w:hAnsi="Verdana" w:cs="Shruti"/>
          <w:b/>
          <w:sz w:val="18"/>
          <w:szCs w:val="18"/>
        </w:rPr>
        <w:t xml:space="preserve"> </w:t>
      </w:r>
      <w:r w:rsidRPr="001A01E1">
        <w:rPr>
          <w:rFonts w:ascii="Verdana" w:hAnsi="Verdana" w:cs="Shruti"/>
          <w:b/>
          <w:sz w:val="18"/>
          <w:szCs w:val="18"/>
        </w:rPr>
        <w:t xml:space="preserve">[FLIP ORDER OF RESPONSE OPTIONS HIGH TO </w:t>
      </w:r>
      <w:r>
        <w:rPr>
          <w:rFonts w:ascii="Verdana" w:hAnsi="Verdana" w:cs="Shruti"/>
          <w:b/>
          <w:sz w:val="18"/>
          <w:szCs w:val="18"/>
        </w:rPr>
        <w:tab/>
      </w:r>
      <w:r w:rsidRPr="001A01E1">
        <w:rPr>
          <w:rFonts w:ascii="Verdana" w:hAnsi="Verdana" w:cs="Shruti"/>
          <w:b/>
          <w:sz w:val="18"/>
          <w:szCs w:val="18"/>
        </w:rPr>
        <w:t>LOW; LOW TO HIGH USING SAME ORDER FOR BOTH ITEMS]</w:t>
      </w:r>
    </w:p>
    <w:p w:rsidR="001A01E1" w:rsidRDefault="001A01E1" w:rsidP="001A01E1">
      <w:pPr>
        <w:rPr>
          <w:rFonts w:ascii="Verdana" w:hAnsi="Verdana" w:cs="Shruti"/>
          <w:sz w:val="18"/>
          <w:szCs w:val="18"/>
        </w:rPr>
      </w:pPr>
    </w:p>
    <w:p w:rsidR="001A01E1" w:rsidRPr="000A13ED" w:rsidRDefault="001A01E1" w:rsidP="001A01E1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 w:rsidRPr="001A01E1">
        <w:rPr>
          <w:rFonts w:ascii="Verdana" w:hAnsi="Verdana" w:cs="ArialMT"/>
          <w:sz w:val="18"/>
          <w:szCs w:val="18"/>
        </w:rPr>
        <w:t>The risk of side effects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A01E1" w:rsidRPr="00075DE8" w:rsidTr="001A01E1">
        <w:tc>
          <w:tcPr>
            <w:tcW w:w="1620" w:type="dxa"/>
            <w:vAlign w:val="bottom"/>
          </w:tcPr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1A01E1" w:rsidRPr="00075DE8" w:rsidRDefault="001A01E1" w:rsidP="001A01E1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high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High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9B30E1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Medium 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1A01E1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Low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bottom"/>
          </w:tcPr>
          <w:p w:rsidR="009B30E1" w:rsidRDefault="009B30E1" w:rsidP="001A01E1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low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1A01E1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A01E1" w:rsidRPr="00075DE8" w:rsidTr="001A01E1">
        <w:tc>
          <w:tcPr>
            <w:tcW w:w="1620" w:type="dxa"/>
            <w:vAlign w:val="bottom"/>
          </w:tcPr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1A01E1" w:rsidRPr="00075DE8" w:rsidRDefault="001A01E1" w:rsidP="001A01E1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A01E1" w:rsidRDefault="001A01E1" w:rsidP="001A01E1">
      <w:pPr>
        <w:ind w:left="720" w:hanging="720"/>
        <w:rPr>
          <w:rFonts w:ascii="Verdana" w:hAnsi="Verdana" w:cs="Shruti"/>
          <w:sz w:val="18"/>
          <w:szCs w:val="18"/>
        </w:rPr>
      </w:pPr>
    </w:p>
    <w:p w:rsidR="001A01E1" w:rsidRPr="000A13ED" w:rsidRDefault="001A01E1" w:rsidP="001A01E1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1A01E1">
        <w:rPr>
          <w:rFonts w:ascii="Verdana" w:hAnsi="Verdana" w:cs="ArialMT"/>
          <w:sz w:val="18"/>
          <w:szCs w:val="18"/>
        </w:rPr>
        <w:t>The preventive health benefits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A01E1" w:rsidRPr="00075DE8" w:rsidTr="001A01E1">
        <w:tc>
          <w:tcPr>
            <w:tcW w:w="1620" w:type="dxa"/>
            <w:vAlign w:val="bottom"/>
          </w:tcPr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1A01E1" w:rsidRPr="00075DE8" w:rsidRDefault="001A01E1" w:rsidP="001A01E1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high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High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9B30E1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Medium 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1A01E1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Low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9B30E1" w:rsidRDefault="009B30E1" w:rsidP="001A01E1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low</w:t>
            </w:r>
          </w:p>
        </w:tc>
      </w:tr>
      <w:tr w:rsidR="009B30E1" w:rsidRPr="00075DE8" w:rsidTr="001A01E1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Default="009B30E1" w:rsidP="001A01E1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A01E1" w:rsidRPr="00075DE8" w:rsidTr="001A01E1">
        <w:tc>
          <w:tcPr>
            <w:tcW w:w="1620" w:type="dxa"/>
            <w:vAlign w:val="bottom"/>
          </w:tcPr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1A01E1" w:rsidRPr="00075DE8" w:rsidRDefault="001A01E1" w:rsidP="001A01E1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A01E1" w:rsidRDefault="001A01E1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1A01E1" w:rsidRDefault="001A01E1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1A01E1" w:rsidRDefault="001A01E1" w:rsidP="001A01E1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34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1A01E1">
        <w:rPr>
          <w:rFonts w:ascii="Verdana" w:hAnsi="Verdana" w:cs="Shruti"/>
          <w:sz w:val="18"/>
          <w:szCs w:val="18"/>
        </w:rPr>
        <w:t>Overall, do you think</w:t>
      </w:r>
      <w:proofErr w:type="gramStart"/>
      <w:r w:rsidRPr="001A01E1">
        <w:rPr>
          <w:rFonts w:ascii="Verdana" w:hAnsi="Verdana" w:cs="Shruti"/>
          <w:sz w:val="18"/>
          <w:szCs w:val="18"/>
        </w:rPr>
        <w:t>…</w:t>
      </w:r>
      <w:proofErr w:type="gramEnd"/>
    </w:p>
    <w:p w:rsidR="001A01E1" w:rsidRDefault="001A01E1" w:rsidP="001A01E1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A01E1" w:rsidRPr="00075DE8" w:rsidTr="001A01E1">
        <w:tc>
          <w:tcPr>
            <w:tcW w:w="1620" w:type="dxa"/>
            <w:vAlign w:val="bottom"/>
          </w:tcPr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1A01E1" w:rsidRPr="00075DE8" w:rsidRDefault="001A01E1" w:rsidP="001A01E1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6347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A01E1">
              <w:rPr>
                <w:rFonts w:ascii="Verdana" w:hAnsi="Verdana"/>
                <w:sz w:val="18"/>
                <w:szCs w:val="18"/>
              </w:rPr>
              <w:t>The benefits of childhood vaccines for measles, mumps and rubella outweigh the risks</w:t>
            </w:r>
          </w:p>
        </w:tc>
      </w:tr>
      <w:tr w:rsidR="009B30E1" w:rsidRPr="00075DE8" w:rsidTr="0096347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A01E1">
              <w:rPr>
                <w:rFonts w:ascii="Verdana" w:hAnsi="Verdana"/>
                <w:sz w:val="18"/>
                <w:szCs w:val="18"/>
              </w:rPr>
              <w:t>The risks of childhood vaccines for measles, mumps and rubella outweigh the benefits</w:t>
            </w:r>
          </w:p>
        </w:tc>
      </w:tr>
      <w:tr w:rsidR="009B30E1" w:rsidRPr="00075DE8" w:rsidTr="0096347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1A01E1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A01E1" w:rsidRPr="00075DE8" w:rsidTr="00963470">
        <w:tc>
          <w:tcPr>
            <w:tcW w:w="1620" w:type="dxa"/>
          </w:tcPr>
          <w:p w:rsidR="001A01E1" w:rsidRPr="00075DE8" w:rsidRDefault="001A01E1" w:rsidP="009634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1A01E1" w:rsidRPr="00075DE8" w:rsidRDefault="001A01E1" w:rsidP="001A01E1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A01E1" w:rsidRDefault="001A01E1" w:rsidP="001A01E1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96347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63470" w:rsidRDefault="00963470" w:rsidP="00963470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35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63470">
        <w:rPr>
          <w:rFonts w:ascii="Verdana" w:hAnsi="Verdana" w:cs="Shruti"/>
          <w:sz w:val="18"/>
          <w:szCs w:val="18"/>
        </w:rPr>
        <w:t xml:space="preserve">Which comes closer to your views about childhood vaccines for measles, mumps and </w:t>
      </w:r>
      <w:r>
        <w:rPr>
          <w:rFonts w:ascii="Verdana" w:hAnsi="Verdana" w:cs="Shruti"/>
          <w:sz w:val="18"/>
          <w:szCs w:val="18"/>
        </w:rPr>
        <w:tab/>
      </w:r>
      <w:r w:rsidRPr="00963470">
        <w:rPr>
          <w:rFonts w:ascii="Verdana" w:hAnsi="Verdana" w:cs="Shruti"/>
          <w:sz w:val="18"/>
          <w:szCs w:val="18"/>
        </w:rPr>
        <w:t xml:space="preserve">rubella, even if neither is exactly right? </w:t>
      </w:r>
      <w:r w:rsidRPr="00963470">
        <w:rPr>
          <w:rFonts w:ascii="Verdana" w:hAnsi="Verdana" w:cs="Shruti"/>
          <w:b/>
          <w:sz w:val="18"/>
          <w:szCs w:val="18"/>
        </w:rPr>
        <w:t>[RANDOMIZE RESPONSE OPTIONS 1-2]</w:t>
      </w:r>
    </w:p>
    <w:p w:rsidR="00963470" w:rsidRDefault="00963470" w:rsidP="00963470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63470" w:rsidRPr="00075DE8" w:rsidTr="00963470">
        <w:tc>
          <w:tcPr>
            <w:tcW w:w="1620" w:type="dxa"/>
            <w:vAlign w:val="bottom"/>
          </w:tcPr>
          <w:p w:rsidR="00963470" w:rsidRPr="00075DE8" w:rsidRDefault="00963470" w:rsidP="009634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63470" w:rsidRPr="00075DE8" w:rsidRDefault="00963470" w:rsidP="009634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63470" w:rsidRPr="00075DE8" w:rsidRDefault="00963470" w:rsidP="009634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6347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9B30E1" w:rsidRDefault="009B30E1" w:rsidP="009634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63470">
              <w:rPr>
                <w:rFonts w:ascii="Verdana" w:hAnsi="Verdana"/>
                <w:sz w:val="18"/>
                <w:szCs w:val="18"/>
              </w:rPr>
              <w:t xml:space="preserve">Parents should be able to decide NOT to vaccinate their children, even </w:t>
            </w:r>
          </w:p>
          <w:p w:rsidR="009B30E1" w:rsidRPr="00075DE8" w:rsidRDefault="009B30E1" w:rsidP="009634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Pr="00963470">
              <w:rPr>
                <w:rFonts w:ascii="Verdana" w:hAnsi="Verdana"/>
                <w:sz w:val="18"/>
                <w:szCs w:val="18"/>
              </w:rPr>
              <w:t>if that may create health risks for other children and adults</w:t>
            </w:r>
          </w:p>
        </w:tc>
      </w:tr>
      <w:tr w:rsidR="009B30E1" w:rsidRPr="00075DE8" w:rsidTr="0096347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  <w:tc>
          <w:tcPr>
            <w:tcW w:w="6750" w:type="dxa"/>
            <w:vAlign w:val="center"/>
          </w:tcPr>
          <w:p w:rsidR="009B30E1" w:rsidRDefault="009B30E1" w:rsidP="009634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63470">
              <w:rPr>
                <w:rFonts w:ascii="Verdana" w:hAnsi="Verdana"/>
                <w:sz w:val="18"/>
                <w:szCs w:val="18"/>
              </w:rPr>
              <w:t xml:space="preserve">Healthy children should be required to be vaccinated in order to attend </w:t>
            </w:r>
          </w:p>
          <w:p w:rsidR="009B30E1" w:rsidRPr="00075DE8" w:rsidRDefault="009B30E1" w:rsidP="001145B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Pr="00963470">
              <w:rPr>
                <w:rFonts w:ascii="Verdana" w:hAnsi="Verdana"/>
                <w:sz w:val="18"/>
                <w:szCs w:val="18"/>
              </w:rPr>
              <w:t xml:space="preserve">public schools because of the potential risk for others when children </w:t>
            </w:r>
            <w:r>
              <w:rPr>
                <w:rFonts w:ascii="Verdana" w:hAnsi="Verdana"/>
                <w:sz w:val="18"/>
                <w:szCs w:val="18"/>
              </w:rPr>
              <w:tab/>
            </w:r>
            <w:r w:rsidRPr="00963470">
              <w:rPr>
                <w:rFonts w:ascii="Verdana" w:hAnsi="Verdana"/>
                <w:sz w:val="18"/>
                <w:szCs w:val="18"/>
              </w:rPr>
              <w:t>are not vaccinated</w:t>
            </w:r>
          </w:p>
        </w:tc>
      </w:tr>
      <w:tr w:rsidR="009B30E1" w:rsidRPr="00075DE8" w:rsidTr="0096347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634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63470" w:rsidRPr="00075DE8" w:rsidTr="00963470">
        <w:tc>
          <w:tcPr>
            <w:tcW w:w="1620" w:type="dxa"/>
          </w:tcPr>
          <w:p w:rsidR="00963470" w:rsidRPr="00075DE8" w:rsidRDefault="00963470" w:rsidP="009634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63470" w:rsidRPr="00075DE8" w:rsidRDefault="00963470" w:rsidP="009634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63470" w:rsidRPr="00BF4F0B" w:rsidRDefault="00963470" w:rsidP="00963470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Pr="00BF4F0B" w:rsidRDefault="00963470" w:rsidP="001A01E1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1A01E1" w:rsidRDefault="001A01E1" w:rsidP="001A01E1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572A5" w:rsidRDefault="001A01E1" w:rsidP="001A01E1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3</w:t>
      </w:r>
      <w:r w:rsidR="008572A5">
        <w:rPr>
          <w:rFonts w:ascii="Verdana" w:hAnsi="Verdana" w:cs="Shruti"/>
          <w:sz w:val="18"/>
          <w:szCs w:val="18"/>
        </w:rPr>
        <w:t>6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="008572A5" w:rsidRPr="008572A5">
        <w:rPr>
          <w:rFonts w:ascii="Verdana" w:hAnsi="Verdana" w:cs="Shruti"/>
          <w:sz w:val="18"/>
          <w:szCs w:val="18"/>
        </w:rPr>
        <w:t>How much do you, personally, care about issues related to childhood vaccines?</w:t>
      </w:r>
    </w:p>
    <w:p w:rsidR="001A01E1" w:rsidRPr="00BF4F0B" w:rsidRDefault="001A01E1" w:rsidP="001A01E1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A01E1" w:rsidRPr="00075DE8" w:rsidTr="001A01E1">
        <w:tc>
          <w:tcPr>
            <w:tcW w:w="1620" w:type="dxa"/>
            <w:vAlign w:val="bottom"/>
          </w:tcPr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1A01E1" w:rsidRPr="00075DE8" w:rsidRDefault="001A01E1" w:rsidP="001A01E1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1A01E1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great deal</w:t>
            </w:r>
          </w:p>
        </w:tc>
      </w:tr>
      <w:tr w:rsidR="009B30E1" w:rsidRPr="00075DE8" w:rsidTr="001A01E1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9B30E1" w:rsidRPr="00075DE8" w:rsidTr="001A01E1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9B30E1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9B30E1" w:rsidRPr="00075DE8" w:rsidTr="001A01E1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B30E1" w:rsidRDefault="009B30E1" w:rsidP="001A01E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9B30E1" w:rsidRPr="00075DE8" w:rsidTr="001A01E1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1A01E1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A01E1" w:rsidRPr="00075DE8" w:rsidTr="001A01E1">
        <w:tc>
          <w:tcPr>
            <w:tcW w:w="1620" w:type="dxa"/>
          </w:tcPr>
          <w:p w:rsidR="001A01E1" w:rsidRPr="00075DE8" w:rsidRDefault="001A01E1" w:rsidP="001A01E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1A01E1" w:rsidRPr="00075DE8" w:rsidRDefault="001A01E1" w:rsidP="001A01E1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A01E1" w:rsidRDefault="001A01E1" w:rsidP="001A01E1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8572A5" w:rsidRPr="00075DE8" w:rsidRDefault="008572A5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572A5" w:rsidRPr="002A0DAF" w:rsidRDefault="008572A5" w:rsidP="008572A5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37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572A5">
        <w:rPr>
          <w:rFonts w:ascii="Verdana" w:hAnsi="Verdana" w:cs="Shruti"/>
          <w:sz w:val="18"/>
          <w:szCs w:val="18"/>
        </w:rPr>
        <w:t xml:space="preserve">What role, if any, do you think each of the following groups should have in MAKING </w:t>
      </w:r>
      <w:r>
        <w:rPr>
          <w:rFonts w:ascii="Verdana" w:hAnsi="Verdana" w:cs="Shruti"/>
          <w:sz w:val="18"/>
          <w:szCs w:val="18"/>
        </w:rPr>
        <w:tab/>
      </w:r>
      <w:r w:rsidRPr="008572A5">
        <w:rPr>
          <w:rFonts w:ascii="Verdana" w:hAnsi="Verdana" w:cs="Shruti"/>
          <w:sz w:val="18"/>
          <w:szCs w:val="18"/>
        </w:rPr>
        <w:t xml:space="preserve">DECISIONS ABOUT POLICY ISSUES related to childhood vaccines? </w:t>
      </w:r>
      <w:r w:rsidR="009D572C" w:rsidRPr="009D572C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 xml:space="preserve">RANDOMIZE </w:t>
      </w:r>
      <w:r w:rsidR="009D572C">
        <w:rPr>
          <w:rFonts w:ascii="Verdana" w:hAnsi="Verdana" w:cs="Shruti"/>
          <w:b/>
          <w:sz w:val="18"/>
          <w:szCs w:val="18"/>
        </w:rPr>
        <w:tab/>
      </w:r>
      <w:r w:rsidRPr="002A0DAF">
        <w:rPr>
          <w:rFonts w:ascii="Verdana" w:hAnsi="Verdana" w:cs="Shruti"/>
          <w:b/>
          <w:sz w:val="18"/>
          <w:szCs w:val="18"/>
        </w:rPr>
        <w:t>ITEMS]</w:t>
      </w:r>
    </w:p>
    <w:p w:rsidR="008572A5" w:rsidRDefault="008572A5" w:rsidP="008572A5">
      <w:pPr>
        <w:rPr>
          <w:rFonts w:ascii="Verdana" w:hAnsi="Verdana" w:cs="Shruti"/>
          <w:sz w:val="18"/>
          <w:szCs w:val="18"/>
        </w:rPr>
      </w:pP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>
        <w:rPr>
          <w:rFonts w:ascii="Verdana" w:hAnsi="Verdana" w:cs="ArialMT"/>
          <w:sz w:val="18"/>
          <w:szCs w:val="18"/>
        </w:rPr>
        <w:t>Elected officials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8572A5">
      <w:pPr>
        <w:ind w:left="720" w:hanging="720"/>
        <w:rPr>
          <w:rFonts w:ascii="Verdana" w:hAnsi="Verdana" w:cs="Shruti"/>
          <w:sz w:val="18"/>
          <w:szCs w:val="18"/>
        </w:rPr>
      </w:pP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The general public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1A01E1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Medical scientists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8572A5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Health insurance company leaders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Pr="008572A5" w:rsidRDefault="00963470" w:rsidP="00963470">
      <w:pPr>
        <w:rPr>
          <w:rFonts w:ascii="Verdana" w:hAnsi="Verdana" w:cs="Shruti"/>
          <w:b/>
          <w:sz w:val="18"/>
          <w:szCs w:val="18"/>
        </w:rPr>
      </w:pPr>
      <w:r w:rsidRPr="008572A5">
        <w:rPr>
          <w:rFonts w:ascii="Verdana" w:hAnsi="Verdana" w:cs="Shruti"/>
          <w:b/>
          <w:sz w:val="18"/>
          <w:szCs w:val="18"/>
        </w:rPr>
        <w:lastRenderedPageBreak/>
        <w:t>BIO37 CONTINUED…</w:t>
      </w: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e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Pharmaceutical industry leaders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Pr="00BF4F0B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8572A5" w:rsidRDefault="008572A5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572A5" w:rsidRDefault="008572A5" w:rsidP="008572A5">
      <w:pPr>
        <w:ind w:left="720" w:hanging="720"/>
        <w:rPr>
          <w:rFonts w:ascii="Verdana" w:hAnsi="Verdana" w:cs="Shruti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38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572A5">
        <w:rPr>
          <w:rFonts w:ascii="Verdana" w:hAnsi="Verdana" w:cs="Shruti"/>
          <w:sz w:val="18"/>
          <w:szCs w:val="18"/>
        </w:rPr>
        <w:t xml:space="preserve">Thinking about what you have read and heard, how well do medical scientists understand </w:t>
      </w:r>
      <w:r>
        <w:rPr>
          <w:rFonts w:ascii="Verdana" w:hAnsi="Verdana" w:cs="Shruti"/>
          <w:sz w:val="18"/>
          <w:szCs w:val="18"/>
        </w:rPr>
        <w:tab/>
      </w:r>
      <w:r w:rsidRPr="008572A5">
        <w:rPr>
          <w:rFonts w:ascii="Verdana" w:hAnsi="Verdana" w:cs="Shruti"/>
          <w:sz w:val="18"/>
          <w:szCs w:val="18"/>
        </w:rPr>
        <w:t>the health risks and benefits of childhood vaccines for measles, mumps and rubella?</w:t>
      </w:r>
    </w:p>
    <w:p w:rsidR="008572A5" w:rsidRPr="00BF4F0B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8572A5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1A01E1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8572A5" w:rsidRPr="00075DE8" w:rsidRDefault="008572A5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572A5" w:rsidRPr="002A0DAF" w:rsidRDefault="008572A5" w:rsidP="008572A5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39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572A5">
        <w:rPr>
          <w:rFonts w:ascii="Verdana" w:hAnsi="Verdana" w:cs="Shruti"/>
          <w:sz w:val="18"/>
          <w:szCs w:val="18"/>
        </w:rPr>
        <w:t xml:space="preserve">How much, if at all, do you trust each of the following groups to give full and accurate </w:t>
      </w:r>
      <w:r>
        <w:rPr>
          <w:rFonts w:ascii="Verdana" w:hAnsi="Verdana" w:cs="Shruti"/>
          <w:sz w:val="18"/>
          <w:szCs w:val="18"/>
        </w:rPr>
        <w:tab/>
      </w:r>
      <w:r w:rsidRPr="008572A5">
        <w:rPr>
          <w:rFonts w:ascii="Verdana" w:hAnsi="Verdana" w:cs="Shruti"/>
          <w:sz w:val="18"/>
          <w:szCs w:val="18"/>
        </w:rPr>
        <w:t xml:space="preserve">information about the health risks and benefits of childhood vaccines for measles, </w:t>
      </w:r>
      <w:r>
        <w:rPr>
          <w:rFonts w:ascii="Verdana" w:hAnsi="Verdana" w:cs="Shruti"/>
          <w:sz w:val="18"/>
          <w:szCs w:val="18"/>
        </w:rPr>
        <w:tab/>
      </w:r>
      <w:r w:rsidRPr="008572A5">
        <w:rPr>
          <w:rFonts w:ascii="Verdana" w:hAnsi="Verdana" w:cs="Shruti"/>
          <w:sz w:val="18"/>
          <w:szCs w:val="18"/>
        </w:rPr>
        <w:t xml:space="preserve">mumps and rubella? </w:t>
      </w:r>
      <w:r w:rsidRPr="002A0DAF">
        <w:rPr>
          <w:rFonts w:ascii="Verdana" w:hAnsi="Verdana" w:cs="Shruti"/>
          <w:b/>
          <w:sz w:val="18"/>
          <w:szCs w:val="18"/>
        </w:rPr>
        <w:t>RANDOMIZE ITEMS]</w:t>
      </w:r>
    </w:p>
    <w:p w:rsidR="008572A5" w:rsidRDefault="008572A5" w:rsidP="008572A5">
      <w:pPr>
        <w:rPr>
          <w:rFonts w:ascii="Verdana" w:hAnsi="Verdana" w:cs="Shruti"/>
          <w:sz w:val="18"/>
          <w:szCs w:val="18"/>
        </w:rPr>
      </w:pP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>
        <w:rPr>
          <w:rFonts w:ascii="Verdana" w:hAnsi="Verdana" w:cs="ArialMT"/>
          <w:sz w:val="18"/>
          <w:szCs w:val="18"/>
        </w:rPr>
        <w:t>Elected officials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8572A5">
      <w:pPr>
        <w:rPr>
          <w:rFonts w:ascii="Verdana" w:hAnsi="Verdana" w:cs="ArialMT"/>
          <w:b/>
          <w:sz w:val="18"/>
          <w:szCs w:val="18"/>
        </w:rPr>
      </w:pP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Medical scientists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8572A5">
        <w:rPr>
          <w:rFonts w:ascii="Verdana" w:hAnsi="Verdana" w:cs="Shruti"/>
          <w:b/>
          <w:sz w:val="18"/>
          <w:szCs w:val="18"/>
        </w:rPr>
        <w:lastRenderedPageBreak/>
        <w:t>BIO39</w:t>
      </w:r>
      <w:r w:rsidRPr="008572A5">
        <w:rPr>
          <w:rFonts w:ascii="Verdana" w:hAnsi="Verdana" w:cs="Shruti"/>
          <w:b/>
          <w:sz w:val="18"/>
          <w:szCs w:val="18"/>
        </w:rPr>
        <w:tab/>
        <w:t>CONTINUED…</w:t>
      </w: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Pharmaceutical industry leaders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1A01E1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The news media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e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People from holistic or alternative health groups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Pr="00BF4F0B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8572A5" w:rsidRDefault="008572A5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572A5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40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572A5">
        <w:rPr>
          <w:rFonts w:ascii="Verdana" w:hAnsi="Verdana" w:cs="Shruti"/>
          <w:sz w:val="18"/>
          <w:szCs w:val="18"/>
        </w:rPr>
        <w:t xml:space="preserve">As far as you know, how many medical scientists say that childhood vaccines for </w:t>
      </w:r>
      <w:r>
        <w:rPr>
          <w:rFonts w:ascii="Verdana" w:hAnsi="Verdana" w:cs="Shruti"/>
          <w:sz w:val="18"/>
          <w:szCs w:val="18"/>
        </w:rPr>
        <w:tab/>
      </w:r>
      <w:r w:rsidRPr="008572A5">
        <w:rPr>
          <w:rFonts w:ascii="Verdana" w:hAnsi="Verdana" w:cs="Shruti"/>
          <w:sz w:val="18"/>
          <w:szCs w:val="18"/>
        </w:rPr>
        <w:t>measles, mumps and rubella are safe for healthy children?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ab/>
      </w:r>
    </w:p>
    <w:p w:rsidR="008572A5" w:rsidRPr="00BF4F0B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Almost all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8572A5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More than half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About half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Fewer than half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Almost none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63470" w:rsidRDefault="00963470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8572A5" w:rsidRPr="00075DE8" w:rsidRDefault="008572A5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572A5" w:rsidRPr="002A0DAF" w:rsidRDefault="008572A5" w:rsidP="008572A5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41</w:t>
      </w:r>
      <w:r w:rsidRPr="002A0DA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572A5">
        <w:rPr>
          <w:rFonts w:ascii="Verdana" w:hAnsi="Verdana" w:cs="Shruti"/>
          <w:sz w:val="18"/>
          <w:szCs w:val="18"/>
        </w:rPr>
        <w:t xml:space="preserve">How often, if ever, do you think research findings from medical scientists about the </w:t>
      </w:r>
      <w:r>
        <w:rPr>
          <w:rFonts w:ascii="Verdana" w:hAnsi="Verdana" w:cs="Shruti"/>
          <w:sz w:val="18"/>
          <w:szCs w:val="18"/>
        </w:rPr>
        <w:tab/>
      </w:r>
      <w:r w:rsidRPr="008572A5">
        <w:rPr>
          <w:rFonts w:ascii="Verdana" w:hAnsi="Verdana" w:cs="Shruti"/>
          <w:sz w:val="18"/>
          <w:szCs w:val="18"/>
        </w:rPr>
        <w:t xml:space="preserve">health risks and benefits of childhood vaccines are influenced by each of the following? </w:t>
      </w:r>
      <w:r>
        <w:rPr>
          <w:rFonts w:ascii="Verdana" w:hAnsi="Verdana" w:cs="Shruti"/>
          <w:sz w:val="18"/>
          <w:szCs w:val="18"/>
        </w:rPr>
        <w:tab/>
      </w:r>
      <w:r w:rsidR="0074231C" w:rsidRPr="0074231C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>RANDOMIZE ITEMS]</w:t>
      </w:r>
    </w:p>
    <w:p w:rsidR="008572A5" w:rsidRDefault="008572A5" w:rsidP="008572A5">
      <w:pPr>
        <w:rPr>
          <w:rFonts w:ascii="Verdana" w:hAnsi="Verdana" w:cs="Shruti"/>
          <w:sz w:val="18"/>
          <w:szCs w:val="18"/>
        </w:rPr>
      </w:pP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 w:rsidRPr="008572A5">
        <w:rPr>
          <w:rFonts w:ascii="Verdana" w:hAnsi="Verdana" w:cs="ArialMT"/>
          <w:sz w:val="18"/>
          <w:szCs w:val="18"/>
        </w:rPr>
        <w:t>The desire to help the industries they work with or work for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8572A5">
      <w:pPr>
        <w:ind w:left="720" w:hanging="720"/>
        <w:rPr>
          <w:rFonts w:ascii="Verdana" w:hAnsi="Verdana" w:cs="Shruti"/>
          <w:sz w:val="18"/>
          <w:szCs w:val="18"/>
        </w:rPr>
      </w:pP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Concern for the best interests of children’s health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Their own personal political leanings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9B30E1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Pr="00BF4F0B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The desire to advance their career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8572A5">
      <w:pPr>
        <w:ind w:left="720" w:hanging="720"/>
        <w:rPr>
          <w:rFonts w:ascii="Verdana" w:hAnsi="Verdana" w:cs="Shruti"/>
          <w:sz w:val="18"/>
          <w:szCs w:val="18"/>
        </w:rPr>
      </w:pPr>
    </w:p>
    <w:p w:rsidR="008572A5" w:rsidRPr="000A13ED" w:rsidRDefault="008572A5" w:rsidP="008572A5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e. The best available scientific evidence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9B30E1" w:rsidRPr="00075DE8" w:rsidTr="008572A5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8572A5" w:rsidRDefault="008572A5" w:rsidP="008572A5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572A5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42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572A5">
        <w:rPr>
          <w:rFonts w:ascii="Verdana" w:hAnsi="Verdana" w:cs="Shruti"/>
          <w:sz w:val="18"/>
          <w:szCs w:val="18"/>
        </w:rPr>
        <w:t>How closely, if at all, do you follow news about childhood vaccines?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ab/>
      </w:r>
    </w:p>
    <w:p w:rsidR="008572A5" w:rsidRPr="00BF4F0B" w:rsidRDefault="008572A5" w:rsidP="008572A5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72A5" w:rsidRPr="00075DE8" w:rsidTr="008572A5">
        <w:tc>
          <w:tcPr>
            <w:tcW w:w="1620" w:type="dxa"/>
            <w:vAlign w:val="bottom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closely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8572A5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Somewhat closely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closely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50" w:type="dxa"/>
            <w:vAlign w:val="center"/>
          </w:tcPr>
          <w:p w:rsidR="009B30E1" w:rsidRDefault="009B30E1" w:rsidP="008572A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closely</w:t>
            </w:r>
          </w:p>
        </w:tc>
      </w:tr>
      <w:tr w:rsidR="009B30E1" w:rsidRPr="00075DE8" w:rsidTr="008572A5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8572A5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72A5" w:rsidRPr="00075DE8" w:rsidTr="008572A5">
        <w:tc>
          <w:tcPr>
            <w:tcW w:w="1620" w:type="dxa"/>
          </w:tcPr>
          <w:p w:rsidR="008572A5" w:rsidRPr="00075DE8" w:rsidRDefault="008572A5" w:rsidP="008572A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72A5" w:rsidRPr="00075DE8" w:rsidRDefault="008572A5" w:rsidP="008572A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72A5" w:rsidRDefault="008572A5" w:rsidP="008572A5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44418" w:rsidRDefault="00944418" w:rsidP="0094441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43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 xml:space="preserve">Overall, how would you rate the job news media do in covering issues about childhood </w:t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>vaccines for measles, mumps and rubella?</w:t>
      </w:r>
    </w:p>
    <w:p w:rsidR="00944418" w:rsidRPr="00BF4F0B" w:rsidRDefault="00944418" w:rsidP="0094441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good job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944418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Somewhat good job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bad job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bad job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44418" w:rsidRPr="00075DE8" w:rsidTr="00944418">
        <w:tc>
          <w:tcPr>
            <w:tcW w:w="1620" w:type="dxa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Default="00944418" w:rsidP="008572A5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Default="00944418" w:rsidP="008572A5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>NO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QUESTION</w:t>
      </w: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>BIO44</w:t>
      </w:r>
    </w:p>
    <w:p w:rsidR="00944418" w:rsidRDefault="00944418" w:rsidP="008572A5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[RANDOMIZE ITEMS BIO45-BIO46]</w:t>
      </w:r>
    </w:p>
    <w:p w:rsidR="0094441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4441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45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>Do you think the news media generally</w:t>
      </w:r>
      <w:proofErr w:type="gramStart"/>
      <w:r w:rsidRPr="00944418">
        <w:rPr>
          <w:rFonts w:ascii="Verdana" w:hAnsi="Verdana" w:cs="Shruti"/>
          <w:sz w:val="18"/>
          <w:szCs w:val="18"/>
        </w:rPr>
        <w:t>...</w:t>
      </w:r>
      <w:proofErr w:type="gramEnd"/>
      <w:r w:rsidRPr="00944418">
        <w:rPr>
          <w:rFonts w:ascii="Verdana" w:hAnsi="Verdana" w:cs="Shruti"/>
          <w:sz w:val="18"/>
          <w:szCs w:val="18"/>
        </w:rPr>
        <w:t xml:space="preserve">  </w:t>
      </w:r>
      <w:r>
        <w:rPr>
          <w:rFonts w:ascii="Verdana" w:hAnsi="Verdana"/>
          <w:b/>
          <w:sz w:val="18"/>
          <w:szCs w:val="18"/>
        </w:rPr>
        <w:t xml:space="preserve">[RANDOMIZE RESPONSE OPTIONS 1 AND </w:t>
      </w:r>
      <w:r>
        <w:rPr>
          <w:rFonts w:ascii="Verdana" w:hAnsi="Verdana"/>
          <w:b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ab/>
        <w:t>2 WITH 3 ALWAYS LAST]</w:t>
      </w:r>
    </w:p>
    <w:p w:rsidR="00944418" w:rsidRDefault="00944418" w:rsidP="0094441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44418">
              <w:rPr>
                <w:rFonts w:ascii="Verdana" w:hAnsi="Verdana"/>
                <w:sz w:val="18"/>
                <w:szCs w:val="18"/>
              </w:rPr>
              <w:t>Exaggerate the health risks of childhood vaccines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944418">
            <w:pPr>
              <w:tabs>
                <w:tab w:val="left" w:pos="199"/>
              </w:tabs>
              <w:ind w:left="19"/>
            </w:pPr>
            <w:r w:rsidRPr="00944418">
              <w:rPr>
                <w:rFonts w:ascii="Verdana" w:hAnsi="Verdana"/>
                <w:sz w:val="18"/>
                <w:szCs w:val="18"/>
              </w:rPr>
              <w:t>Don't take the health risks of childhood vaccines seriously enough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44418">
              <w:rPr>
                <w:rFonts w:ascii="Verdana" w:hAnsi="Verdana"/>
                <w:sz w:val="18"/>
                <w:szCs w:val="18"/>
              </w:rPr>
              <w:t>Are about right in their reporting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44418" w:rsidRPr="00075DE8" w:rsidTr="00944418">
        <w:tc>
          <w:tcPr>
            <w:tcW w:w="1620" w:type="dxa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Default="00944418" w:rsidP="008572A5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FORM 1 [N=</w:t>
      </w:r>
      <w:r w:rsidR="00BD6011">
        <w:rPr>
          <w:rFonts w:ascii="Verdana" w:hAnsi="Verdana"/>
          <w:b/>
          <w:sz w:val="18"/>
          <w:szCs w:val="18"/>
        </w:rPr>
        <w:t>1,549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4441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2A0DAF">
        <w:rPr>
          <w:rFonts w:ascii="Verdana" w:hAnsi="Verdana" w:cs="Shruti"/>
          <w:sz w:val="18"/>
          <w:szCs w:val="18"/>
        </w:rPr>
        <w:t>BIO</w:t>
      </w:r>
      <w:r>
        <w:rPr>
          <w:rFonts w:ascii="Verdana" w:hAnsi="Verdana" w:cs="Shruti"/>
          <w:sz w:val="18"/>
          <w:szCs w:val="18"/>
        </w:rPr>
        <w:t>4</w:t>
      </w:r>
      <w:r w:rsidR="00963470">
        <w:rPr>
          <w:rFonts w:ascii="Verdana" w:hAnsi="Verdana" w:cs="Shruti"/>
          <w:sz w:val="18"/>
          <w:szCs w:val="18"/>
        </w:rPr>
        <w:t>6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>Do you think the news media generally</w:t>
      </w:r>
      <w:proofErr w:type="gramStart"/>
      <w:r w:rsidRPr="00944418">
        <w:rPr>
          <w:rFonts w:ascii="Verdana" w:hAnsi="Verdana" w:cs="Shruti"/>
          <w:sz w:val="18"/>
          <w:szCs w:val="18"/>
        </w:rPr>
        <w:t>...</w:t>
      </w:r>
      <w:proofErr w:type="gramEnd"/>
      <w:r w:rsidRPr="00944418">
        <w:rPr>
          <w:rFonts w:ascii="Verdana" w:hAnsi="Verdana" w:cs="Shruti"/>
          <w:sz w:val="18"/>
          <w:szCs w:val="18"/>
        </w:rPr>
        <w:t xml:space="preserve">  </w:t>
      </w:r>
      <w:r>
        <w:rPr>
          <w:rFonts w:ascii="Verdana" w:hAnsi="Verdana"/>
          <w:b/>
          <w:sz w:val="18"/>
          <w:szCs w:val="18"/>
        </w:rPr>
        <w:t xml:space="preserve">[RANDOMIZE RESPONSE OPTIONS 1 AND </w:t>
      </w:r>
      <w:r>
        <w:rPr>
          <w:rFonts w:ascii="Verdana" w:hAnsi="Verdana"/>
          <w:b/>
          <w:sz w:val="18"/>
          <w:szCs w:val="18"/>
        </w:rPr>
        <w:tab/>
      </w:r>
      <w:r>
        <w:rPr>
          <w:rFonts w:ascii="Verdana" w:hAnsi="Verdana"/>
          <w:b/>
          <w:sz w:val="18"/>
          <w:szCs w:val="18"/>
        </w:rPr>
        <w:tab/>
        <w:t>2 WITH 3 ALWAYS LAST]</w:t>
      </w:r>
    </w:p>
    <w:p w:rsidR="0094441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44418">
              <w:rPr>
                <w:rFonts w:ascii="Verdana" w:hAnsi="Verdana"/>
                <w:sz w:val="18"/>
                <w:szCs w:val="18"/>
              </w:rPr>
              <w:t>Give too much attention to skeptics of childhood vaccines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944418">
            <w:pPr>
              <w:tabs>
                <w:tab w:val="left" w:pos="199"/>
              </w:tabs>
              <w:ind w:left="19"/>
            </w:pPr>
            <w:r w:rsidRPr="00944418">
              <w:rPr>
                <w:rFonts w:ascii="Verdana" w:hAnsi="Verdana"/>
                <w:sz w:val="18"/>
                <w:szCs w:val="18"/>
              </w:rPr>
              <w:t>Give too little attention to skeptics of childhood vaccines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44418">
              <w:rPr>
                <w:rFonts w:ascii="Verdana" w:hAnsi="Verdana"/>
                <w:sz w:val="18"/>
                <w:szCs w:val="18"/>
              </w:rPr>
              <w:t>Give about the right amount of attention to skeptics of childhood vaccines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44418" w:rsidRPr="00075DE8" w:rsidTr="00944418">
        <w:tc>
          <w:tcPr>
            <w:tcW w:w="1620" w:type="dxa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Default="00944418" w:rsidP="008572A5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Default="00944418" w:rsidP="008572A5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63470" w:rsidRDefault="00963470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4441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4441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FUD1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 xml:space="preserve">Compared with twenty years ago, do you think the eating habits of people in the U.S.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proofErr w:type="gramStart"/>
      <w:r w:rsidRPr="00944418">
        <w:rPr>
          <w:rFonts w:ascii="Verdana" w:hAnsi="Verdana" w:cs="Shruti"/>
          <w:sz w:val="18"/>
          <w:szCs w:val="18"/>
        </w:rPr>
        <w:t>are</w:t>
      </w:r>
      <w:proofErr w:type="gramEnd"/>
      <w:r w:rsidRPr="00944418">
        <w:rPr>
          <w:rFonts w:ascii="Verdana" w:hAnsi="Verdana" w:cs="Shruti"/>
          <w:sz w:val="18"/>
          <w:szCs w:val="18"/>
        </w:rPr>
        <w:t>…</w:t>
      </w:r>
    </w:p>
    <w:p w:rsidR="00944418" w:rsidRDefault="00944418" w:rsidP="008572A5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B30E1">
        <w:trPr>
          <w:trHeight w:val="387"/>
        </w:trPr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63470">
            <w:pPr>
              <w:tabs>
                <w:tab w:val="left" w:pos="-18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More healthy today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944418">
            <w:r w:rsidRPr="00944418">
              <w:rPr>
                <w:rFonts w:ascii="Verdana" w:hAnsi="Verdana"/>
                <w:sz w:val="18"/>
                <w:szCs w:val="18"/>
              </w:rPr>
              <w:t xml:space="preserve">Less </w:t>
            </w:r>
            <w:r>
              <w:rPr>
                <w:rFonts w:ascii="Verdana" w:hAnsi="Verdana"/>
                <w:sz w:val="18"/>
                <w:szCs w:val="18"/>
              </w:rPr>
              <w:t>healthy today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About the same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44418" w:rsidRPr="00075DE8" w:rsidTr="00944418">
        <w:tc>
          <w:tcPr>
            <w:tcW w:w="1620" w:type="dxa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Default="00944418" w:rsidP="008572A5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FUD2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>Compared with twenty years ago, do you think people in the U.S. pay…</w:t>
      </w:r>
    </w:p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44418">
              <w:rPr>
                <w:rFonts w:ascii="Verdana" w:hAnsi="Verdana"/>
                <w:sz w:val="18"/>
                <w:szCs w:val="18"/>
              </w:rPr>
              <w:t>More attention to eating healthy foods today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944418">
            <w:r w:rsidRPr="00944418">
              <w:rPr>
                <w:rFonts w:ascii="Verdana" w:hAnsi="Verdana"/>
                <w:sz w:val="18"/>
                <w:szCs w:val="18"/>
              </w:rPr>
              <w:t>Less attention to eating healthy foods today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44418">
              <w:rPr>
                <w:rFonts w:ascii="Verdana" w:hAnsi="Verdana"/>
                <w:sz w:val="18"/>
                <w:szCs w:val="18"/>
              </w:rPr>
              <w:t>About the same amount of attention to eating healthy foods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44418" w:rsidRPr="00075DE8" w:rsidTr="00944418">
        <w:tc>
          <w:tcPr>
            <w:tcW w:w="1620" w:type="dxa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FUD3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>Which of these do you think is a BIGGER PROBLEM in the U.S. today…</w:t>
      </w:r>
    </w:p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B30E1">
        <w:trPr>
          <w:trHeight w:val="432"/>
        </w:trPr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44418">
              <w:rPr>
                <w:rFonts w:ascii="Verdana" w:hAnsi="Verdana"/>
                <w:sz w:val="18"/>
                <w:szCs w:val="18"/>
              </w:rPr>
              <w:t>The total amount of food people eat is too much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944418">
            <w:r w:rsidRPr="00944418">
              <w:rPr>
                <w:rFonts w:ascii="Verdana" w:hAnsi="Verdana"/>
                <w:sz w:val="18"/>
                <w:szCs w:val="18"/>
              </w:rPr>
              <w:t>The types of food that people eat are not healthy enough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44418">
              <w:rPr>
                <w:rFonts w:ascii="Verdana" w:hAnsi="Verdana"/>
                <w:sz w:val="18"/>
                <w:szCs w:val="18"/>
              </w:rPr>
              <w:t>Both are equally big problems today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44418" w:rsidRPr="00075DE8" w:rsidTr="00944418">
        <w:tc>
          <w:tcPr>
            <w:tcW w:w="1620" w:type="dxa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Pr="00075DE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44418" w:rsidRPr="002A0DAF" w:rsidRDefault="00944418" w:rsidP="00944418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FUD4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 xml:space="preserve">How important, if at all, do you think each of the following are when it comes to </w:t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>improving a person’s chances of a long and healthy life?</w:t>
      </w:r>
      <w:r w:rsidR="0074231C" w:rsidRPr="0074231C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>RANDOMIZE ITEMS]</w:t>
      </w:r>
    </w:p>
    <w:p w:rsidR="00944418" w:rsidRDefault="00944418" w:rsidP="00944418">
      <w:pPr>
        <w:rPr>
          <w:rFonts w:ascii="Verdana" w:hAnsi="Verdana" w:cs="Shruti"/>
          <w:sz w:val="18"/>
          <w:szCs w:val="18"/>
        </w:rPr>
      </w:pPr>
    </w:p>
    <w:p w:rsidR="00944418" w:rsidRPr="000A13ED" w:rsidRDefault="00944418" w:rsidP="00944418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>
        <w:rPr>
          <w:rFonts w:ascii="Verdana" w:hAnsi="Verdana" w:cs="ArialMT"/>
          <w:sz w:val="18"/>
          <w:szCs w:val="18"/>
        </w:rPr>
        <w:t>Healthy eating habits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9B30E1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Default="00944418" w:rsidP="00944418">
      <w:pPr>
        <w:ind w:left="720" w:hanging="720"/>
        <w:rPr>
          <w:rFonts w:ascii="Verdana" w:hAnsi="Verdana" w:cs="Shruti"/>
          <w:sz w:val="18"/>
          <w:szCs w:val="18"/>
        </w:rPr>
      </w:pPr>
    </w:p>
    <w:p w:rsidR="00944418" w:rsidRDefault="00944418" w:rsidP="00944418">
      <w:pPr>
        <w:ind w:left="720" w:hanging="720"/>
        <w:rPr>
          <w:rFonts w:ascii="Verdana" w:hAnsi="Verdana" w:cs="Shruti"/>
          <w:sz w:val="18"/>
          <w:szCs w:val="18"/>
        </w:rPr>
      </w:pPr>
    </w:p>
    <w:p w:rsidR="00944418" w:rsidRDefault="00944418" w:rsidP="00944418">
      <w:pPr>
        <w:ind w:left="720" w:hanging="720"/>
        <w:rPr>
          <w:rFonts w:ascii="Verdana" w:hAnsi="Verdana" w:cs="Shruti"/>
          <w:sz w:val="18"/>
          <w:szCs w:val="18"/>
        </w:rPr>
      </w:pPr>
    </w:p>
    <w:p w:rsidR="00944418" w:rsidRDefault="00944418" w:rsidP="00944418">
      <w:pPr>
        <w:ind w:left="720" w:hanging="720"/>
        <w:rPr>
          <w:rFonts w:ascii="Verdana" w:hAnsi="Verdana" w:cs="Shruti"/>
          <w:sz w:val="18"/>
          <w:szCs w:val="18"/>
        </w:rPr>
      </w:pPr>
    </w:p>
    <w:p w:rsidR="00944418" w:rsidRDefault="00944418" w:rsidP="00944418">
      <w:pPr>
        <w:ind w:left="720" w:hanging="720"/>
        <w:rPr>
          <w:rFonts w:ascii="Verdana" w:hAnsi="Verdana" w:cs="Shruti"/>
          <w:sz w:val="18"/>
          <w:szCs w:val="18"/>
        </w:rPr>
      </w:pPr>
    </w:p>
    <w:p w:rsidR="00944418" w:rsidRDefault="00944418" w:rsidP="00944418">
      <w:pPr>
        <w:ind w:left="720" w:hanging="720"/>
        <w:rPr>
          <w:rFonts w:ascii="Verdana" w:hAnsi="Verdana" w:cs="Shruti"/>
          <w:sz w:val="18"/>
          <w:szCs w:val="18"/>
        </w:rPr>
      </w:pPr>
    </w:p>
    <w:p w:rsidR="00944418" w:rsidRDefault="00944418" w:rsidP="00944418">
      <w:pPr>
        <w:ind w:left="720" w:hanging="720"/>
        <w:rPr>
          <w:rFonts w:ascii="Verdana" w:hAnsi="Verdana" w:cs="Shruti"/>
          <w:sz w:val="18"/>
          <w:szCs w:val="18"/>
        </w:rPr>
      </w:pPr>
    </w:p>
    <w:p w:rsidR="00944418" w:rsidRPr="00944418" w:rsidRDefault="00944418" w:rsidP="00944418">
      <w:pPr>
        <w:ind w:left="720" w:hanging="720"/>
        <w:rPr>
          <w:rFonts w:ascii="Verdana" w:hAnsi="Verdana" w:cs="Shruti"/>
          <w:b/>
          <w:sz w:val="18"/>
          <w:szCs w:val="18"/>
        </w:rPr>
      </w:pPr>
    </w:p>
    <w:p w:rsidR="00944418" w:rsidRDefault="00944418" w:rsidP="00944418">
      <w:pPr>
        <w:rPr>
          <w:rFonts w:ascii="Verdana" w:hAnsi="Verdana" w:cs="ArialMT"/>
          <w:sz w:val="18"/>
          <w:szCs w:val="18"/>
        </w:rPr>
      </w:pPr>
      <w:r w:rsidRPr="00944418">
        <w:rPr>
          <w:rFonts w:ascii="Verdana" w:hAnsi="Verdana" w:cs="Shruti"/>
          <w:b/>
          <w:sz w:val="18"/>
          <w:szCs w:val="18"/>
        </w:rPr>
        <w:lastRenderedPageBreak/>
        <w:t>FUD4 CONTINUED…</w:t>
      </w:r>
      <w:r>
        <w:rPr>
          <w:rFonts w:ascii="Verdana" w:hAnsi="Verdana" w:cs="ArialMT"/>
          <w:sz w:val="18"/>
          <w:szCs w:val="18"/>
        </w:rPr>
        <w:tab/>
      </w:r>
    </w:p>
    <w:p w:rsidR="00944418" w:rsidRPr="000A13ED" w:rsidRDefault="00944418" w:rsidP="0094441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Genetics and hereditary factors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Default="00944418" w:rsidP="0094441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Pr="000A13ED" w:rsidRDefault="00944418" w:rsidP="0094441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 xml:space="preserve">Getting enough physical exercise 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9B30E1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Pr="00BF4F0B" w:rsidRDefault="00944418" w:rsidP="0094441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Pr="000A13ED" w:rsidRDefault="00944418" w:rsidP="0094441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Safe and healthy housing conditions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important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Pr="00075DE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44418" w:rsidRDefault="00944418" w:rsidP="00944418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FUD5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 xml:space="preserve">How often, if at all, do you hear or read news stories about the health effects of what </w:t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 xml:space="preserve">people eat and drink? </w:t>
      </w:r>
    </w:p>
    <w:p w:rsidR="00944418" w:rsidRPr="002A0DAF" w:rsidRDefault="00944418" w:rsidP="00944418">
      <w:pPr>
        <w:ind w:left="720" w:hanging="720"/>
        <w:rPr>
          <w:rFonts w:ascii="Verdana" w:hAnsi="Verdana" w:cs="Shruti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Every day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few times a week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few times a month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Less often than that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732268" w:rsidRDefault="0073226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44418" w:rsidRPr="00075DE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44418" w:rsidRDefault="00944418" w:rsidP="00944418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FUD6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 xml:space="preserve">How often, if at all, do you hear or read news stories that have advice about the health </w:t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 xml:space="preserve">effects of what people eat and drink which CONFLICTS WITH earlier news stories on </w:t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>these topics?</w:t>
      </w:r>
    </w:p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All the time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9B30E1" w:rsidRPr="00075DE8" w:rsidTr="00944418">
        <w:tc>
          <w:tcPr>
            <w:tcW w:w="1620" w:type="dxa"/>
            <w:vAlign w:val="bottom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732268" w:rsidRDefault="0073226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44418" w:rsidRPr="00075DE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44418" w:rsidRPr="002A0DAF" w:rsidRDefault="00944418" w:rsidP="00944418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FUD7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>Which of these statements is closer to your own views, even if neither is exactly right?</w:t>
      </w:r>
      <w:r>
        <w:rPr>
          <w:rFonts w:ascii="Verdana" w:hAnsi="Verdana" w:cs="Shruti"/>
          <w:sz w:val="18"/>
          <w:szCs w:val="18"/>
        </w:rPr>
        <w:t xml:space="preserve"> </w:t>
      </w:r>
      <w:r>
        <w:rPr>
          <w:rFonts w:ascii="Verdana" w:hAnsi="Verdana" w:cs="Shruti"/>
          <w:sz w:val="18"/>
          <w:szCs w:val="18"/>
        </w:rPr>
        <w:tab/>
      </w:r>
      <w:r w:rsidR="0074231C" w:rsidRPr="0074231C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 xml:space="preserve">RANDOMIZE </w:t>
      </w:r>
      <w:r>
        <w:rPr>
          <w:rFonts w:ascii="Verdana" w:hAnsi="Verdana" w:cs="Shruti"/>
          <w:b/>
          <w:sz w:val="18"/>
          <w:szCs w:val="18"/>
        </w:rPr>
        <w:t>OPTIONS 1-2</w:t>
      </w:r>
      <w:r w:rsidRPr="002A0DAF">
        <w:rPr>
          <w:rFonts w:ascii="Verdana" w:hAnsi="Verdana" w:cs="Shruti"/>
          <w:b/>
          <w:sz w:val="18"/>
          <w:szCs w:val="18"/>
        </w:rPr>
        <w:t>]</w:t>
      </w:r>
    </w:p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44418">
              <w:rPr>
                <w:rFonts w:ascii="Verdana" w:hAnsi="Verdana"/>
                <w:sz w:val="18"/>
                <w:szCs w:val="18"/>
              </w:rPr>
              <w:t>New research is constantly improving our understanding about the health effects of what people eat and drink, so it makes sense that these findings conflict with prior studies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44418">
              <w:rPr>
                <w:rFonts w:ascii="Verdana" w:hAnsi="Verdana"/>
                <w:sz w:val="18"/>
                <w:szCs w:val="18"/>
              </w:rPr>
              <w:t>Research about the health effects of what people eat and drink cannot really be trusted because so many studies conflict with each other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Pr="00075DE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44418" w:rsidRPr="002A0DAF" w:rsidRDefault="00944418" w:rsidP="00944418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</w:t>
      </w:r>
      <w:r w:rsidR="00732268">
        <w:rPr>
          <w:rFonts w:ascii="Verdana" w:hAnsi="Verdana" w:cs="Shruti"/>
          <w:sz w:val="18"/>
          <w:szCs w:val="18"/>
        </w:rPr>
        <w:t>8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>Which of these statements is closer to your own views, even if neither is exactly right?</w:t>
      </w:r>
      <w:r>
        <w:rPr>
          <w:rFonts w:ascii="Verdana" w:hAnsi="Verdana" w:cs="Shruti"/>
          <w:sz w:val="18"/>
          <w:szCs w:val="18"/>
        </w:rPr>
        <w:t xml:space="preserve"> </w:t>
      </w:r>
      <w:r>
        <w:rPr>
          <w:rFonts w:ascii="Verdana" w:hAnsi="Verdana" w:cs="Shruti"/>
          <w:sz w:val="18"/>
          <w:szCs w:val="18"/>
        </w:rPr>
        <w:tab/>
      </w:r>
      <w:r w:rsidR="0074231C" w:rsidRPr="0074231C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 xml:space="preserve">RANDOMIZE </w:t>
      </w:r>
      <w:r>
        <w:rPr>
          <w:rFonts w:ascii="Verdana" w:hAnsi="Verdana" w:cs="Shruti"/>
          <w:b/>
          <w:sz w:val="18"/>
          <w:szCs w:val="18"/>
        </w:rPr>
        <w:t>OPTIONS 1-2</w:t>
      </w:r>
      <w:r w:rsidRPr="002A0DAF">
        <w:rPr>
          <w:rFonts w:ascii="Verdana" w:hAnsi="Verdana" w:cs="Shruti"/>
          <w:b/>
          <w:sz w:val="18"/>
          <w:szCs w:val="18"/>
        </w:rPr>
        <w:t>]</w:t>
      </w:r>
    </w:p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44418">
              <w:rPr>
                <w:rFonts w:ascii="Verdana" w:hAnsi="Verdana"/>
                <w:sz w:val="18"/>
                <w:szCs w:val="18"/>
              </w:rPr>
              <w:t>It is difficult to know how to eat healthy because there is so much conflicting information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944418">
              <w:rPr>
                <w:rFonts w:ascii="Verdana" w:hAnsi="Verdana"/>
                <w:sz w:val="18"/>
                <w:szCs w:val="18"/>
              </w:rPr>
              <w:t>Even though new studies sometimes disagree with prior findings, the core ideas about how to eat healthy are pretty well understood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944418" w:rsidRPr="00BF4F0B" w:rsidRDefault="00944418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Pr="00075DE8" w:rsidRDefault="00944418" w:rsidP="00944418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44418" w:rsidRPr="002A0DAF" w:rsidRDefault="00944418" w:rsidP="00944418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FUD9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 xml:space="preserve">How well, if at all, does each of these statements describe your overall approach to </w:t>
      </w:r>
      <w:r>
        <w:rPr>
          <w:rFonts w:ascii="Verdana" w:hAnsi="Verdana" w:cs="Shruti"/>
          <w:sz w:val="18"/>
          <w:szCs w:val="18"/>
        </w:rPr>
        <w:tab/>
      </w:r>
      <w:r w:rsidRPr="00944418">
        <w:rPr>
          <w:rFonts w:ascii="Verdana" w:hAnsi="Verdana" w:cs="Shruti"/>
          <w:sz w:val="18"/>
          <w:szCs w:val="18"/>
        </w:rPr>
        <w:t xml:space="preserve">eating? </w:t>
      </w:r>
      <w:r w:rsidRPr="00944418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>RANDOMIZE ITEMS]</w:t>
      </w:r>
    </w:p>
    <w:p w:rsidR="00944418" w:rsidRDefault="00944418" w:rsidP="00944418">
      <w:pPr>
        <w:rPr>
          <w:rFonts w:ascii="Verdana" w:hAnsi="Verdana" w:cs="Shruti"/>
          <w:sz w:val="18"/>
          <w:szCs w:val="18"/>
        </w:rPr>
      </w:pPr>
    </w:p>
    <w:p w:rsidR="00944418" w:rsidRPr="000A13ED" w:rsidRDefault="00944418" w:rsidP="00944418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ArialMT"/>
          <w:sz w:val="18"/>
          <w:szCs w:val="18"/>
        </w:rPr>
        <w:t xml:space="preserve">a. </w:t>
      </w:r>
      <w:r w:rsidRPr="00944418">
        <w:rPr>
          <w:rFonts w:ascii="Verdana" w:hAnsi="Verdana" w:cs="ArialMT"/>
          <w:sz w:val="18"/>
          <w:szCs w:val="18"/>
        </w:rPr>
        <w:t>I focus on the taste sensations of every meal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44418" w:rsidRPr="00075DE8" w:rsidTr="00944418">
        <w:tc>
          <w:tcPr>
            <w:tcW w:w="1620" w:type="dxa"/>
            <w:vAlign w:val="bottom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944418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9B30E1" w:rsidRDefault="009B30E1" w:rsidP="0094441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</w:tr>
      <w:tr w:rsidR="009B30E1" w:rsidRPr="00075DE8" w:rsidTr="00944418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944418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44418" w:rsidRPr="00075DE8" w:rsidTr="00944418">
        <w:tc>
          <w:tcPr>
            <w:tcW w:w="1620" w:type="dxa"/>
          </w:tcPr>
          <w:p w:rsidR="00944418" w:rsidRPr="00075DE8" w:rsidRDefault="00944418" w:rsidP="0094441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44418" w:rsidRPr="00075DE8" w:rsidRDefault="00944418" w:rsidP="0094441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Default="00944418" w:rsidP="00944418">
      <w:pPr>
        <w:ind w:left="720" w:hanging="720"/>
        <w:rPr>
          <w:rFonts w:ascii="Verdana" w:hAnsi="Verdana" w:cs="Shruti"/>
          <w:sz w:val="18"/>
          <w:szCs w:val="18"/>
        </w:rPr>
      </w:pPr>
    </w:p>
    <w:p w:rsidR="00732268" w:rsidRDefault="00732268" w:rsidP="00944418">
      <w:pPr>
        <w:ind w:left="720" w:hanging="720"/>
        <w:rPr>
          <w:rFonts w:ascii="Verdana" w:hAnsi="Verdana" w:cs="Shruti"/>
          <w:sz w:val="18"/>
          <w:szCs w:val="18"/>
        </w:rPr>
      </w:pPr>
    </w:p>
    <w:p w:rsidR="00732268" w:rsidRDefault="00732268" w:rsidP="00944418">
      <w:pPr>
        <w:ind w:left="720" w:hanging="720"/>
        <w:rPr>
          <w:rFonts w:ascii="Verdana" w:hAnsi="Verdana" w:cs="Shruti"/>
          <w:sz w:val="18"/>
          <w:szCs w:val="18"/>
        </w:rPr>
      </w:pPr>
    </w:p>
    <w:p w:rsidR="00732268" w:rsidRDefault="00732268" w:rsidP="00732268">
      <w:pPr>
        <w:rPr>
          <w:rFonts w:ascii="Verdana" w:hAnsi="Verdana" w:cs="ArialMT"/>
          <w:b/>
          <w:sz w:val="18"/>
          <w:szCs w:val="18"/>
        </w:rPr>
      </w:pPr>
      <w:r w:rsidRPr="00294CB0">
        <w:rPr>
          <w:rFonts w:ascii="Verdana" w:hAnsi="Verdana" w:cs="Shruti"/>
          <w:b/>
          <w:sz w:val="18"/>
          <w:szCs w:val="18"/>
        </w:rPr>
        <w:lastRenderedPageBreak/>
        <w:t>FUD9 CONTINUED…</w:t>
      </w:r>
    </w:p>
    <w:p w:rsidR="00294CB0" w:rsidRPr="00294CB0" w:rsidRDefault="00944418" w:rsidP="00944418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="00294CB0" w:rsidRPr="00294CB0">
        <w:rPr>
          <w:rFonts w:ascii="Verdana" w:hAnsi="Verdana" w:cs="ArialMT"/>
          <w:sz w:val="18"/>
          <w:szCs w:val="18"/>
        </w:rPr>
        <w:t>I usually eat whatever is easy and most convenient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294CB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94CB0" w:rsidRPr="00075DE8" w:rsidTr="00294CB0">
        <w:tc>
          <w:tcPr>
            <w:tcW w:w="1620" w:type="dxa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94CB0" w:rsidRPr="00294CB0" w:rsidRDefault="00944418" w:rsidP="00944418">
      <w:pPr>
        <w:rPr>
          <w:rFonts w:ascii="Verdana" w:hAnsi="Verdana" w:cs="ArialMT"/>
          <w:b/>
          <w:sz w:val="18"/>
          <w:szCs w:val="18"/>
        </w:rPr>
      </w:pPr>
      <w:r w:rsidRPr="00294CB0">
        <w:rPr>
          <w:rFonts w:ascii="Verdana" w:hAnsi="Verdana" w:cs="ArialMT"/>
          <w:b/>
          <w:sz w:val="18"/>
          <w:szCs w:val="18"/>
        </w:rPr>
        <w:tab/>
      </w:r>
    </w:p>
    <w:p w:rsidR="00944418" w:rsidRPr="000A13ED" w:rsidRDefault="00294CB0" w:rsidP="0094441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944418">
        <w:rPr>
          <w:rFonts w:ascii="Verdana" w:hAnsi="Verdana" w:cs="ArialMT"/>
          <w:sz w:val="18"/>
          <w:szCs w:val="18"/>
        </w:rPr>
        <w:t>c</w:t>
      </w:r>
      <w:r w:rsidR="00944418"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My main focus is on eating healthy and nutritious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9B30E1">
        <w:trPr>
          <w:trHeight w:val="432"/>
        </w:trPr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294CB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94CB0" w:rsidRPr="00075DE8" w:rsidTr="00294CB0">
        <w:tc>
          <w:tcPr>
            <w:tcW w:w="1620" w:type="dxa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Pr="00BF4F0B" w:rsidRDefault="00944418" w:rsidP="00944418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944418" w:rsidRPr="000A13ED" w:rsidRDefault="00944418" w:rsidP="00944418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="00294CB0">
        <w:rPr>
          <w:rFonts w:ascii="Verdana" w:hAnsi="Verdana" w:cs="ArialMT"/>
          <w:sz w:val="18"/>
          <w:szCs w:val="18"/>
        </w:rPr>
        <w:t xml:space="preserve">. </w:t>
      </w:r>
      <w:r w:rsidR="00294CB0" w:rsidRPr="00294CB0">
        <w:rPr>
          <w:rFonts w:ascii="Verdana" w:hAnsi="Verdana" w:cs="ArialMT"/>
          <w:sz w:val="18"/>
          <w:szCs w:val="18"/>
        </w:rPr>
        <w:t>I eat when it is necessary, but I don’t care very much about what foods I eat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294CB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94CB0" w:rsidRPr="00075DE8" w:rsidTr="00294CB0">
        <w:tc>
          <w:tcPr>
            <w:tcW w:w="1620" w:type="dxa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44418" w:rsidRDefault="00944418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294CB0" w:rsidRPr="00075DE8" w:rsidRDefault="00294CB0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294CB0" w:rsidRPr="002A0DAF" w:rsidRDefault="00294CB0" w:rsidP="00294CB0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FUD10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294CB0">
        <w:rPr>
          <w:rFonts w:ascii="Verdana" w:hAnsi="Verdana" w:cs="Shruti"/>
          <w:sz w:val="18"/>
          <w:szCs w:val="18"/>
        </w:rPr>
        <w:t xml:space="preserve">When it comes to eating healthy, which of these statements best describes you? </w:t>
      </w:r>
      <w:r>
        <w:rPr>
          <w:rFonts w:ascii="Verdana" w:hAnsi="Verdana" w:cs="Shruti"/>
          <w:sz w:val="18"/>
          <w:szCs w:val="18"/>
        </w:rPr>
        <w:tab/>
      </w:r>
      <w:r w:rsidRPr="009D572C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 xml:space="preserve">RANDOMIZE </w:t>
      </w:r>
      <w:r>
        <w:rPr>
          <w:rFonts w:ascii="Verdana" w:hAnsi="Verdana" w:cs="Shruti"/>
          <w:b/>
          <w:sz w:val="18"/>
          <w:szCs w:val="18"/>
        </w:rPr>
        <w:t>OPTIONS 1-2</w:t>
      </w:r>
      <w:r w:rsidRPr="002A0DAF">
        <w:rPr>
          <w:rFonts w:ascii="Verdana" w:hAnsi="Verdana" w:cs="Shruti"/>
          <w:b/>
          <w:sz w:val="18"/>
          <w:szCs w:val="18"/>
        </w:rPr>
        <w:t>]</w:t>
      </w:r>
    </w:p>
    <w:p w:rsidR="00294CB0" w:rsidRDefault="00294CB0" w:rsidP="00294CB0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294CB0">
              <w:rPr>
                <w:rFonts w:ascii="Verdana" w:hAnsi="Verdana"/>
                <w:sz w:val="18"/>
                <w:szCs w:val="18"/>
              </w:rPr>
              <w:t>Most days I eat about what I should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294CB0">
              <w:rPr>
                <w:rFonts w:ascii="Verdana" w:hAnsi="Verdana"/>
                <w:sz w:val="18"/>
                <w:szCs w:val="18"/>
              </w:rPr>
              <w:t>Most days I should probably be eating healthier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294CB0" w:rsidRDefault="00294CB0" w:rsidP="00294CB0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294CB0" w:rsidRDefault="00294CB0" w:rsidP="00294CB0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>NO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QUESTIONS</w:t>
      </w: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>FUD11 AND FUD12</w:t>
      </w:r>
    </w:p>
    <w:p w:rsidR="00294CB0" w:rsidRDefault="00294CB0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294CB0" w:rsidRPr="00075DE8" w:rsidRDefault="00294CB0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294CB0" w:rsidRPr="002A0DAF" w:rsidRDefault="00294CB0" w:rsidP="00294CB0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FUD13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294CB0">
        <w:rPr>
          <w:rFonts w:ascii="Verdana" w:hAnsi="Verdana" w:cs="Shruti"/>
          <w:sz w:val="18"/>
          <w:szCs w:val="18"/>
        </w:rPr>
        <w:t xml:space="preserve">Have you, personally, done any grocery or food shopping in the PAST 30 days, or haven’t </w:t>
      </w:r>
      <w:r>
        <w:rPr>
          <w:rFonts w:ascii="Verdana" w:hAnsi="Verdana" w:cs="Shruti"/>
          <w:sz w:val="18"/>
          <w:szCs w:val="18"/>
        </w:rPr>
        <w:tab/>
      </w:r>
      <w:r w:rsidRPr="00294CB0">
        <w:rPr>
          <w:rFonts w:ascii="Verdana" w:hAnsi="Verdana" w:cs="Shruti"/>
          <w:sz w:val="18"/>
          <w:szCs w:val="18"/>
        </w:rPr>
        <w:t>you done this?</w:t>
      </w:r>
    </w:p>
    <w:p w:rsidR="00294CB0" w:rsidRDefault="00294CB0" w:rsidP="00294CB0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have done this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No, have not done this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294CB0" w:rsidRDefault="00294CB0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294CB0" w:rsidRDefault="00294CB0" w:rsidP="00294CB0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>NO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QUESTION</w:t>
      </w: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FUD14 </w:t>
      </w:r>
    </w:p>
    <w:p w:rsidR="00294CB0" w:rsidRDefault="00294CB0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294CB0" w:rsidRPr="00075DE8" w:rsidRDefault="00294CB0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294CB0" w:rsidRPr="002A0DAF" w:rsidRDefault="00294CB0" w:rsidP="00294CB0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FUD15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294CB0">
        <w:rPr>
          <w:rFonts w:ascii="Verdana" w:hAnsi="Verdana" w:cs="Shruti"/>
          <w:sz w:val="18"/>
          <w:szCs w:val="18"/>
        </w:rPr>
        <w:t xml:space="preserve">Thinking about the PAST 30 DAYS, how often did you or someone in your household do </w:t>
      </w:r>
      <w:r>
        <w:rPr>
          <w:rFonts w:ascii="Verdana" w:hAnsi="Verdana" w:cs="Shruti"/>
          <w:sz w:val="18"/>
          <w:szCs w:val="18"/>
        </w:rPr>
        <w:tab/>
      </w:r>
      <w:r w:rsidRPr="00294CB0">
        <w:rPr>
          <w:rFonts w:ascii="Verdana" w:hAnsi="Verdana" w:cs="Shruti"/>
          <w:sz w:val="18"/>
          <w:szCs w:val="18"/>
        </w:rPr>
        <w:t xml:space="preserve">each of the following? </w:t>
      </w:r>
      <w:r w:rsidRPr="00944418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>RANDOMIZE ITEMS]</w:t>
      </w:r>
    </w:p>
    <w:p w:rsidR="00294CB0" w:rsidRDefault="00294CB0" w:rsidP="00294CB0">
      <w:pPr>
        <w:rPr>
          <w:rFonts w:ascii="Verdana" w:hAnsi="Verdana" w:cs="Shruti"/>
          <w:sz w:val="18"/>
          <w:szCs w:val="18"/>
        </w:rPr>
      </w:pPr>
    </w:p>
    <w:p w:rsidR="00294CB0" w:rsidRPr="000A13ED" w:rsidRDefault="00294CB0" w:rsidP="00294CB0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ArialMT"/>
          <w:sz w:val="18"/>
          <w:szCs w:val="18"/>
        </w:rPr>
        <w:t xml:space="preserve">a. Buy organic food </w:t>
      </w:r>
      <w:r w:rsidRPr="00294CB0">
        <w:rPr>
          <w:rFonts w:ascii="Verdana" w:hAnsi="Verdana" w:cs="ArialMT"/>
          <w:sz w:val="18"/>
          <w:szCs w:val="18"/>
        </w:rPr>
        <w:t>(Include fruits, vegetables, meat, fish, grains and packaged foods.)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Several times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294CB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About once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94CB0" w:rsidRDefault="00294CB0" w:rsidP="00294CB0">
      <w:pPr>
        <w:ind w:left="720" w:hanging="720"/>
        <w:rPr>
          <w:rFonts w:ascii="Verdana" w:hAnsi="Verdana" w:cs="Shruti"/>
          <w:sz w:val="18"/>
          <w:szCs w:val="18"/>
        </w:rPr>
      </w:pPr>
    </w:p>
    <w:p w:rsidR="00294CB0" w:rsidRPr="00294CB0" w:rsidRDefault="00294CB0" w:rsidP="00294CB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294CB0">
        <w:rPr>
          <w:rFonts w:ascii="Verdana" w:hAnsi="Verdana" w:cs="ArialMT"/>
          <w:sz w:val="18"/>
          <w:szCs w:val="18"/>
        </w:rPr>
        <w:t>Buy fruits and vegetables grown in your local area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Several times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294CB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About once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94CB0" w:rsidRDefault="00294CB0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294CB0" w:rsidRPr="00294CB0" w:rsidRDefault="00294CB0" w:rsidP="00294CB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294CB0">
        <w:rPr>
          <w:rFonts w:ascii="Verdana" w:hAnsi="Verdana" w:cs="ArialMT"/>
          <w:sz w:val="18"/>
          <w:szCs w:val="18"/>
        </w:rPr>
        <w:t>Buy GMO-free food, which is food labeled as having no genetically modified ingredients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Several times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294CB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About once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94CB0" w:rsidRPr="00075DE8" w:rsidTr="00294CB0">
        <w:tc>
          <w:tcPr>
            <w:tcW w:w="1620" w:type="dxa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94CB0" w:rsidRPr="00BF4F0B" w:rsidRDefault="00294CB0" w:rsidP="00294CB0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294CB0" w:rsidRPr="00294CB0" w:rsidRDefault="00294CB0" w:rsidP="00294CB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294CB0">
        <w:rPr>
          <w:rFonts w:ascii="Verdana" w:hAnsi="Verdana" w:cs="ArialMT"/>
          <w:sz w:val="18"/>
          <w:szCs w:val="18"/>
        </w:rPr>
        <w:t xml:space="preserve">Decide whether or not to buy a food product because of what you read in the nutrition and </w:t>
      </w:r>
      <w:r>
        <w:rPr>
          <w:rFonts w:ascii="Verdana" w:hAnsi="Verdana" w:cs="ArialMT"/>
          <w:sz w:val="18"/>
          <w:szCs w:val="18"/>
        </w:rPr>
        <w:tab/>
      </w:r>
      <w:r w:rsidRPr="00294CB0">
        <w:rPr>
          <w:rFonts w:ascii="Verdana" w:hAnsi="Verdana" w:cs="ArialMT"/>
          <w:sz w:val="18"/>
          <w:szCs w:val="18"/>
        </w:rPr>
        <w:t>ingredients label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Several times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294CB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About once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94CB0" w:rsidRPr="00075DE8" w:rsidTr="00294CB0">
        <w:tc>
          <w:tcPr>
            <w:tcW w:w="1620" w:type="dxa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94CB0" w:rsidRDefault="00294CB0" w:rsidP="00294CB0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294CB0" w:rsidRDefault="00294CB0" w:rsidP="00294CB0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>NO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QUESTIONS</w:t>
      </w: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>FUD1</w:t>
      </w:r>
      <w:r w:rsidR="00732268">
        <w:rPr>
          <w:rFonts w:ascii="Verdana" w:hAnsi="Verdana" w:cs="Shruti"/>
          <w:b/>
          <w:color w:val="7F7F7F" w:themeColor="text1" w:themeTint="80"/>
          <w:sz w:val="18"/>
          <w:szCs w:val="18"/>
        </w:rPr>
        <w:t>6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-FUD18 </w:t>
      </w:r>
    </w:p>
    <w:p w:rsidR="00294CB0" w:rsidRDefault="00294CB0" w:rsidP="00294CB0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732268" w:rsidRDefault="00732268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40F40" w:rsidRDefault="00740F40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32268" w:rsidRDefault="00732268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294CB0" w:rsidRPr="00075DE8" w:rsidRDefault="00294CB0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294CB0" w:rsidRPr="002A0DAF" w:rsidRDefault="00294CB0" w:rsidP="00294CB0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FUD19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294CB0">
        <w:rPr>
          <w:rFonts w:ascii="Verdana" w:hAnsi="Verdana" w:cs="Shruti"/>
          <w:sz w:val="18"/>
          <w:szCs w:val="18"/>
        </w:rPr>
        <w:t xml:space="preserve">How easy or hard is it to find organic foods in your local community? (Include fruits, </w:t>
      </w:r>
      <w:r>
        <w:rPr>
          <w:rFonts w:ascii="Verdana" w:hAnsi="Verdana" w:cs="Shruti"/>
          <w:sz w:val="18"/>
          <w:szCs w:val="18"/>
        </w:rPr>
        <w:tab/>
      </w:r>
      <w:r w:rsidRPr="00294CB0">
        <w:rPr>
          <w:rFonts w:ascii="Verdana" w:hAnsi="Verdana" w:cs="Shruti"/>
          <w:sz w:val="18"/>
          <w:szCs w:val="18"/>
        </w:rPr>
        <w:t>vegetables, meat, fish, grains and packaged foods.)</w:t>
      </w:r>
    </w:p>
    <w:p w:rsidR="00294CB0" w:rsidRDefault="00294CB0" w:rsidP="00294CB0">
      <w:pPr>
        <w:pStyle w:val="BodyText"/>
        <w:spacing w:after="0" w:line="240" w:lineRule="auto"/>
        <w:ind w:firstLine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easy to find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Easy to find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Hard to find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hard to find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294CB0" w:rsidRDefault="00294CB0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294CB0" w:rsidRPr="00075DE8" w:rsidRDefault="00294CB0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294CB0" w:rsidRPr="002A0DAF" w:rsidRDefault="00294CB0" w:rsidP="00294CB0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FUD20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294CB0">
        <w:rPr>
          <w:rFonts w:ascii="Verdana" w:hAnsi="Verdana" w:cs="Shruti"/>
          <w:sz w:val="18"/>
          <w:szCs w:val="18"/>
        </w:rPr>
        <w:t xml:space="preserve">When organic foods COST MORE than conventionally-grown food, is the higher price an </w:t>
      </w:r>
      <w:r>
        <w:rPr>
          <w:rFonts w:ascii="Verdana" w:hAnsi="Verdana" w:cs="Shruti"/>
          <w:sz w:val="18"/>
          <w:szCs w:val="18"/>
        </w:rPr>
        <w:tab/>
      </w:r>
      <w:r w:rsidRPr="00294CB0">
        <w:rPr>
          <w:rFonts w:ascii="Verdana" w:hAnsi="Verdana" w:cs="Shruti"/>
          <w:sz w:val="18"/>
          <w:szCs w:val="18"/>
        </w:rPr>
        <w:t xml:space="preserve">important reason in whether or not you buy it, or not an important reason in your buying </w:t>
      </w:r>
      <w:r>
        <w:rPr>
          <w:rFonts w:ascii="Verdana" w:hAnsi="Verdana" w:cs="Shruti"/>
          <w:sz w:val="18"/>
          <w:szCs w:val="18"/>
        </w:rPr>
        <w:tab/>
      </w:r>
      <w:r w:rsidRPr="00294CB0">
        <w:rPr>
          <w:rFonts w:ascii="Verdana" w:hAnsi="Verdana" w:cs="Shruti"/>
          <w:sz w:val="18"/>
          <w:szCs w:val="18"/>
        </w:rPr>
        <w:t>decisions?</w:t>
      </w:r>
    </w:p>
    <w:p w:rsidR="00294CB0" w:rsidRDefault="00294CB0" w:rsidP="00294CB0">
      <w:pPr>
        <w:pStyle w:val="BodyText"/>
        <w:spacing w:after="0" w:line="240" w:lineRule="auto"/>
        <w:ind w:firstLine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an important reason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No, not an important reason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94CB0" w:rsidRDefault="00294CB0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294CB0" w:rsidRPr="00075DE8" w:rsidRDefault="00294CB0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ASK IF </w:t>
      </w:r>
      <w:r w:rsidR="00732268">
        <w:rPr>
          <w:rFonts w:ascii="Verdana" w:hAnsi="Verdana"/>
          <w:b/>
          <w:sz w:val="18"/>
          <w:szCs w:val="18"/>
        </w:rPr>
        <w:t>“</w:t>
      </w:r>
      <w:r>
        <w:rPr>
          <w:rFonts w:ascii="Verdana" w:hAnsi="Verdana"/>
          <w:b/>
          <w:sz w:val="18"/>
          <w:szCs w:val="18"/>
        </w:rPr>
        <w:t>BUY ORGANIC SEVERAL TIMES</w:t>
      </w:r>
      <w:r w:rsidR="009D572C">
        <w:rPr>
          <w:rFonts w:ascii="Verdana" w:hAnsi="Verdana"/>
          <w:b/>
          <w:sz w:val="18"/>
          <w:szCs w:val="18"/>
        </w:rPr>
        <w:t xml:space="preserve"> IN THE LAST 30 DAYS</w:t>
      </w:r>
      <w:r w:rsidR="00732268">
        <w:rPr>
          <w:rFonts w:ascii="Verdana" w:hAnsi="Verdana"/>
          <w:b/>
          <w:sz w:val="18"/>
          <w:szCs w:val="18"/>
        </w:rPr>
        <w:t>”</w:t>
      </w:r>
      <w:r>
        <w:rPr>
          <w:rFonts w:ascii="Verdana" w:hAnsi="Verdana"/>
          <w:b/>
          <w:sz w:val="18"/>
          <w:szCs w:val="18"/>
        </w:rPr>
        <w:t xml:space="preserve"> OR </w:t>
      </w:r>
      <w:r w:rsidR="00732268">
        <w:rPr>
          <w:rFonts w:ascii="Verdana" w:hAnsi="Verdana"/>
          <w:b/>
          <w:sz w:val="18"/>
          <w:szCs w:val="18"/>
        </w:rPr>
        <w:t>“</w:t>
      </w:r>
      <w:r>
        <w:rPr>
          <w:rFonts w:ascii="Verdana" w:hAnsi="Verdana"/>
          <w:b/>
          <w:sz w:val="18"/>
          <w:szCs w:val="18"/>
        </w:rPr>
        <w:t>ONCE IN PAST 30 DAYS</w:t>
      </w:r>
      <w:r w:rsidR="00732268">
        <w:rPr>
          <w:rFonts w:ascii="Verdana" w:hAnsi="Verdana"/>
          <w:b/>
          <w:sz w:val="18"/>
          <w:szCs w:val="18"/>
        </w:rPr>
        <w:t>”</w:t>
      </w:r>
      <w:r>
        <w:rPr>
          <w:rFonts w:ascii="Verdana" w:hAnsi="Verdana"/>
          <w:b/>
          <w:sz w:val="18"/>
          <w:szCs w:val="18"/>
        </w:rPr>
        <w:t xml:space="preserve"> (FUD15A=1</w:t>
      </w:r>
      <w:proofErr w:type="gramStart"/>
      <w:r>
        <w:rPr>
          <w:rFonts w:ascii="Verdana" w:hAnsi="Verdana"/>
          <w:b/>
          <w:sz w:val="18"/>
          <w:szCs w:val="18"/>
        </w:rPr>
        <w:t>,2</w:t>
      </w:r>
      <w:proofErr w:type="gramEnd"/>
      <w:r>
        <w:rPr>
          <w:rFonts w:ascii="Verdana" w:hAnsi="Verdana"/>
          <w:b/>
          <w:sz w:val="18"/>
          <w:szCs w:val="18"/>
        </w:rPr>
        <w:t>)</w:t>
      </w:r>
      <w:r w:rsidRPr="00075DE8">
        <w:rPr>
          <w:rFonts w:ascii="Verdana" w:hAnsi="Verdana"/>
          <w:b/>
          <w:sz w:val="18"/>
          <w:szCs w:val="18"/>
        </w:rPr>
        <w:t xml:space="preserve"> </w:t>
      </w:r>
      <w:r w:rsidRPr="00BD6011">
        <w:rPr>
          <w:rFonts w:ascii="Verdana" w:hAnsi="Verdana"/>
          <w:b/>
          <w:sz w:val="18"/>
          <w:szCs w:val="18"/>
        </w:rPr>
        <w:t>[N=</w:t>
      </w:r>
      <w:r w:rsidR="00BD6011" w:rsidRPr="00BD6011">
        <w:rPr>
          <w:rFonts w:ascii="Verdana" w:hAnsi="Verdana"/>
          <w:b/>
          <w:sz w:val="18"/>
          <w:szCs w:val="18"/>
        </w:rPr>
        <w:t>1,032</w:t>
      </w:r>
      <w:r w:rsidRPr="00BD6011">
        <w:rPr>
          <w:rFonts w:ascii="Verdana" w:hAnsi="Verdana"/>
          <w:b/>
          <w:sz w:val="18"/>
          <w:szCs w:val="18"/>
        </w:rPr>
        <w:t>]</w:t>
      </w:r>
      <w:r w:rsidRPr="00075DE8">
        <w:rPr>
          <w:rFonts w:ascii="Verdana" w:hAnsi="Verdana"/>
          <w:b/>
          <w:sz w:val="18"/>
          <w:szCs w:val="18"/>
        </w:rPr>
        <w:t>:</w:t>
      </w:r>
    </w:p>
    <w:p w:rsidR="00294CB0" w:rsidRDefault="00294CB0" w:rsidP="00294CB0">
      <w:pPr>
        <w:ind w:left="720" w:hanging="720"/>
        <w:rPr>
          <w:rFonts w:ascii="Verdana" w:hAnsi="Verdana" w:cs="Shruti"/>
          <w:sz w:val="18"/>
          <w:szCs w:val="18"/>
        </w:rPr>
      </w:pPr>
      <w:r w:rsidRPr="00294CB0">
        <w:rPr>
          <w:rFonts w:ascii="Verdana" w:hAnsi="Verdana" w:cs="Shruti"/>
          <w:sz w:val="18"/>
          <w:szCs w:val="18"/>
        </w:rPr>
        <w:t xml:space="preserve">Thinking about the organic food that you bought in the past 30 days (Include fruits, vegetables, meat, </w:t>
      </w:r>
    </w:p>
    <w:p w:rsidR="00294CB0" w:rsidRDefault="00294CB0" w:rsidP="00294CB0">
      <w:pPr>
        <w:ind w:left="720" w:hanging="720"/>
        <w:rPr>
          <w:rFonts w:ascii="Verdana" w:hAnsi="Verdana" w:cs="Shruti"/>
          <w:sz w:val="18"/>
          <w:szCs w:val="18"/>
        </w:rPr>
      </w:pPr>
      <w:r w:rsidRPr="00294CB0">
        <w:rPr>
          <w:rFonts w:ascii="Verdana" w:hAnsi="Verdana" w:cs="Shruti"/>
          <w:sz w:val="18"/>
          <w:szCs w:val="18"/>
        </w:rPr>
        <w:t xml:space="preserve">fish, grains and packaged foods.)… </w:t>
      </w:r>
      <w:r w:rsidRPr="0049675A">
        <w:rPr>
          <w:rFonts w:ascii="Verdana" w:hAnsi="Verdana" w:cs="Shruti"/>
          <w:b/>
          <w:sz w:val="18"/>
          <w:szCs w:val="18"/>
        </w:rPr>
        <w:t>[RANDOMIZE ITEMS]</w:t>
      </w:r>
    </w:p>
    <w:p w:rsidR="00294CB0" w:rsidRDefault="00294CB0" w:rsidP="00294CB0">
      <w:pPr>
        <w:ind w:left="720" w:hanging="720"/>
        <w:rPr>
          <w:rFonts w:ascii="Verdana" w:hAnsi="Verdana" w:cs="Shruti"/>
          <w:sz w:val="18"/>
          <w:szCs w:val="18"/>
        </w:rPr>
      </w:pPr>
    </w:p>
    <w:p w:rsidR="00294CB0" w:rsidRDefault="00294CB0" w:rsidP="00294CB0">
      <w:pPr>
        <w:ind w:left="720" w:hanging="720"/>
        <w:rPr>
          <w:rFonts w:ascii="Verdana" w:hAnsi="Verdana" w:cs="Shruti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 xml:space="preserve">FUD21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  <w:t>Was the following a reason that you bought organic food, or not?</w:t>
      </w:r>
    </w:p>
    <w:p w:rsidR="00294CB0" w:rsidRDefault="00294CB0" w:rsidP="00294CB0">
      <w:pPr>
        <w:rPr>
          <w:rFonts w:ascii="Verdana" w:hAnsi="Verdana" w:cs="Shruti"/>
          <w:sz w:val="18"/>
          <w:szCs w:val="18"/>
        </w:rPr>
      </w:pPr>
    </w:p>
    <w:p w:rsidR="00294CB0" w:rsidRPr="000A13ED" w:rsidRDefault="00294CB0" w:rsidP="00294CB0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ArialMT"/>
          <w:sz w:val="18"/>
          <w:szCs w:val="18"/>
        </w:rPr>
        <w:t>a. To help the environment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this was a reason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294CB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No, this was not a reason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94CB0" w:rsidRPr="00075DE8" w:rsidTr="00294CB0">
        <w:tc>
          <w:tcPr>
            <w:tcW w:w="1620" w:type="dxa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94CB0" w:rsidRDefault="00294CB0" w:rsidP="00294CB0">
      <w:pPr>
        <w:ind w:left="720" w:hanging="720"/>
        <w:rPr>
          <w:rFonts w:ascii="Verdana" w:hAnsi="Verdana" w:cs="Shruti"/>
          <w:sz w:val="18"/>
          <w:szCs w:val="18"/>
        </w:rPr>
      </w:pPr>
    </w:p>
    <w:p w:rsidR="00294CB0" w:rsidRPr="00294CB0" w:rsidRDefault="00294CB0" w:rsidP="00294CB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To get healthier foods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this was a reason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294CB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No, this was not a reason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94CB0" w:rsidRPr="00075DE8" w:rsidTr="00294CB0">
        <w:tc>
          <w:tcPr>
            <w:tcW w:w="1620" w:type="dxa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94CB0" w:rsidRDefault="00294CB0" w:rsidP="00294CB0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294CB0" w:rsidRPr="00294CB0" w:rsidRDefault="00294CB0" w:rsidP="00294CB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Because it was the most convenient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this was a reason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294CB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No, this was not a reason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94CB0" w:rsidRPr="00075DE8" w:rsidTr="00294CB0">
        <w:tc>
          <w:tcPr>
            <w:tcW w:w="1620" w:type="dxa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94CB0" w:rsidRDefault="00294CB0" w:rsidP="00294CB0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294CB0" w:rsidRPr="00075DE8" w:rsidRDefault="00294CB0" w:rsidP="00294CB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294CB0" w:rsidRPr="002A0DAF" w:rsidRDefault="00294CB0" w:rsidP="00294CB0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FUD22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294CB0">
        <w:rPr>
          <w:rFonts w:ascii="Verdana" w:hAnsi="Verdana" w:cs="Shruti"/>
          <w:sz w:val="18"/>
          <w:szCs w:val="18"/>
        </w:rPr>
        <w:t>How much of the food you eat is organic?</w:t>
      </w:r>
    </w:p>
    <w:p w:rsidR="00294CB0" w:rsidRDefault="00294CB0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94CB0" w:rsidRPr="00075DE8" w:rsidTr="00294CB0">
        <w:tc>
          <w:tcPr>
            <w:tcW w:w="1620" w:type="dxa"/>
            <w:vAlign w:val="bottom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it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294CB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it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9B30E1" w:rsidRDefault="009B30E1" w:rsidP="00294CB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 at all</w:t>
            </w:r>
          </w:p>
        </w:tc>
      </w:tr>
      <w:tr w:rsidR="009B30E1" w:rsidRPr="00075DE8" w:rsidTr="00294CB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294CB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94CB0" w:rsidRPr="00075DE8" w:rsidTr="00294CB0">
        <w:tc>
          <w:tcPr>
            <w:tcW w:w="1620" w:type="dxa"/>
          </w:tcPr>
          <w:p w:rsidR="00294CB0" w:rsidRPr="00075DE8" w:rsidRDefault="00294CB0" w:rsidP="00294CB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94CB0" w:rsidRPr="00075DE8" w:rsidRDefault="00294CB0" w:rsidP="00294CB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94CB0" w:rsidRDefault="00294CB0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[RANDOMIZE ITEMS </w:t>
      </w:r>
      <w:r w:rsidR="00732268">
        <w:rPr>
          <w:rFonts w:ascii="Verdana" w:hAnsi="Verdana"/>
          <w:b/>
          <w:sz w:val="18"/>
          <w:szCs w:val="18"/>
        </w:rPr>
        <w:t>FUD23</w:t>
      </w:r>
      <w:r>
        <w:rPr>
          <w:rFonts w:ascii="Verdana" w:hAnsi="Verdana"/>
          <w:b/>
          <w:sz w:val="18"/>
          <w:szCs w:val="18"/>
        </w:rPr>
        <w:t>-</w:t>
      </w:r>
      <w:r w:rsidR="00732268">
        <w:rPr>
          <w:rFonts w:ascii="Verdana" w:hAnsi="Verdana"/>
          <w:b/>
          <w:sz w:val="18"/>
          <w:szCs w:val="18"/>
        </w:rPr>
        <w:t>FUD24</w:t>
      </w:r>
      <w:r>
        <w:rPr>
          <w:rFonts w:ascii="Verdana" w:hAnsi="Verdana"/>
          <w:b/>
          <w:sz w:val="18"/>
          <w:szCs w:val="18"/>
        </w:rPr>
        <w:t>]</w:t>
      </w:r>
    </w:p>
    <w:p w:rsidR="0049675A" w:rsidRPr="00075DE8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49675A" w:rsidRPr="002A0DAF" w:rsidRDefault="0049675A" w:rsidP="0049675A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FUD23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49675A">
        <w:rPr>
          <w:rFonts w:ascii="Verdana" w:hAnsi="Verdana" w:cs="Shruti"/>
          <w:sz w:val="18"/>
          <w:szCs w:val="18"/>
        </w:rPr>
        <w:t xml:space="preserve">Do you think organic fruits and vegetables generally </w:t>
      </w:r>
      <w:proofErr w:type="gramStart"/>
      <w:r w:rsidRPr="0049675A">
        <w:rPr>
          <w:rFonts w:ascii="Verdana" w:hAnsi="Verdana" w:cs="Shruti"/>
          <w:sz w:val="18"/>
          <w:szCs w:val="18"/>
        </w:rPr>
        <w:t>…</w:t>
      </w:r>
      <w:proofErr w:type="gramEnd"/>
    </w:p>
    <w:p w:rsidR="0049675A" w:rsidRDefault="0049675A" w:rsidP="0049675A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9675A" w:rsidRPr="00075DE8" w:rsidTr="0049675A">
        <w:tc>
          <w:tcPr>
            <w:tcW w:w="1620" w:type="dxa"/>
            <w:vAlign w:val="bottom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Taste better than conventionally-grown foods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49675A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Taste worse than conventionally-grown foods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Have about the same taste as conventionally-grown foods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49675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675A" w:rsidRPr="00075DE8" w:rsidTr="0049675A">
        <w:tc>
          <w:tcPr>
            <w:tcW w:w="1620" w:type="dxa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675A" w:rsidRDefault="0049675A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49675A" w:rsidRPr="00075DE8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49675A" w:rsidRPr="002A0DAF" w:rsidRDefault="0049675A" w:rsidP="0049675A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FUD24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49675A">
        <w:rPr>
          <w:rFonts w:ascii="Verdana" w:hAnsi="Verdana" w:cs="Shruti"/>
          <w:sz w:val="18"/>
          <w:szCs w:val="18"/>
        </w:rPr>
        <w:t xml:space="preserve">Do you think organic fruits and vegetables generally </w:t>
      </w:r>
      <w:proofErr w:type="gramStart"/>
      <w:r w:rsidRPr="0049675A">
        <w:rPr>
          <w:rFonts w:ascii="Verdana" w:hAnsi="Verdana" w:cs="Shruti"/>
          <w:sz w:val="18"/>
          <w:szCs w:val="18"/>
        </w:rPr>
        <w:t>…</w:t>
      </w:r>
      <w:proofErr w:type="gramEnd"/>
    </w:p>
    <w:p w:rsidR="0049675A" w:rsidRDefault="0049675A" w:rsidP="0049675A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9675A" w:rsidRPr="00075DE8" w:rsidTr="0049675A">
        <w:tc>
          <w:tcPr>
            <w:tcW w:w="1620" w:type="dxa"/>
            <w:vAlign w:val="bottom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49675A">
              <w:rPr>
                <w:rFonts w:ascii="Verdana" w:hAnsi="Verdana"/>
                <w:sz w:val="18"/>
                <w:szCs w:val="18"/>
              </w:rPr>
              <w:t>Better for one’s health than conventionally-grown foods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49675A">
            <w:pPr>
              <w:tabs>
                <w:tab w:val="left" w:pos="199"/>
              </w:tabs>
              <w:ind w:left="19"/>
            </w:pPr>
            <w:r w:rsidRPr="0049675A">
              <w:rPr>
                <w:rFonts w:ascii="Verdana" w:hAnsi="Verdana"/>
                <w:sz w:val="18"/>
                <w:szCs w:val="18"/>
              </w:rPr>
              <w:t>Worse for one’s health than conventionally-grown foods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49675A">
              <w:rPr>
                <w:rFonts w:ascii="Verdana" w:hAnsi="Verdana"/>
                <w:sz w:val="18"/>
                <w:szCs w:val="18"/>
              </w:rPr>
              <w:t>Neither better nor worse for one’s health than conventionally-grown foods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49675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675A" w:rsidRPr="00075DE8" w:rsidTr="0049675A">
        <w:tc>
          <w:tcPr>
            <w:tcW w:w="1620" w:type="dxa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675A" w:rsidRDefault="0049675A" w:rsidP="0049675A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49675A" w:rsidRDefault="0049675A" w:rsidP="0049675A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>NO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QUESTIONS</w:t>
      </w: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FUD25-FUD26 </w:t>
      </w:r>
    </w:p>
    <w:p w:rsidR="0049675A" w:rsidRDefault="0049675A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49675A" w:rsidRPr="00075DE8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49675A" w:rsidRPr="002A0DAF" w:rsidRDefault="0049675A" w:rsidP="0049675A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FUD27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49675A">
        <w:rPr>
          <w:rFonts w:ascii="Verdana" w:hAnsi="Verdana" w:cs="Shruti"/>
          <w:sz w:val="18"/>
          <w:szCs w:val="18"/>
        </w:rPr>
        <w:t xml:space="preserve">When hosting a social gathering, how often, if at all, do you think the host should ask </w:t>
      </w:r>
      <w:r>
        <w:rPr>
          <w:rFonts w:ascii="Verdana" w:hAnsi="Verdana" w:cs="Shruti"/>
          <w:sz w:val="18"/>
          <w:szCs w:val="18"/>
        </w:rPr>
        <w:tab/>
      </w:r>
      <w:r w:rsidRPr="0049675A">
        <w:rPr>
          <w:rFonts w:ascii="Verdana" w:hAnsi="Verdana" w:cs="Shruti"/>
          <w:sz w:val="18"/>
          <w:szCs w:val="18"/>
        </w:rPr>
        <w:t>guests ahead of time if they have any food restrictions or food allergies?</w:t>
      </w:r>
    </w:p>
    <w:p w:rsidR="0049675A" w:rsidRDefault="0049675A" w:rsidP="0049675A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9675A" w:rsidRPr="00075DE8" w:rsidTr="0049675A">
        <w:tc>
          <w:tcPr>
            <w:tcW w:w="1620" w:type="dxa"/>
            <w:vAlign w:val="bottom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Always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49675A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Sometimes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49675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675A" w:rsidRPr="00075DE8" w:rsidTr="0049675A">
        <w:tc>
          <w:tcPr>
            <w:tcW w:w="1620" w:type="dxa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675A" w:rsidRDefault="0049675A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Pr="00075DE8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49675A" w:rsidRDefault="0049675A" w:rsidP="0049675A">
      <w:pPr>
        <w:ind w:left="720" w:hanging="720"/>
        <w:rPr>
          <w:rFonts w:ascii="Verdana" w:hAnsi="Verdana" w:cs="Shruti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FUD28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49675A">
        <w:rPr>
          <w:rFonts w:ascii="Verdana" w:hAnsi="Verdana" w:cs="Shruti"/>
          <w:sz w:val="18"/>
          <w:szCs w:val="18"/>
        </w:rPr>
        <w:t xml:space="preserve">How much, if at all, does it bother you when guests ask for special kinds of food options </w:t>
      </w:r>
      <w:r>
        <w:rPr>
          <w:rFonts w:ascii="Verdana" w:hAnsi="Verdana" w:cs="Shruti"/>
          <w:sz w:val="18"/>
          <w:szCs w:val="18"/>
        </w:rPr>
        <w:tab/>
      </w:r>
      <w:r w:rsidRPr="0049675A">
        <w:rPr>
          <w:rFonts w:ascii="Verdana" w:hAnsi="Verdana" w:cs="Shruti"/>
          <w:sz w:val="18"/>
          <w:szCs w:val="18"/>
        </w:rPr>
        <w:t>at a social gathering you are hosting?</w:t>
      </w:r>
    </w:p>
    <w:p w:rsidR="0049675A" w:rsidRDefault="0049675A" w:rsidP="0049675A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9675A" w:rsidRPr="00075DE8" w:rsidTr="0049675A">
        <w:tc>
          <w:tcPr>
            <w:tcW w:w="1620" w:type="dxa"/>
            <w:vAlign w:val="bottom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49675A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49675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675A" w:rsidRPr="00075DE8" w:rsidTr="0049675A">
        <w:tc>
          <w:tcPr>
            <w:tcW w:w="1620" w:type="dxa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675A" w:rsidRPr="00BF4F0B" w:rsidRDefault="0049675A" w:rsidP="0049675A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49675A" w:rsidRPr="00075DE8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49675A" w:rsidRDefault="0049675A" w:rsidP="0049675A">
      <w:pPr>
        <w:ind w:left="720" w:hanging="720"/>
        <w:rPr>
          <w:rFonts w:ascii="Verdana" w:hAnsi="Verdana" w:cs="Shruti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FUD29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49675A">
        <w:rPr>
          <w:rFonts w:ascii="Verdana" w:hAnsi="Verdana" w:cs="Shruti"/>
          <w:sz w:val="18"/>
          <w:szCs w:val="18"/>
        </w:rPr>
        <w:t>Do you consider yourself a vegan or vegetarian?</w:t>
      </w:r>
    </w:p>
    <w:p w:rsidR="0049675A" w:rsidRDefault="0049675A" w:rsidP="0049675A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9675A" w:rsidRPr="00075DE8" w:rsidTr="0049675A">
        <w:tc>
          <w:tcPr>
            <w:tcW w:w="1620" w:type="dxa"/>
            <w:vAlign w:val="bottom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49675A">
              <w:rPr>
                <w:rFonts w:ascii="Verdana" w:hAnsi="Verdana"/>
                <w:sz w:val="18"/>
                <w:szCs w:val="18"/>
              </w:rPr>
              <w:t>I am a strict vegan or vegetarian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49675A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 xml:space="preserve">I am mostly </w:t>
            </w:r>
            <w:r w:rsidRPr="0049675A">
              <w:rPr>
                <w:rFonts w:ascii="Verdana" w:hAnsi="Verdana"/>
                <w:sz w:val="18"/>
                <w:szCs w:val="18"/>
              </w:rPr>
              <w:t>vegan or vegetarian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I am neither </w:t>
            </w:r>
            <w:r w:rsidRPr="0049675A">
              <w:rPr>
                <w:rFonts w:ascii="Verdana" w:hAnsi="Verdana"/>
                <w:sz w:val="18"/>
                <w:szCs w:val="18"/>
              </w:rPr>
              <w:t>vegan or vegetarian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49675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675A" w:rsidRPr="00075DE8" w:rsidTr="0049675A">
        <w:tc>
          <w:tcPr>
            <w:tcW w:w="1620" w:type="dxa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675A" w:rsidRDefault="0049675A" w:rsidP="00944418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49675A" w:rsidRPr="00075DE8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49675A" w:rsidRDefault="0049675A" w:rsidP="0049675A">
      <w:pPr>
        <w:ind w:left="720" w:hanging="720"/>
        <w:rPr>
          <w:rFonts w:ascii="Verdana" w:hAnsi="Verdana" w:cs="Shruti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FUD30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49675A">
        <w:rPr>
          <w:rFonts w:ascii="Verdana" w:hAnsi="Verdana" w:cs="Shruti"/>
          <w:sz w:val="18"/>
          <w:szCs w:val="18"/>
        </w:rPr>
        <w:t>Do you currently have any kind of food intolerance or food allergy?</w:t>
      </w:r>
    </w:p>
    <w:p w:rsidR="0049675A" w:rsidRPr="0049675A" w:rsidRDefault="0049675A" w:rsidP="0049675A">
      <w:pPr>
        <w:ind w:left="720" w:hanging="720"/>
        <w:rPr>
          <w:rFonts w:ascii="Verdana" w:hAnsi="Verdana" w:cs="Shruti"/>
          <w:sz w:val="18"/>
          <w:szCs w:val="18"/>
        </w:rPr>
      </w:pPr>
    </w:p>
    <w:p w:rsidR="0049675A" w:rsidRPr="0049675A" w:rsidRDefault="0049675A" w:rsidP="0049675A">
      <w:pPr>
        <w:ind w:firstLine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ab/>
      </w:r>
      <w:r w:rsidRPr="0049675A">
        <w:rPr>
          <w:rFonts w:ascii="Verdana" w:hAnsi="Verdana" w:cs="Shruti"/>
          <w:i/>
          <w:sz w:val="18"/>
          <w:szCs w:val="18"/>
        </w:rPr>
        <w:t>(Check as many as apply)</w:t>
      </w:r>
      <w:r w:rsidRPr="0049675A">
        <w:rPr>
          <w:rFonts w:ascii="Verdana" w:hAnsi="Verdana" w:cs="Shruti"/>
          <w:sz w:val="18"/>
          <w:szCs w:val="18"/>
        </w:rPr>
        <w:t xml:space="preserve"> </w:t>
      </w:r>
      <w:r w:rsidR="00732268" w:rsidRPr="00732268">
        <w:rPr>
          <w:rFonts w:ascii="Verdana" w:hAnsi="Verdana" w:cs="Shruti"/>
          <w:b/>
          <w:sz w:val="18"/>
          <w:szCs w:val="18"/>
        </w:rPr>
        <w:t>[ITEMS IN ORDER SHOWN]</w:t>
      </w:r>
    </w:p>
    <w:p w:rsidR="0049675A" w:rsidRDefault="0049675A" w:rsidP="00944418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49675A" w:rsidRDefault="0049675A" w:rsidP="00944418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1395"/>
        <w:gridCol w:w="1395"/>
      </w:tblGrid>
      <w:tr w:rsidR="0049675A" w:rsidRPr="00075DE8" w:rsidTr="0049675A">
        <w:tc>
          <w:tcPr>
            <w:tcW w:w="4320" w:type="dxa"/>
          </w:tcPr>
          <w:p w:rsidR="0049675A" w:rsidRPr="00075DE8" w:rsidRDefault="0049675A" w:rsidP="0049675A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  <w:vAlign w:val="bottom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/No answer</w:t>
            </w:r>
          </w:p>
        </w:tc>
      </w:tr>
      <w:tr w:rsidR="0049675A" w:rsidRPr="00075DE8" w:rsidTr="0049675A">
        <w:trPr>
          <w:trHeight w:val="171"/>
        </w:trPr>
        <w:tc>
          <w:tcPr>
            <w:tcW w:w="4320" w:type="dxa"/>
          </w:tcPr>
          <w:p w:rsidR="0049675A" w:rsidRPr="00075DE8" w:rsidRDefault="0049675A" w:rsidP="0049675A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a.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49675A">
              <w:rPr>
                <w:rFonts w:ascii="Verdana" w:hAnsi="Verdana"/>
                <w:color w:val="000000"/>
                <w:sz w:val="18"/>
                <w:szCs w:val="18"/>
              </w:rPr>
              <w:t>I have a severe allergic reaction to some foods</w:t>
            </w:r>
          </w:p>
        </w:tc>
        <w:tc>
          <w:tcPr>
            <w:tcW w:w="1395" w:type="dxa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9675A">
        <w:trPr>
          <w:trHeight w:val="171"/>
        </w:trPr>
        <w:tc>
          <w:tcPr>
            <w:tcW w:w="4320" w:type="dxa"/>
          </w:tcPr>
          <w:p w:rsidR="009B30E1" w:rsidRPr="00075DE8" w:rsidRDefault="009B30E1" w:rsidP="0049675A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9B30E1" w:rsidRPr="00075DE8" w:rsidTr="0049675A">
        <w:tc>
          <w:tcPr>
            <w:tcW w:w="4320" w:type="dxa"/>
          </w:tcPr>
          <w:p w:rsidR="009B30E1" w:rsidRPr="000410B0" w:rsidRDefault="009B30E1" w:rsidP="0049675A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b.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 w:rsidRPr="0049675A">
              <w:rPr>
                <w:rFonts w:ascii="Verdana" w:hAnsi="Verdana"/>
                <w:sz w:val="18"/>
                <w:szCs w:val="18"/>
              </w:rPr>
              <w:t xml:space="preserve">I have a mild or moderate allergic </w:t>
            </w:r>
            <w:r>
              <w:rPr>
                <w:rFonts w:ascii="Verdana" w:hAnsi="Verdana"/>
                <w:sz w:val="18"/>
                <w:szCs w:val="18"/>
              </w:rPr>
              <w:tab/>
            </w:r>
            <w:r w:rsidRPr="0049675A">
              <w:rPr>
                <w:rFonts w:ascii="Verdana" w:hAnsi="Verdana"/>
                <w:sz w:val="18"/>
                <w:szCs w:val="18"/>
              </w:rPr>
              <w:t>reaction to some foods</w:t>
            </w: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9675A">
        <w:tc>
          <w:tcPr>
            <w:tcW w:w="4320" w:type="dxa"/>
          </w:tcPr>
          <w:p w:rsidR="009B30E1" w:rsidRPr="000410B0" w:rsidRDefault="009B30E1" w:rsidP="0049675A">
            <w:pPr>
              <w:tabs>
                <w:tab w:val="left" w:pos="702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</w:tr>
      <w:tr w:rsidR="009B30E1" w:rsidRPr="00075DE8" w:rsidTr="0049675A">
        <w:tc>
          <w:tcPr>
            <w:tcW w:w="4320" w:type="dxa"/>
          </w:tcPr>
          <w:p w:rsidR="009B30E1" w:rsidRPr="00075DE8" w:rsidRDefault="009B30E1" w:rsidP="0049675A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49675A">
              <w:rPr>
                <w:rFonts w:ascii="Verdana" w:hAnsi="Verdana"/>
                <w:sz w:val="18"/>
                <w:szCs w:val="18"/>
              </w:rPr>
              <w:t>I have an intolerance to some foods</w:t>
            </w: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9675A">
        <w:tc>
          <w:tcPr>
            <w:tcW w:w="4320" w:type="dxa"/>
          </w:tcPr>
          <w:p w:rsidR="009B30E1" w:rsidRPr="00075DE8" w:rsidRDefault="009B30E1" w:rsidP="0049675A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</w:tr>
      <w:tr w:rsidR="009B30E1" w:rsidRPr="00075DE8" w:rsidTr="0049675A">
        <w:tc>
          <w:tcPr>
            <w:tcW w:w="4320" w:type="dxa"/>
          </w:tcPr>
          <w:p w:rsidR="009B30E1" w:rsidRPr="00075DE8" w:rsidRDefault="009B30E1" w:rsidP="0049675A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d.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No, </w:t>
            </w:r>
            <w:r w:rsidRPr="00075DE8">
              <w:rPr>
                <w:rFonts w:ascii="Verdana" w:hAnsi="Verdana"/>
                <w:sz w:val="18"/>
                <w:szCs w:val="18"/>
              </w:rPr>
              <w:t xml:space="preserve">None of these </w:t>
            </w:r>
            <w:r w:rsidRPr="00075DE8">
              <w:rPr>
                <w:rFonts w:ascii="Verdana" w:hAnsi="Verdana"/>
                <w:b/>
                <w:sz w:val="18"/>
                <w:szCs w:val="18"/>
              </w:rPr>
              <w:t xml:space="preserve">[EXCLUSIVE </w:t>
            </w:r>
            <w:r w:rsidRPr="00075DE8">
              <w:rPr>
                <w:rFonts w:ascii="Verdana" w:hAnsi="Verdana"/>
                <w:b/>
                <w:sz w:val="18"/>
                <w:szCs w:val="18"/>
              </w:rPr>
              <w:tab/>
              <w:t>PUNCH]</w:t>
            </w: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9675A">
        <w:tc>
          <w:tcPr>
            <w:tcW w:w="4320" w:type="dxa"/>
          </w:tcPr>
          <w:p w:rsidR="009B30E1" w:rsidRPr="00075DE8" w:rsidRDefault="009B30E1" w:rsidP="0049675A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1395" w:type="dxa"/>
          </w:tcPr>
          <w:p w:rsidR="009B30E1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</w:tr>
    </w:tbl>
    <w:p w:rsidR="0049675A" w:rsidRDefault="0049675A" w:rsidP="00944418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49675A" w:rsidRPr="00075DE8" w:rsidRDefault="0049675A" w:rsidP="0049675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49675A" w:rsidRDefault="0049675A" w:rsidP="0049675A">
      <w:pPr>
        <w:ind w:left="720" w:hanging="720"/>
        <w:rPr>
          <w:rFonts w:ascii="Verdana" w:hAnsi="Verdana" w:cs="Shruti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 xml:space="preserve">FUD31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49675A">
        <w:rPr>
          <w:rFonts w:ascii="Verdana" w:hAnsi="Verdana" w:cs="Shruti"/>
          <w:sz w:val="18"/>
          <w:szCs w:val="18"/>
        </w:rPr>
        <w:t>Thinking about your CLOSEST FAMILY AND FRIENDS, how many of them…</w:t>
      </w:r>
      <w:r>
        <w:rPr>
          <w:rFonts w:ascii="Verdana" w:hAnsi="Verdana" w:cs="Shruti"/>
          <w:sz w:val="18"/>
          <w:szCs w:val="18"/>
        </w:rPr>
        <w:t xml:space="preserve"> </w:t>
      </w:r>
      <w:r>
        <w:rPr>
          <w:rFonts w:ascii="Verdana" w:hAnsi="Verdana" w:cs="Shruti"/>
          <w:sz w:val="18"/>
          <w:szCs w:val="18"/>
        </w:rPr>
        <w:tab/>
      </w:r>
      <w:r w:rsidRPr="00075DE8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>RANDOMIZE ITEMS]</w:t>
      </w:r>
    </w:p>
    <w:p w:rsidR="0049675A" w:rsidRDefault="0049675A" w:rsidP="0049675A">
      <w:pPr>
        <w:rPr>
          <w:rFonts w:ascii="Verdana" w:hAnsi="Verdana" w:cs="Shruti"/>
          <w:sz w:val="18"/>
          <w:szCs w:val="18"/>
        </w:rPr>
      </w:pPr>
    </w:p>
    <w:p w:rsidR="0049675A" w:rsidRPr="000A13ED" w:rsidRDefault="0049675A" w:rsidP="0049675A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ArialMT"/>
          <w:sz w:val="18"/>
          <w:szCs w:val="18"/>
        </w:rPr>
        <w:t xml:space="preserve">a. </w:t>
      </w:r>
      <w:r w:rsidRPr="0049675A">
        <w:rPr>
          <w:rFonts w:ascii="Verdana" w:hAnsi="Verdana" w:cs="ArialMT"/>
          <w:sz w:val="18"/>
          <w:szCs w:val="18"/>
        </w:rPr>
        <w:t>Have a food intolerance or food allergy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9675A" w:rsidRPr="00075DE8" w:rsidTr="0049675A">
        <w:tc>
          <w:tcPr>
            <w:tcW w:w="1620" w:type="dxa"/>
            <w:vAlign w:val="bottom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them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49675A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them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Only a few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 of them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49675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675A" w:rsidRPr="00075DE8" w:rsidTr="0049675A">
        <w:tc>
          <w:tcPr>
            <w:tcW w:w="1620" w:type="dxa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675A" w:rsidRDefault="0049675A" w:rsidP="0049675A">
      <w:pPr>
        <w:ind w:left="720" w:hanging="720"/>
        <w:rPr>
          <w:rFonts w:ascii="Verdana" w:hAnsi="Verdana" w:cs="Shruti"/>
          <w:sz w:val="18"/>
          <w:szCs w:val="18"/>
        </w:rPr>
      </w:pPr>
    </w:p>
    <w:p w:rsidR="0049675A" w:rsidRPr="00294CB0" w:rsidRDefault="0049675A" w:rsidP="0049675A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 xml:space="preserve">Are vegan of </w:t>
      </w:r>
      <w:proofErr w:type="gramStart"/>
      <w:r>
        <w:rPr>
          <w:rFonts w:ascii="Verdana" w:hAnsi="Verdana" w:cs="ArialMT"/>
          <w:sz w:val="18"/>
          <w:szCs w:val="18"/>
        </w:rPr>
        <w:t>vegetarian</w:t>
      </w:r>
      <w:proofErr w:type="gramEnd"/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9675A" w:rsidRPr="00075DE8" w:rsidTr="0049675A">
        <w:tc>
          <w:tcPr>
            <w:tcW w:w="1620" w:type="dxa"/>
            <w:vAlign w:val="bottom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them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49675A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them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Only a few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 of them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49675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675A" w:rsidRPr="00075DE8" w:rsidTr="0049675A">
        <w:tc>
          <w:tcPr>
            <w:tcW w:w="1620" w:type="dxa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675A" w:rsidRDefault="0049675A" w:rsidP="0049675A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49675A" w:rsidRPr="00294CB0" w:rsidRDefault="0049675A" w:rsidP="0049675A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>
        <w:rPr>
          <w:rFonts w:ascii="Verdana" w:hAnsi="Verdana" w:cs="ArialMT"/>
          <w:sz w:val="18"/>
          <w:szCs w:val="18"/>
        </w:rPr>
        <w:t>Are focused on eating healthy and nutritious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49675A" w:rsidRPr="00075DE8" w:rsidTr="0049675A">
        <w:tc>
          <w:tcPr>
            <w:tcW w:w="1620" w:type="dxa"/>
            <w:vAlign w:val="bottom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them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49675A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them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Only a few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9B30E1" w:rsidRDefault="009B30E1" w:rsidP="0049675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 of them</w:t>
            </w:r>
          </w:p>
        </w:tc>
      </w:tr>
      <w:tr w:rsidR="009B30E1" w:rsidRPr="00075DE8" w:rsidTr="0049675A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49675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49675A" w:rsidRPr="00075DE8" w:rsidTr="0049675A">
        <w:tc>
          <w:tcPr>
            <w:tcW w:w="1620" w:type="dxa"/>
          </w:tcPr>
          <w:p w:rsidR="0049675A" w:rsidRPr="00075DE8" w:rsidRDefault="0049675A" w:rsidP="0049675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49675A" w:rsidRPr="00075DE8" w:rsidRDefault="0049675A" w:rsidP="0049675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675A" w:rsidRDefault="0049675A" w:rsidP="0049675A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49675A" w:rsidRPr="00851613" w:rsidRDefault="0049675A" w:rsidP="0049675A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 w:rsidRPr="00851613">
        <w:rPr>
          <w:rFonts w:ascii="Verdana" w:eastAsia="Times New Roman" w:hAnsi="Verdana" w:cs="Shruti"/>
          <w:b/>
          <w:sz w:val="18"/>
          <w:szCs w:val="18"/>
        </w:rPr>
        <w:t>ASK FORM 2 [N=</w:t>
      </w:r>
      <w:r w:rsidR="00BD6011">
        <w:rPr>
          <w:rFonts w:ascii="Verdana" w:eastAsia="Times New Roman" w:hAnsi="Verdana" w:cs="Shruti"/>
          <w:b/>
          <w:sz w:val="18"/>
          <w:szCs w:val="18"/>
        </w:rPr>
        <w:t>1,480</w:t>
      </w:r>
      <w:r w:rsidRPr="00851613">
        <w:rPr>
          <w:rFonts w:ascii="Verdana" w:eastAsia="Times New Roman" w:hAnsi="Verdana" w:cs="Shruti"/>
          <w:b/>
          <w:sz w:val="18"/>
          <w:szCs w:val="18"/>
        </w:rPr>
        <w:t>]:</w:t>
      </w:r>
    </w:p>
    <w:p w:rsidR="00851613" w:rsidRDefault="00851613" w:rsidP="0049675A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  <w:r w:rsidRPr="00851613">
        <w:rPr>
          <w:rFonts w:ascii="Verdana" w:eastAsia="Times New Roman" w:hAnsi="Verdana" w:cs="Shruti"/>
          <w:sz w:val="18"/>
          <w:szCs w:val="18"/>
        </w:rPr>
        <w:t>Thinking about genetically modified foods, sometimes called GMOs…</w:t>
      </w:r>
    </w:p>
    <w:p w:rsidR="00851613" w:rsidRPr="00851613" w:rsidRDefault="00851613" w:rsidP="0049675A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49675A" w:rsidRDefault="0049675A" w:rsidP="0049675A">
      <w:pPr>
        <w:ind w:left="720" w:hanging="720"/>
        <w:rPr>
          <w:rFonts w:ascii="Verdana" w:hAnsi="Verdana" w:cs="Shruti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FUD3</w:t>
      </w:r>
      <w:r w:rsidR="00851613">
        <w:rPr>
          <w:rFonts w:ascii="Verdana" w:hAnsi="Verdana" w:cs="Shruti"/>
          <w:sz w:val="18"/>
          <w:szCs w:val="18"/>
        </w:rPr>
        <w:t>2</w:t>
      </w:r>
      <w:r>
        <w:rPr>
          <w:rFonts w:ascii="Verdana" w:hAnsi="Verdana" w:cs="Shruti"/>
          <w:sz w:val="18"/>
          <w:szCs w:val="18"/>
        </w:rPr>
        <w:t xml:space="preserve">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="00732268" w:rsidRPr="00732268">
        <w:rPr>
          <w:rFonts w:ascii="Verdana" w:hAnsi="Verdana" w:cs="Shruti"/>
          <w:sz w:val="18"/>
          <w:szCs w:val="18"/>
        </w:rPr>
        <w:t xml:space="preserve">How much, if anything, have you heard or read about foods with genetically modified </w:t>
      </w:r>
      <w:r w:rsidR="00732268">
        <w:rPr>
          <w:rFonts w:ascii="Verdana" w:hAnsi="Verdana" w:cs="Shruti"/>
          <w:sz w:val="18"/>
          <w:szCs w:val="18"/>
        </w:rPr>
        <w:tab/>
      </w:r>
      <w:r w:rsidR="00732268" w:rsidRPr="00732268">
        <w:rPr>
          <w:rFonts w:ascii="Verdana" w:hAnsi="Verdana" w:cs="Shruti"/>
          <w:sz w:val="18"/>
          <w:szCs w:val="18"/>
        </w:rPr>
        <w:t>ingredients?</w:t>
      </w:r>
      <w:r>
        <w:rPr>
          <w:rFonts w:ascii="Verdana" w:hAnsi="Verdana" w:cs="Shruti"/>
          <w:sz w:val="18"/>
          <w:szCs w:val="18"/>
        </w:rPr>
        <w:tab/>
      </w:r>
    </w:p>
    <w:p w:rsidR="0049675A" w:rsidRPr="00BF4F0B" w:rsidRDefault="0049675A" w:rsidP="0049675A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1613" w:rsidRPr="00075DE8" w:rsidTr="007051C0">
        <w:tc>
          <w:tcPr>
            <w:tcW w:w="1620" w:type="dxa"/>
            <w:vAlign w:val="bottom"/>
          </w:tcPr>
          <w:p w:rsidR="00851613" w:rsidRPr="00075DE8" w:rsidRDefault="00851613" w:rsidP="007051C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1613" w:rsidRPr="00075DE8" w:rsidRDefault="00851613" w:rsidP="007051C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1613" w:rsidRPr="00075DE8" w:rsidRDefault="00851613" w:rsidP="007051C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7051C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7051C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A little</w:t>
            </w: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center"/>
          </w:tcPr>
          <w:p w:rsidR="009B30E1" w:rsidRDefault="009B30E1" w:rsidP="007051C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Nothing at all</w:t>
            </w: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7051C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1613" w:rsidRPr="00075DE8" w:rsidTr="007051C0">
        <w:tc>
          <w:tcPr>
            <w:tcW w:w="1620" w:type="dxa"/>
          </w:tcPr>
          <w:p w:rsidR="00851613" w:rsidRPr="00075DE8" w:rsidRDefault="00851613" w:rsidP="007051C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1613" w:rsidRPr="00075DE8" w:rsidRDefault="00851613" w:rsidP="007051C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49675A" w:rsidRDefault="0049675A" w:rsidP="00944418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851613" w:rsidRDefault="00851613" w:rsidP="00851613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851613" w:rsidRDefault="00851613" w:rsidP="00851613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851613" w:rsidRDefault="00851613" w:rsidP="00851613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851613" w:rsidRDefault="00851613" w:rsidP="00851613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851613" w:rsidRDefault="00851613" w:rsidP="00851613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851613" w:rsidRDefault="00851613" w:rsidP="00851613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851613" w:rsidRDefault="00851613" w:rsidP="00851613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851613" w:rsidRPr="00851613" w:rsidRDefault="00851613" w:rsidP="00851613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 w:rsidRPr="00851613">
        <w:rPr>
          <w:rFonts w:ascii="Verdana" w:eastAsia="Times New Roman" w:hAnsi="Verdana" w:cs="Shruti"/>
          <w:b/>
          <w:sz w:val="18"/>
          <w:szCs w:val="18"/>
        </w:rPr>
        <w:lastRenderedPageBreak/>
        <w:t>ASK FORM 2 [N=</w:t>
      </w:r>
      <w:r w:rsidR="00BD6011">
        <w:rPr>
          <w:rFonts w:ascii="Verdana" w:eastAsia="Times New Roman" w:hAnsi="Verdana" w:cs="Shruti"/>
          <w:b/>
          <w:sz w:val="18"/>
          <w:szCs w:val="18"/>
        </w:rPr>
        <w:t>1,480</w:t>
      </w:r>
      <w:r w:rsidRPr="00851613">
        <w:rPr>
          <w:rFonts w:ascii="Verdana" w:eastAsia="Times New Roman" w:hAnsi="Verdana" w:cs="Shruti"/>
          <w:b/>
          <w:sz w:val="18"/>
          <w:szCs w:val="18"/>
        </w:rPr>
        <w:t>]:</w:t>
      </w:r>
    </w:p>
    <w:p w:rsidR="00851613" w:rsidRDefault="00851613" w:rsidP="00851613">
      <w:pPr>
        <w:ind w:left="720" w:hanging="720"/>
        <w:rPr>
          <w:rFonts w:ascii="Verdana" w:hAnsi="Verdana" w:cs="Shruti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 xml:space="preserve">FUD33A </w:t>
      </w:r>
      <w:r>
        <w:rPr>
          <w:rFonts w:ascii="Verdana" w:hAnsi="Verdana" w:cs="Shruti"/>
          <w:sz w:val="18"/>
          <w:szCs w:val="18"/>
        </w:rPr>
        <w:tab/>
      </w:r>
      <w:r w:rsidRPr="00851613">
        <w:rPr>
          <w:rFonts w:ascii="Verdana" w:hAnsi="Verdana" w:cs="Shruti"/>
          <w:sz w:val="18"/>
          <w:szCs w:val="18"/>
        </w:rPr>
        <w:t>Do you think foods with genetically modified ingredients are generally</w:t>
      </w:r>
      <w:proofErr w:type="gramStart"/>
      <w:r w:rsidRPr="00851613">
        <w:rPr>
          <w:rFonts w:ascii="Verdana" w:hAnsi="Verdana" w:cs="Shruti"/>
          <w:sz w:val="18"/>
          <w:szCs w:val="18"/>
        </w:rPr>
        <w:t>…</w:t>
      </w:r>
      <w:proofErr w:type="gramEnd"/>
      <w:r>
        <w:rPr>
          <w:rFonts w:ascii="Verdana" w:hAnsi="Verdana" w:cs="Shruti"/>
          <w:sz w:val="18"/>
          <w:szCs w:val="18"/>
        </w:rPr>
        <w:tab/>
      </w:r>
    </w:p>
    <w:p w:rsidR="00851613" w:rsidRPr="00BF4F0B" w:rsidRDefault="00851613" w:rsidP="00851613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51613" w:rsidRPr="00075DE8" w:rsidTr="007051C0">
        <w:tc>
          <w:tcPr>
            <w:tcW w:w="1620" w:type="dxa"/>
            <w:vAlign w:val="bottom"/>
          </w:tcPr>
          <w:p w:rsidR="00851613" w:rsidRPr="00075DE8" w:rsidRDefault="00851613" w:rsidP="007051C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51613" w:rsidRPr="00075DE8" w:rsidRDefault="00851613" w:rsidP="007051C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51613" w:rsidRPr="00075DE8" w:rsidRDefault="00851613" w:rsidP="007051C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7051C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851613">
              <w:rPr>
                <w:rFonts w:ascii="Verdana" w:hAnsi="Verdana"/>
                <w:sz w:val="18"/>
                <w:szCs w:val="18"/>
              </w:rPr>
              <w:t>Better for your health than foods with no genetically modified ingredients</w:t>
            </w: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7051C0">
            <w:pPr>
              <w:tabs>
                <w:tab w:val="left" w:pos="199"/>
              </w:tabs>
              <w:ind w:left="19"/>
            </w:pPr>
            <w:r w:rsidRPr="00851613">
              <w:rPr>
                <w:rFonts w:ascii="Verdana" w:hAnsi="Verdana"/>
                <w:sz w:val="18"/>
                <w:szCs w:val="18"/>
              </w:rPr>
              <w:t>Worse for your health than foods with no genetically modified ingredients</w:t>
            </w: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9B30E1" w:rsidRDefault="009B30E1" w:rsidP="007051C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851613">
              <w:rPr>
                <w:rFonts w:ascii="Verdana" w:hAnsi="Verdana"/>
                <w:sz w:val="18"/>
                <w:szCs w:val="18"/>
              </w:rPr>
              <w:t>Neither better nor worse for your health than foods with no genetically modified ingredients</w:t>
            </w: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9B30E1" w:rsidRPr="00851613" w:rsidRDefault="009B30E1" w:rsidP="007051C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7051C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51613" w:rsidRPr="00075DE8" w:rsidTr="007051C0">
        <w:tc>
          <w:tcPr>
            <w:tcW w:w="1620" w:type="dxa"/>
          </w:tcPr>
          <w:p w:rsidR="00851613" w:rsidRPr="00075DE8" w:rsidRDefault="00851613" w:rsidP="007051C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51613" w:rsidRPr="00075DE8" w:rsidRDefault="00851613" w:rsidP="007051C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51613" w:rsidRDefault="00851613" w:rsidP="00944418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7051C0" w:rsidRDefault="007051C0" w:rsidP="007051C0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 w:rsidRPr="007051C0">
        <w:rPr>
          <w:rFonts w:ascii="Verdana" w:eastAsia="Times New Roman" w:hAnsi="Verdana" w:cs="Shruti"/>
          <w:b/>
          <w:sz w:val="18"/>
          <w:szCs w:val="18"/>
        </w:rPr>
        <w:t>IF NO ANSWER OR NOT SURE (FUD33A=8</w:t>
      </w:r>
      <w:proofErr w:type="gramStart"/>
      <w:r w:rsidRPr="007051C0">
        <w:rPr>
          <w:rFonts w:ascii="Verdana" w:eastAsia="Times New Roman" w:hAnsi="Verdana" w:cs="Shruti"/>
          <w:b/>
          <w:sz w:val="18"/>
          <w:szCs w:val="18"/>
        </w:rPr>
        <w:t>,99</w:t>
      </w:r>
      <w:proofErr w:type="gramEnd"/>
      <w:r w:rsidRPr="007051C0">
        <w:rPr>
          <w:rFonts w:ascii="Verdana" w:eastAsia="Times New Roman" w:hAnsi="Verdana" w:cs="Shruti"/>
          <w:b/>
          <w:sz w:val="18"/>
          <w:szCs w:val="18"/>
        </w:rPr>
        <w:t>)</w:t>
      </w:r>
      <w:r w:rsidR="00732268">
        <w:rPr>
          <w:rFonts w:ascii="Verdana" w:eastAsia="Times New Roman" w:hAnsi="Verdana" w:cs="Shruti"/>
          <w:b/>
          <w:sz w:val="18"/>
          <w:szCs w:val="18"/>
        </w:rPr>
        <w:t xml:space="preserve"> </w:t>
      </w:r>
      <w:r w:rsidR="00732268" w:rsidRPr="00996CC6">
        <w:rPr>
          <w:rFonts w:ascii="Verdana" w:eastAsia="Times New Roman" w:hAnsi="Verdana" w:cs="Shruti"/>
          <w:b/>
          <w:sz w:val="18"/>
          <w:szCs w:val="18"/>
        </w:rPr>
        <w:t>[N=</w:t>
      </w:r>
      <w:r w:rsidR="00996CC6" w:rsidRPr="00996CC6">
        <w:rPr>
          <w:rFonts w:ascii="Verdana" w:eastAsia="Times New Roman" w:hAnsi="Verdana" w:cs="Shruti"/>
          <w:b/>
          <w:sz w:val="18"/>
          <w:szCs w:val="18"/>
        </w:rPr>
        <w:t>366</w:t>
      </w:r>
      <w:r w:rsidR="00732268" w:rsidRPr="00996CC6">
        <w:rPr>
          <w:rFonts w:ascii="Verdana" w:eastAsia="Times New Roman" w:hAnsi="Verdana" w:cs="Shruti"/>
          <w:b/>
          <w:sz w:val="18"/>
          <w:szCs w:val="18"/>
        </w:rPr>
        <w:t>]</w:t>
      </w:r>
      <w:r w:rsidR="00732268" w:rsidRPr="00851613">
        <w:rPr>
          <w:rFonts w:ascii="Verdana" w:eastAsia="Times New Roman" w:hAnsi="Verdana" w:cs="Shruti"/>
          <w:b/>
          <w:sz w:val="18"/>
          <w:szCs w:val="18"/>
        </w:rPr>
        <w:t>:</w:t>
      </w:r>
    </w:p>
    <w:p w:rsidR="007051C0" w:rsidRDefault="007051C0" w:rsidP="007051C0">
      <w:pPr>
        <w:ind w:left="720" w:hanging="720"/>
        <w:rPr>
          <w:rFonts w:ascii="Verdana" w:hAnsi="Verdana" w:cs="Shruti"/>
          <w:sz w:val="18"/>
          <w:szCs w:val="18"/>
        </w:rPr>
      </w:pPr>
      <w:r w:rsidRPr="007051C0">
        <w:rPr>
          <w:rFonts w:ascii="Verdana" w:hAnsi="Verdana" w:cs="Shruti"/>
          <w:sz w:val="18"/>
          <w:szCs w:val="18"/>
        </w:rPr>
        <w:t xml:space="preserve">FUD33B </w:t>
      </w:r>
      <w:r>
        <w:rPr>
          <w:rFonts w:ascii="Verdana" w:hAnsi="Verdana" w:cs="Shruti"/>
          <w:sz w:val="18"/>
          <w:szCs w:val="18"/>
        </w:rPr>
        <w:tab/>
      </w:r>
      <w:r w:rsidRPr="007051C0">
        <w:rPr>
          <w:rFonts w:ascii="Verdana" w:hAnsi="Verdana" w:cs="Shruti"/>
          <w:sz w:val="18"/>
          <w:szCs w:val="18"/>
        </w:rPr>
        <w:t xml:space="preserve">Even if you are not sure, which is closer to your views? Do you think foods with </w:t>
      </w:r>
      <w:r>
        <w:rPr>
          <w:rFonts w:ascii="Verdana" w:hAnsi="Verdana" w:cs="Shruti"/>
          <w:sz w:val="18"/>
          <w:szCs w:val="18"/>
        </w:rPr>
        <w:tab/>
      </w:r>
      <w:r w:rsidRPr="007051C0">
        <w:rPr>
          <w:rFonts w:ascii="Verdana" w:hAnsi="Verdana" w:cs="Shruti"/>
          <w:sz w:val="18"/>
          <w:szCs w:val="18"/>
        </w:rPr>
        <w:t>genetically modified ingredients are generally</w:t>
      </w:r>
      <w:proofErr w:type="gramStart"/>
      <w:r w:rsidRPr="007051C0">
        <w:rPr>
          <w:rFonts w:ascii="Verdana" w:hAnsi="Verdana" w:cs="Shruti"/>
          <w:sz w:val="18"/>
          <w:szCs w:val="18"/>
        </w:rPr>
        <w:t>…</w:t>
      </w:r>
      <w:proofErr w:type="gramEnd"/>
      <w:r>
        <w:rPr>
          <w:rFonts w:ascii="Verdana" w:hAnsi="Verdana" w:cs="Shruti"/>
          <w:sz w:val="18"/>
          <w:szCs w:val="18"/>
        </w:rPr>
        <w:tab/>
      </w:r>
    </w:p>
    <w:p w:rsidR="007051C0" w:rsidRPr="00BF4F0B" w:rsidRDefault="007051C0" w:rsidP="007051C0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7051C0" w:rsidRPr="00075DE8" w:rsidTr="007051C0">
        <w:tc>
          <w:tcPr>
            <w:tcW w:w="1620" w:type="dxa"/>
            <w:vAlign w:val="bottom"/>
          </w:tcPr>
          <w:p w:rsidR="007051C0" w:rsidRPr="00075DE8" w:rsidRDefault="007051C0" w:rsidP="007051C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7051C0" w:rsidRPr="00075DE8" w:rsidRDefault="007051C0" w:rsidP="007051C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7051C0" w:rsidRPr="00075DE8" w:rsidRDefault="007051C0" w:rsidP="007051C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  <w:vAlign w:val="center"/>
          </w:tcPr>
          <w:p w:rsidR="009B30E1" w:rsidRPr="00075DE8" w:rsidRDefault="009B30E1" w:rsidP="007051C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851613">
              <w:rPr>
                <w:rFonts w:ascii="Verdana" w:hAnsi="Verdana"/>
                <w:sz w:val="18"/>
                <w:szCs w:val="18"/>
              </w:rPr>
              <w:t>Better for your health than foods with no genetically modified ingredients</w:t>
            </w: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50" w:type="dxa"/>
            <w:vAlign w:val="center"/>
          </w:tcPr>
          <w:p w:rsidR="009B30E1" w:rsidRPr="008572A5" w:rsidRDefault="009B30E1" w:rsidP="007051C0">
            <w:pPr>
              <w:tabs>
                <w:tab w:val="left" w:pos="199"/>
              </w:tabs>
              <w:ind w:left="19"/>
            </w:pPr>
            <w:r w:rsidRPr="00851613">
              <w:rPr>
                <w:rFonts w:ascii="Verdana" w:hAnsi="Verdana"/>
                <w:sz w:val="18"/>
                <w:szCs w:val="18"/>
              </w:rPr>
              <w:t>Worse for your health than foods with no genetically modified ingredients</w:t>
            </w: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6750" w:type="dxa"/>
            <w:vAlign w:val="center"/>
          </w:tcPr>
          <w:p w:rsidR="009B30E1" w:rsidRDefault="009B30E1" w:rsidP="007051C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851613">
              <w:rPr>
                <w:rFonts w:ascii="Verdana" w:hAnsi="Verdana"/>
                <w:sz w:val="18"/>
                <w:szCs w:val="18"/>
              </w:rPr>
              <w:t>Neither better nor worse for your health than foods with no genetically modified ingredients</w:t>
            </w:r>
          </w:p>
        </w:tc>
      </w:tr>
      <w:tr w:rsidR="009B30E1" w:rsidRPr="00075DE8" w:rsidTr="007051C0">
        <w:tc>
          <w:tcPr>
            <w:tcW w:w="1620" w:type="dxa"/>
          </w:tcPr>
          <w:p w:rsidR="009B30E1" w:rsidRPr="00075DE8" w:rsidRDefault="009B30E1" w:rsidP="00996CC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bottom"/>
          </w:tcPr>
          <w:p w:rsidR="009B30E1" w:rsidRPr="00075DE8" w:rsidRDefault="009B30E1" w:rsidP="007051C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051C0" w:rsidRPr="00075DE8" w:rsidTr="007051C0">
        <w:tc>
          <w:tcPr>
            <w:tcW w:w="1620" w:type="dxa"/>
          </w:tcPr>
          <w:p w:rsidR="007051C0" w:rsidRPr="00075DE8" w:rsidRDefault="007051C0" w:rsidP="007051C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7051C0" w:rsidRPr="00075DE8" w:rsidRDefault="007051C0" w:rsidP="007051C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051C0" w:rsidRDefault="007051C0" w:rsidP="007051C0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101295" w:rsidRPr="001145B8" w:rsidRDefault="001145B8" w:rsidP="00101295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>
        <w:rPr>
          <w:rFonts w:ascii="Verdana" w:eastAsia="Times New Roman" w:hAnsi="Verdana" w:cs="Shruti"/>
          <w:b/>
          <w:sz w:val="18"/>
          <w:szCs w:val="18"/>
        </w:rPr>
        <w:t>COMBINED</w:t>
      </w:r>
      <w:r w:rsidR="00101295" w:rsidRPr="001145B8">
        <w:rPr>
          <w:rFonts w:ascii="Verdana" w:eastAsia="Times New Roman" w:hAnsi="Verdana" w:cs="Shruti"/>
          <w:b/>
          <w:sz w:val="18"/>
          <w:szCs w:val="18"/>
        </w:rPr>
        <w:t xml:space="preserve"> RESPONSES FUD33A AND FUD33B [N=</w:t>
      </w:r>
      <w:r w:rsidR="00BD6011">
        <w:rPr>
          <w:rFonts w:ascii="Verdana" w:eastAsia="Times New Roman" w:hAnsi="Verdana" w:cs="Shruti"/>
          <w:b/>
          <w:sz w:val="18"/>
          <w:szCs w:val="18"/>
        </w:rPr>
        <w:t>1,480</w:t>
      </w:r>
      <w:r w:rsidR="00101295" w:rsidRPr="001145B8">
        <w:rPr>
          <w:rFonts w:ascii="Verdana" w:eastAsia="Times New Roman" w:hAnsi="Verdana" w:cs="Shruti"/>
          <w:b/>
          <w:sz w:val="18"/>
          <w:szCs w:val="18"/>
        </w:rPr>
        <w:t>]:</w:t>
      </w:r>
    </w:p>
    <w:p w:rsidR="00101295" w:rsidRPr="001145B8" w:rsidRDefault="00101295" w:rsidP="00101295">
      <w:pPr>
        <w:ind w:left="720" w:hanging="720"/>
        <w:rPr>
          <w:rFonts w:ascii="Verdana" w:hAnsi="Verdana" w:cs="Shruti"/>
          <w:sz w:val="18"/>
          <w:szCs w:val="18"/>
        </w:rPr>
      </w:pPr>
      <w:r w:rsidRPr="001145B8">
        <w:rPr>
          <w:rFonts w:ascii="Verdana" w:hAnsi="Verdana" w:cs="Shruti"/>
          <w:sz w:val="18"/>
          <w:szCs w:val="18"/>
        </w:rPr>
        <w:tab/>
      </w:r>
    </w:p>
    <w:p w:rsidR="00101295" w:rsidRPr="001145B8" w:rsidRDefault="00101295" w:rsidP="00101295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01295" w:rsidRPr="00957BD4" w:rsidTr="00101295">
        <w:tc>
          <w:tcPr>
            <w:tcW w:w="1620" w:type="dxa"/>
            <w:vAlign w:val="bottom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101295" w:rsidRPr="001145B8" w:rsidRDefault="00101295" w:rsidP="0010129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01295" w:rsidRPr="00957BD4" w:rsidTr="00101295">
        <w:tc>
          <w:tcPr>
            <w:tcW w:w="1620" w:type="dxa"/>
          </w:tcPr>
          <w:p w:rsidR="00101295" w:rsidRPr="001145B8" w:rsidRDefault="00996CC6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101295" w:rsidRPr="001145B8" w:rsidRDefault="00101295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Better for your health than foods with no genetically modified ingredients</w:t>
            </w:r>
            <w:r w:rsidR="001145B8">
              <w:rPr>
                <w:rFonts w:ascii="Verdana" w:hAnsi="Verdana"/>
                <w:sz w:val="18"/>
                <w:szCs w:val="18"/>
              </w:rPr>
              <w:t>/lean</w:t>
            </w:r>
          </w:p>
        </w:tc>
      </w:tr>
      <w:tr w:rsidR="00101295" w:rsidRPr="00957BD4" w:rsidTr="00101295">
        <w:tc>
          <w:tcPr>
            <w:tcW w:w="1620" w:type="dxa"/>
          </w:tcPr>
          <w:p w:rsidR="00101295" w:rsidRPr="001145B8" w:rsidRDefault="00996CC6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101295" w:rsidRPr="001145B8" w:rsidRDefault="00101295" w:rsidP="00101295">
            <w:pPr>
              <w:tabs>
                <w:tab w:val="left" w:pos="199"/>
              </w:tabs>
              <w:ind w:left="19"/>
            </w:pPr>
            <w:r w:rsidRPr="001145B8">
              <w:rPr>
                <w:rFonts w:ascii="Verdana" w:hAnsi="Verdana"/>
                <w:sz w:val="18"/>
                <w:szCs w:val="18"/>
              </w:rPr>
              <w:t>Worse for your health than foods with no genetically modified ingredients</w:t>
            </w:r>
            <w:r w:rsidR="001145B8">
              <w:rPr>
                <w:rFonts w:ascii="Verdana" w:hAnsi="Verdana"/>
                <w:sz w:val="18"/>
                <w:szCs w:val="18"/>
              </w:rPr>
              <w:t>/lean</w:t>
            </w:r>
          </w:p>
        </w:tc>
      </w:tr>
      <w:tr w:rsidR="00101295" w:rsidRPr="00957BD4" w:rsidTr="00101295">
        <w:tc>
          <w:tcPr>
            <w:tcW w:w="1620" w:type="dxa"/>
          </w:tcPr>
          <w:p w:rsidR="00101295" w:rsidRPr="001145B8" w:rsidRDefault="00996CC6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101295" w:rsidRPr="001145B8" w:rsidRDefault="00101295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Neither better nor worse for your health than foods with no genetically modified ingredients</w:t>
            </w:r>
            <w:r w:rsidR="001145B8">
              <w:rPr>
                <w:rFonts w:ascii="Verdana" w:hAnsi="Verdana"/>
                <w:sz w:val="18"/>
                <w:szCs w:val="18"/>
              </w:rPr>
              <w:t>/lean</w:t>
            </w:r>
          </w:p>
        </w:tc>
      </w:tr>
      <w:tr w:rsidR="00101295" w:rsidRPr="00075DE8" w:rsidTr="00101295">
        <w:tc>
          <w:tcPr>
            <w:tcW w:w="1620" w:type="dxa"/>
          </w:tcPr>
          <w:p w:rsidR="00101295" w:rsidRPr="001145B8" w:rsidRDefault="00996CC6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101295" w:rsidRPr="00075DE8" w:rsidRDefault="00101295" w:rsidP="00101295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No answer</w:t>
            </w:r>
            <w:r w:rsidR="001145B8">
              <w:rPr>
                <w:rFonts w:ascii="Verdana" w:hAnsi="Verdana"/>
                <w:sz w:val="18"/>
                <w:szCs w:val="18"/>
              </w:rPr>
              <w:t>/Refused to lean</w:t>
            </w:r>
          </w:p>
        </w:tc>
      </w:tr>
      <w:tr w:rsidR="00101295" w:rsidRPr="00075DE8" w:rsidTr="00101295">
        <w:tc>
          <w:tcPr>
            <w:tcW w:w="1620" w:type="dxa"/>
          </w:tcPr>
          <w:p w:rsidR="00101295" w:rsidRPr="00075DE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101295" w:rsidRPr="00075DE8" w:rsidRDefault="00101295" w:rsidP="0010129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145B8" w:rsidRDefault="001145B8" w:rsidP="007051C0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101295" w:rsidRDefault="001145B8" w:rsidP="007051C0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  <w:r>
        <w:rPr>
          <w:rFonts w:ascii="Verdana" w:eastAsia="Times New Roman" w:hAnsi="Verdana" w:cs="Shruti"/>
          <w:sz w:val="18"/>
          <w:szCs w:val="18"/>
        </w:rPr>
        <w:br w:type="page"/>
      </w:r>
    </w:p>
    <w:p w:rsidR="0038301F" w:rsidRDefault="0038301F" w:rsidP="001145B8">
      <w:pPr>
        <w:rPr>
          <w:rFonts w:ascii="Verdana" w:hAnsi="Verdana" w:cs="Shruti"/>
          <w:b/>
          <w:sz w:val="18"/>
          <w:szCs w:val="18"/>
        </w:rPr>
      </w:pPr>
      <w:r w:rsidRPr="0038301F">
        <w:rPr>
          <w:rFonts w:ascii="Verdana" w:hAnsi="Verdana" w:cs="Shruti"/>
          <w:b/>
          <w:sz w:val="18"/>
          <w:szCs w:val="18"/>
        </w:rPr>
        <w:t xml:space="preserve">ASK IF </w:t>
      </w:r>
      <w:r w:rsidR="0074231C">
        <w:rPr>
          <w:rFonts w:ascii="Verdana" w:hAnsi="Verdana" w:cs="Shruti"/>
          <w:b/>
          <w:sz w:val="18"/>
          <w:szCs w:val="18"/>
        </w:rPr>
        <w:t>“</w:t>
      </w:r>
      <w:r w:rsidRPr="0038301F">
        <w:rPr>
          <w:rFonts w:ascii="Verdana" w:hAnsi="Verdana" w:cs="Shruti"/>
          <w:b/>
          <w:sz w:val="18"/>
          <w:szCs w:val="18"/>
        </w:rPr>
        <w:t>WORSE FOR YOUR HEALTH</w:t>
      </w:r>
      <w:r w:rsidR="0074231C">
        <w:rPr>
          <w:rFonts w:ascii="Verdana" w:hAnsi="Verdana" w:cs="Shruti"/>
          <w:b/>
          <w:sz w:val="18"/>
          <w:szCs w:val="18"/>
        </w:rPr>
        <w:t>”</w:t>
      </w:r>
      <w:r w:rsidRPr="0038301F">
        <w:rPr>
          <w:rFonts w:ascii="Verdana" w:hAnsi="Verdana" w:cs="Shruti"/>
          <w:b/>
          <w:sz w:val="18"/>
          <w:szCs w:val="18"/>
        </w:rPr>
        <w:t xml:space="preserve"> (FUD33A=2 OR FUD33B=2)</w:t>
      </w:r>
      <w:r w:rsidR="00732268">
        <w:rPr>
          <w:rFonts w:ascii="Verdana" w:hAnsi="Verdana" w:cs="Shruti"/>
          <w:b/>
          <w:sz w:val="18"/>
          <w:szCs w:val="18"/>
        </w:rPr>
        <w:t xml:space="preserve"> </w:t>
      </w:r>
      <w:r w:rsidR="00732268" w:rsidRPr="00BD6011">
        <w:rPr>
          <w:rFonts w:ascii="Verdana" w:hAnsi="Verdana" w:cs="Shruti"/>
          <w:b/>
          <w:sz w:val="18"/>
          <w:szCs w:val="18"/>
        </w:rPr>
        <w:t>[N=</w:t>
      </w:r>
      <w:r w:rsidR="00BD6011" w:rsidRPr="00BD6011">
        <w:rPr>
          <w:rFonts w:ascii="Verdana" w:hAnsi="Verdana" w:cs="Shruti"/>
          <w:b/>
          <w:sz w:val="18"/>
          <w:szCs w:val="18"/>
        </w:rPr>
        <w:t>594</w:t>
      </w:r>
      <w:r w:rsidR="00732268" w:rsidRPr="00BD6011">
        <w:rPr>
          <w:rFonts w:ascii="Verdana" w:hAnsi="Verdana" w:cs="Shruti"/>
          <w:b/>
          <w:sz w:val="18"/>
          <w:szCs w:val="18"/>
        </w:rPr>
        <w:t>]:</w:t>
      </w:r>
    </w:p>
    <w:p w:rsidR="007051C0" w:rsidRDefault="0038301F" w:rsidP="007051C0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 w:rsidRPr="0038301F">
        <w:rPr>
          <w:rFonts w:ascii="Verdana" w:eastAsia="Times New Roman" w:hAnsi="Verdana" w:cs="Shruti"/>
          <w:sz w:val="18"/>
          <w:szCs w:val="18"/>
        </w:rPr>
        <w:t xml:space="preserve">FUD34 </w:t>
      </w:r>
      <w:r>
        <w:rPr>
          <w:rFonts w:ascii="Verdana" w:eastAsia="Times New Roman" w:hAnsi="Verdana" w:cs="Shruti"/>
          <w:sz w:val="18"/>
          <w:szCs w:val="18"/>
        </w:rPr>
        <w:tab/>
      </w:r>
      <w:r>
        <w:rPr>
          <w:rFonts w:ascii="Verdana" w:eastAsia="Times New Roman" w:hAnsi="Verdana" w:cs="Shruti"/>
          <w:sz w:val="18"/>
          <w:szCs w:val="18"/>
        </w:rPr>
        <w:tab/>
      </w:r>
      <w:r w:rsidRPr="0038301F">
        <w:rPr>
          <w:rFonts w:ascii="Verdana" w:eastAsia="Times New Roman" w:hAnsi="Verdana" w:cs="Shruti"/>
          <w:sz w:val="18"/>
          <w:szCs w:val="18"/>
        </w:rPr>
        <w:t xml:space="preserve">Do you think the health risk for people who eat genetically modified foods, over the </w:t>
      </w:r>
      <w:r>
        <w:rPr>
          <w:rFonts w:ascii="Verdana" w:eastAsia="Times New Roman" w:hAnsi="Verdana" w:cs="Shruti"/>
          <w:sz w:val="18"/>
          <w:szCs w:val="18"/>
        </w:rPr>
        <w:tab/>
      </w:r>
      <w:r>
        <w:rPr>
          <w:rFonts w:ascii="Verdana" w:eastAsia="Times New Roman" w:hAnsi="Verdana" w:cs="Shruti"/>
          <w:sz w:val="18"/>
          <w:szCs w:val="18"/>
        </w:rPr>
        <w:tab/>
      </w:r>
      <w:r>
        <w:rPr>
          <w:rFonts w:ascii="Verdana" w:eastAsia="Times New Roman" w:hAnsi="Verdana" w:cs="Shruti"/>
          <w:sz w:val="18"/>
          <w:szCs w:val="18"/>
        </w:rPr>
        <w:tab/>
      </w:r>
      <w:r w:rsidRPr="0038301F">
        <w:rPr>
          <w:rFonts w:ascii="Verdana" w:eastAsia="Times New Roman" w:hAnsi="Verdana" w:cs="Shruti"/>
          <w:sz w:val="18"/>
          <w:szCs w:val="18"/>
        </w:rPr>
        <w:t>course of their lifetime, is…</w:t>
      </w:r>
      <w:r w:rsidRPr="0038301F">
        <w:rPr>
          <w:rFonts w:ascii="Verdana" w:eastAsia="Times New Roman" w:hAnsi="Verdana" w:cs="Shruti"/>
          <w:b/>
          <w:sz w:val="18"/>
          <w:szCs w:val="18"/>
        </w:rPr>
        <w:t xml:space="preserve"> [FLIP ORDER OF RESPONSE OPTIONS HIGH TO LOW; </w:t>
      </w:r>
      <w:r>
        <w:rPr>
          <w:rFonts w:ascii="Verdana" w:eastAsia="Times New Roman" w:hAnsi="Verdana" w:cs="Shruti"/>
          <w:b/>
          <w:sz w:val="18"/>
          <w:szCs w:val="18"/>
        </w:rPr>
        <w:tab/>
      </w:r>
      <w:r>
        <w:rPr>
          <w:rFonts w:ascii="Verdana" w:eastAsia="Times New Roman" w:hAnsi="Verdana" w:cs="Shruti"/>
          <w:b/>
          <w:sz w:val="18"/>
          <w:szCs w:val="18"/>
        </w:rPr>
        <w:tab/>
      </w:r>
      <w:r w:rsidRPr="0038301F">
        <w:rPr>
          <w:rFonts w:ascii="Verdana" w:eastAsia="Times New Roman" w:hAnsi="Verdana" w:cs="Shruti"/>
          <w:b/>
          <w:sz w:val="18"/>
          <w:szCs w:val="18"/>
        </w:rPr>
        <w:t>LOW TO HIGH]</w:t>
      </w:r>
    </w:p>
    <w:p w:rsidR="0038301F" w:rsidRDefault="0038301F" w:rsidP="007051C0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8301F" w:rsidRPr="00075DE8" w:rsidTr="0038301F">
        <w:tc>
          <w:tcPr>
            <w:tcW w:w="1620" w:type="dxa"/>
            <w:vAlign w:val="bottom"/>
          </w:tcPr>
          <w:p w:rsidR="0038301F" w:rsidRPr="00075DE8" w:rsidRDefault="0038301F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38301F" w:rsidRPr="00075DE8" w:rsidRDefault="0038301F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38301F" w:rsidRPr="00075DE8" w:rsidRDefault="0038301F" w:rsidP="0038301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996CC6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38301F" w:rsidRPr="00075DE8" w:rsidRDefault="0038301F" w:rsidP="0038301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high</w:t>
            </w: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996CC6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38301F" w:rsidRPr="008572A5" w:rsidRDefault="0038301F" w:rsidP="0038301F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High</w:t>
            </w: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996CC6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38301F" w:rsidRDefault="0038301F" w:rsidP="0038301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Medium</w:t>
            </w: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996CC6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38301F" w:rsidRDefault="0038301F" w:rsidP="0038301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Low </w:t>
            </w: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996CC6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38301F" w:rsidRDefault="0038301F" w:rsidP="0038301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low</w:t>
            </w: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996CC6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38301F" w:rsidRPr="00075DE8" w:rsidRDefault="0038301F" w:rsidP="0038301F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38301F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38301F" w:rsidRPr="00075DE8" w:rsidRDefault="0038301F" w:rsidP="0038301F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8301F" w:rsidRDefault="0038301F" w:rsidP="007051C0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36536E" w:rsidRPr="001145B8" w:rsidRDefault="001145B8" w:rsidP="0036536E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>
        <w:rPr>
          <w:rFonts w:ascii="Verdana" w:eastAsia="Times New Roman" w:hAnsi="Verdana" w:cs="Shruti"/>
          <w:b/>
          <w:sz w:val="18"/>
          <w:szCs w:val="18"/>
        </w:rPr>
        <w:t xml:space="preserve">COMBINED </w:t>
      </w:r>
      <w:r w:rsidR="0036536E" w:rsidRPr="001145B8">
        <w:rPr>
          <w:rFonts w:ascii="Verdana" w:eastAsia="Times New Roman" w:hAnsi="Verdana" w:cs="Shruti"/>
          <w:b/>
          <w:sz w:val="18"/>
          <w:szCs w:val="18"/>
        </w:rPr>
        <w:t>RESPONSES FUD33A, FUD33B AND FUD34 [N=</w:t>
      </w:r>
      <w:r w:rsidR="00BD6011">
        <w:rPr>
          <w:rFonts w:ascii="Verdana" w:eastAsia="Times New Roman" w:hAnsi="Verdana" w:cs="Shruti"/>
          <w:b/>
          <w:sz w:val="18"/>
          <w:szCs w:val="18"/>
        </w:rPr>
        <w:t>1,480</w:t>
      </w:r>
      <w:r w:rsidR="0036536E" w:rsidRPr="001145B8">
        <w:rPr>
          <w:rFonts w:ascii="Verdana" w:eastAsia="Times New Roman" w:hAnsi="Verdana" w:cs="Shruti"/>
          <w:b/>
          <w:sz w:val="18"/>
          <w:szCs w:val="18"/>
        </w:rPr>
        <w:t>]:</w:t>
      </w:r>
    </w:p>
    <w:p w:rsidR="0036536E" w:rsidRPr="001145B8" w:rsidRDefault="0036536E" w:rsidP="0036536E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6536E" w:rsidRPr="00957BD4" w:rsidTr="0036536E">
        <w:tc>
          <w:tcPr>
            <w:tcW w:w="1620" w:type="dxa"/>
            <w:vAlign w:val="bottom"/>
          </w:tcPr>
          <w:p w:rsidR="0036536E" w:rsidRPr="001145B8" w:rsidRDefault="0036536E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36536E" w:rsidRPr="001145B8" w:rsidRDefault="0036536E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36536E" w:rsidRPr="001145B8" w:rsidRDefault="0036536E" w:rsidP="0036536E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6536E" w:rsidRPr="00957BD4" w:rsidTr="0036536E">
        <w:tc>
          <w:tcPr>
            <w:tcW w:w="1620" w:type="dxa"/>
          </w:tcPr>
          <w:p w:rsidR="0036536E" w:rsidRPr="001145B8" w:rsidRDefault="00996CC6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36536E" w:rsidRPr="001145B8" w:rsidRDefault="0036536E" w:rsidP="0036536E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Better for your health than foods with no genetically modified ingredients</w:t>
            </w:r>
            <w:r w:rsidR="001145B8">
              <w:rPr>
                <w:rFonts w:ascii="Verdana" w:hAnsi="Verdana"/>
                <w:sz w:val="18"/>
                <w:szCs w:val="18"/>
              </w:rPr>
              <w:t>/lean</w:t>
            </w:r>
          </w:p>
        </w:tc>
      </w:tr>
      <w:tr w:rsidR="0036536E" w:rsidRPr="00957BD4" w:rsidTr="0036536E">
        <w:tc>
          <w:tcPr>
            <w:tcW w:w="1620" w:type="dxa"/>
          </w:tcPr>
          <w:p w:rsidR="0036536E" w:rsidRPr="001145B8" w:rsidRDefault="00996CC6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bottom"/>
          </w:tcPr>
          <w:p w:rsidR="0036536E" w:rsidRPr="001145B8" w:rsidRDefault="0036536E" w:rsidP="0036536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Worse for your health than foods with no genetically modified ingredients</w:t>
            </w:r>
            <w:r w:rsidR="001145B8">
              <w:rPr>
                <w:rFonts w:ascii="Verdana" w:hAnsi="Verdana"/>
                <w:sz w:val="18"/>
                <w:szCs w:val="18"/>
              </w:rPr>
              <w:t>/lean</w:t>
            </w:r>
          </w:p>
        </w:tc>
      </w:tr>
      <w:tr w:rsidR="00CE39B1" w:rsidRPr="00957BD4" w:rsidTr="00CE39B1">
        <w:tc>
          <w:tcPr>
            <w:tcW w:w="1620" w:type="dxa"/>
          </w:tcPr>
          <w:p w:rsidR="00CE39B1" w:rsidRPr="001145B8" w:rsidRDefault="00996CC6" w:rsidP="00CE39B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CE39B1" w:rsidRPr="001145B8" w:rsidRDefault="00CE39B1" w:rsidP="00CE39B1">
            <w:pPr>
              <w:tabs>
                <w:tab w:val="left" w:pos="199"/>
              </w:tabs>
              <w:ind w:left="19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Very high</w:t>
            </w:r>
          </w:p>
        </w:tc>
      </w:tr>
      <w:tr w:rsidR="00CE39B1" w:rsidRPr="00957BD4" w:rsidTr="00CE39B1">
        <w:tc>
          <w:tcPr>
            <w:tcW w:w="1620" w:type="dxa"/>
          </w:tcPr>
          <w:p w:rsidR="00CE39B1" w:rsidRPr="001145B8" w:rsidRDefault="00996CC6" w:rsidP="00CE39B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CE39B1" w:rsidRPr="001145B8" w:rsidRDefault="00CE39B1" w:rsidP="00CE39B1">
            <w:pPr>
              <w:tabs>
                <w:tab w:val="left" w:pos="199"/>
              </w:tabs>
              <w:ind w:left="199"/>
            </w:pPr>
            <w:r w:rsidRPr="001145B8">
              <w:rPr>
                <w:rFonts w:ascii="Verdana" w:hAnsi="Verdana"/>
                <w:sz w:val="18"/>
                <w:szCs w:val="18"/>
              </w:rPr>
              <w:t>High</w:t>
            </w:r>
          </w:p>
        </w:tc>
      </w:tr>
      <w:tr w:rsidR="00CE39B1" w:rsidRPr="00957BD4" w:rsidTr="00CE39B1">
        <w:tc>
          <w:tcPr>
            <w:tcW w:w="1620" w:type="dxa"/>
          </w:tcPr>
          <w:p w:rsidR="00CE39B1" w:rsidRPr="001145B8" w:rsidRDefault="00996CC6" w:rsidP="00CE39B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CE39B1" w:rsidRPr="001145B8" w:rsidRDefault="00CE39B1" w:rsidP="00CE39B1">
            <w:pPr>
              <w:tabs>
                <w:tab w:val="left" w:pos="199"/>
              </w:tabs>
              <w:ind w:left="19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Medium</w:t>
            </w:r>
          </w:p>
        </w:tc>
      </w:tr>
      <w:tr w:rsidR="00CE39B1" w:rsidRPr="00957BD4" w:rsidTr="00CE39B1">
        <w:tc>
          <w:tcPr>
            <w:tcW w:w="1620" w:type="dxa"/>
          </w:tcPr>
          <w:p w:rsidR="00CE39B1" w:rsidRPr="001145B8" w:rsidRDefault="00996CC6" w:rsidP="00CE39B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CE39B1" w:rsidRPr="001145B8" w:rsidRDefault="00CE39B1" w:rsidP="00CE39B1">
            <w:pPr>
              <w:tabs>
                <w:tab w:val="left" w:pos="199"/>
              </w:tabs>
              <w:ind w:left="19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 xml:space="preserve">Low </w:t>
            </w:r>
          </w:p>
        </w:tc>
      </w:tr>
      <w:tr w:rsidR="00CE39B1" w:rsidRPr="00957BD4" w:rsidTr="00CE39B1">
        <w:tc>
          <w:tcPr>
            <w:tcW w:w="1620" w:type="dxa"/>
          </w:tcPr>
          <w:p w:rsidR="00CE39B1" w:rsidRPr="001145B8" w:rsidRDefault="00996CC6" w:rsidP="00CE39B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center"/>
          </w:tcPr>
          <w:p w:rsidR="00CE39B1" w:rsidRPr="001145B8" w:rsidRDefault="00CE39B1" w:rsidP="00CE39B1">
            <w:pPr>
              <w:tabs>
                <w:tab w:val="left" w:pos="199"/>
              </w:tabs>
              <w:ind w:left="19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Very low</w:t>
            </w:r>
          </w:p>
        </w:tc>
      </w:tr>
      <w:tr w:rsidR="00CE39B1" w:rsidRPr="00957BD4" w:rsidTr="00CE39B1">
        <w:tc>
          <w:tcPr>
            <w:tcW w:w="1620" w:type="dxa"/>
          </w:tcPr>
          <w:p w:rsidR="00CE39B1" w:rsidRPr="001145B8" w:rsidRDefault="00996CC6" w:rsidP="00CE39B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CE39B1" w:rsidRPr="001145B8" w:rsidRDefault="00CE39B1" w:rsidP="00CE39B1">
            <w:pPr>
              <w:ind w:left="202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6536E" w:rsidRPr="00957BD4" w:rsidTr="0036536E">
        <w:tc>
          <w:tcPr>
            <w:tcW w:w="1620" w:type="dxa"/>
          </w:tcPr>
          <w:p w:rsidR="0036536E" w:rsidRPr="001145B8" w:rsidRDefault="00996CC6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bottom"/>
          </w:tcPr>
          <w:p w:rsidR="0036536E" w:rsidRPr="001145B8" w:rsidRDefault="0036536E" w:rsidP="0036536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Neither better nor worse for your health than foods with no genetically modified ingredients</w:t>
            </w:r>
            <w:r w:rsidR="001145B8">
              <w:rPr>
                <w:rFonts w:ascii="Verdana" w:hAnsi="Verdana"/>
                <w:sz w:val="18"/>
                <w:szCs w:val="18"/>
              </w:rPr>
              <w:t>/lean</w:t>
            </w:r>
          </w:p>
        </w:tc>
      </w:tr>
      <w:tr w:rsidR="0036536E" w:rsidRPr="00075DE8" w:rsidTr="0036536E">
        <w:tc>
          <w:tcPr>
            <w:tcW w:w="1620" w:type="dxa"/>
          </w:tcPr>
          <w:p w:rsidR="0036536E" w:rsidRPr="001145B8" w:rsidRDefault="00996CC6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36536E" w:rsidRPr="00075DE8" w:rsidRDefault="0036536E" w:rsidP="0036536E">
            <w:pPr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No answer</w:t>
            </w:r>
            <w:r w:rsidR="001145B8">
              <w:rPr>
                <w:rFonts w:ascii="Verdana" w:hAnsi="Verdana"/>
                <w:sz w:val="18"/>
                <w:szCs w:val="18"/>
              </w:rPr>
              <w:t>/Refused to lean</w:t>
            </w:r>
          </w:p>
        </w:tc>
      </w:tr>
      <w:tr w:rsidR="0036536E" w:rsidRPr="00075DE8" w:rsidTr="0036536E">
        <w:tc>
          <w:tcPr>
            <w:tcW w:w="1620" w:type="dxa"/>
          </w:tcPr>
          <w:p w:rsidR="0036536E" w:rsidRPr="00075DE8" w:rsidRDefault="0036536E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36536E" w:rsidRDefault="0036536E" w:rsidP="0036536E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8301F" w:rsidRDefault="0038301F" w:rsidP="0038301F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38301F" w:rsidRPr="00851613" w:rsidRDefault="0038301F" w:rsidP="0038301F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 w:rsidRPr="00851613">
        <w:rPr>
          <w:rFonts w:ascii="Verdana" w:eastAsia="Times New Roman" w:hAnsi="Verdana" w:cs="Shruti"/>
          <w:b/>
          <w:sz w:val="18"/>
          <w:szCs w:val="18"/>
        </w:rPr>
        <w:t>ASK FORM 2 [N=</w:t>
      </w:r>
      <w:r w:rsidR="00BD6011">
        <w:rPr>
          <w:rFonts w:ascii="Verdana" w:eastAsia="Times New Roman" w:hAnsi="Verdana" w:cs="Shruti"/>
          <w:b/>
          <w:sz w:val="18"/>
          <w:szCs w:val="18"/>
        </w:rPr>
        <w:t>1,480</w:t>
      </w:r>
      <w:r w:rsidRPr="00851613">
        <w:rPr>
          <w:rFonts w:ascii="Verdana" w:eastAsia="Times New Roman" w:hAnsi="Verdana" w:cs="Shruti"/>
          <w:b/>
          <w:sz w:val="18"/>
          <w:szCs w:val="18"/>
        </w:rPr>
        <w:t>]:</w:t>
      </w:r>
    </w:p>
    <w:p w:rsidR="0038301F" w:rsidRDefault="0038301F" w:rsidP="0038301F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  <w:r w:rsidRPr="0038301F">
        <w:rPr>
          <w:rFonts w:ascii="Verdana" w:hAnsi="Verdana" w:cs="Shruti"/>
          <w:sz w:val="18"/>
          <w:szCs w:val="18"/>
        </w:rPr>
        <w:t>FUD35</w:t>
      </w:r>
      <w:r w:rsidRPr="0038301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38301F">
        <w:rPr>
          <w:rFonts w:ascii="Verdana" w:hAnsi="Verdana" w:cs="Shruti"/>
          <w:sz w:val="18"/>
          <w:szCs w:val="18"/>
        </w:rPr>
        <w:t>How much do you, personally, care about the issue of genetically modified foods?</w:t>
      </w:r>
    </w:p>
    <w:p w:rsidR="0038301F" w:rsidRDefault="0038301F" w:rsidP="0038301F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8301F" w:rsidRPr="00075DE8" w:rsidTr="0038301F">
        <w:tc>
          <w:tcPr>
            <w:tcW w:w="1620" w:type="dxa"/>
            <w:vAlign w:val="bottom"/>
          </w:tcPr>
          <w:p w:rsidR="0038301F" w:rsidRPr="00075DE8" w:rsidRDefault="0038301F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38301F" w:rsidRPr="00075DE8" w:rsidRDefault="0038301F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38301F" w:rsidRPr="00075DE8" w:rsidRDefault="0038301F" w:rsidP="0038301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996CC6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38301F" w:rsidRPr="00075DE8" w:rsidRDefault="00276C86" w:rsidP="0038301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great deal</w:t>
            </w: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996CC6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38301F" w:rsidRPr="008572A5" w:rsidRDefault="009D572C" w:rsidP="0038301F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996CC6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38301F" w:rsidRDefault="009D572C" w:rsidP="0038301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996CC6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38301F" w:rsidRDefault="009D572C" w:rsidP="0038301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996CC6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38301F" w:rsidRPr="00075DE8" w:rsidRDefault="0038301F" w:rsidP="0038301F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8301F" w:rsidRPr="00075DE8" w:rsidTr="0038301F">
        <w:tc>
          <w:tcPr>
            <w:tcW w:w="1620" w:type="dxa"/>
          </w:tcPr>
          <w:p w:rsidR="0038301F" w:rsidRPr="00075DE8" w:rsidRDefault="0038301F" w:rsidP="0038301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38301F" w:rsidRPr="00075DE8" w:rsidRDefault="0038301F" w:rsidP="0038301F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96CC6" w:rsidRDefault="00996CC6" w:rsidP="00507F70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507F70" w:rsidRPr="00851613" w:rsidRDefault="001145B8" w:rsidP="00996CC6">
      <w:pPr>
        <w:pStyle w:val="BodyText"/>
        <w:spacing w:after="0" w:line="240" w:lineRule="auto"/>
      </w:pPr>
      <w:r>
        <w:br w:type="page"/>
      </w:r>
      <w:r w:rsidR="00507F70" w:rsidRPr="00996CC6">
        <w:rPr>
          <w:rFonts w:ascii="Verdana" w:eastAsia="Times New Roman" w:hAnsi="Verdana" w:cs="Shruti"/>
          <w:b/>
          <w:sz w:val="18"/>
          <w:szCs w:val="18"/>
        </w:rPr>
        <w:lastRenderedPageBreak/>
        <w:t>ASK FORM 2 [N=</w:t>
      </w:r>
      <w:r w:rsidR="00BD6011">
        <w:rPr>
          <w:rFonts w:ascii="Verdana" w:eastAsia="Times New Roman" w:hAnsi="Verdana" w:cs="Shruti"/>
          <w:b/>
          <w:sz w:val="18"/>
          <w:szCs w:val="18"/>
        </w:rPr>
        <w:t>1,480</w:t>
      </w:r>
      <w:r w:rsidR="00507F70" w:rsidRPr="00996CC6">
        <w:rPr>
          <w:rFonts w:ascii="Verdana" w:eastAsia="Times New Roman" w:hAnsi="Verdana" w:cs="Shruti"/>
          <w:b/>
          <w:sz w:val="18"/>
          <w:szCs w:val="18"/>
        </w:rPr>
        <w:t>]:</w:t>
      </w:r>
    </w:p>
    <w:p w:rsidR="00507F70" w:rsidRDefault="00507F70" w:rsidP="00507F70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  <w:r w:rsidRPr="00507F70">
        <w:rPr>
          <w:rFonts w:ascii="Verdana" w:hAnsi="Verdana" w:cs="Shruti"/>
          <w:sz w:val="18"/>
          <w:szCs w:val="18"/>
        </w:rPr>
        <w:t>FUD36</w:t>
      </w:r>
      <w:r w:rsidRPr="00507F70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507F70">
        <w:rPr>
          <w:rFonts w:ascii="Verdana" w:hAnsi="Verdana" w:cs="Shruti"/>
          <w:sz w:val="18"/>
          <w:szCs w:val="18"/>
        </w:rPr>
        <w:t>How much of the food you eat has genetically modified ingredients?</w:t>
      </w:r>
    </w:p>
    <w:p w:rsidR="00507F70" w:rsidRDefault="00507F70" w:rsidP="00507F70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07F70" w:rsidRPr="00075DE8" w:rsidTr="00507F70">
        <w:tc>
          <w:tcPr>
            <w:tcW w:w="1620" w:type="dxa"/>
            <w:vAlign w:val="bottom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  <w:vAlign w:val="center"/>
          </w:tcPr>
          <w:p w:rsidR="00507F70" w:rsidRPr="00075DE8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it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center"/>
          </w:tcPr>
          <w:p w:rsidR="00507F70" w:rsidRPr="008572A5" w:rsidRDefault="00507F70" w:rsidP="00507F7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it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 at all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145B8" w:rsidRDefault="001145B8" w:rsidP="0038301F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507F70" w:rsidRPr="00075DE8" w:rsidRDefault="00507F70" w:rsidP="00507F7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507F70" w:rsidRDefault="00507F70" w:rsidP="00507F70">
      <w:pPr>
        <w:ind w:left="720" w:hanging="720"/>
        <w:rPr>
          <w:rFonts w:ascii="Verdana" w:hAnsi="Verdana" w:cs="Shruti"/>
          <w:sz w:val="18"/>
          <w:szCs w:val="18"/>
        </w:rPr>
      </w:pPr>
      <w:r w:rsidRPr="00507F70">
        <w:rPr>
          <w:rFonts w:ascii="Verdana" w:hAnsi="Verdana" w:cs="Shruti"/>
          <w:sz w:val="18"/>
          <w:szCs w:val="18"/>
        </w:rPr>
        <w:t>FUD37</w:t>
      </w:r>
      <w:r w:rsidRPr="00507F70">
        <w:rPr>
          <w:rFonts w:ascii="Verdana" w:hAnsi="Verdana" w:cs="Shruti"/>
          <w:sz w:val="18"/>
          <w:szCs w:val="18"/>
        </w:rPr>
        <w:tab/>
        <w:t>How likely is it that genetically modified foods will…</w:t>
      </w:r>
      <w:r>
        <w:rPr>
          <w:rFonts w:ascii="Verdana" w:hAnsi="Verdana" w:cs="Shruti"/>
          <w:sz w:val="18"/>
          <w:szCs w:val="18"/>
        </w:rPr>
        <w:t xml:space="preserve"> </w:t>
      </w:r>
      <w:r w:rsidRPr="00075DE8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>RANDOMIZE ITEMS]</w:t>
      </w:r>
    </w:p>
    <w:p w:rsidR="00507F70" w:rsidRDefault="00507F70" w:rsidP="00507F70">
      <w:pPr>
        <w:rPr>
          <w:rFonts w:ascii="Verdana" w:hAnsi="Verdana" w:cs="Shruti"/>
          <w:sz w:val="18"/>
          <w:szCs w:val="18"/>
        </w:rPr>
      </w:pPr>
    </w:p>
    <w:p w:rsidR="00507F70" w:rsidRPr="000A13ED" w:rsidRDefault="00507F70" w:rsidP="00507F70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ArialMT"/>
          <w:sz w:val="18"/>
          <w:szCs w:val="18"/>
        </w:rPr>
        <w:t xml:space="preserve">a. </w:t>
      </w:r>
      <w:r w:rsidRPr="00507F70">
        <w:rPr>
          <w:rFonts w:ascii="Verdana" w:hAnsi="Verdana" w:cs="ArialMT"/>
          <w:sz w:val="18"/>
          <w:szCs w:val="18"/>
        </w:rPr>
        <w:t>Lead to more affordably-priced food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07F70" w:rsidRPr="00075DE8" w:rsidTr="00507F70">
        <w:tc>
          <w:tcPr>
            <w:tcW w:w="1620" w:type="dxa"/>
            <w:vAlign w:val="bottom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507F70" w:rsidRPr="00075DE8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507F70" w:rsidRPr="008572A5" w:rsidRDefault="00507F70" w:rsidP="00507F7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Fairly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7F70" w:rsidRDefault="00507F70" w:rsidP="00507F70">
      <w:pPr>
        <w:ind w:left="720" w:hanging="720"/>
        <w:rPr>
          <w:rFonts w:ascii="Verdana" w:hAnsi="Verdana" w:cs="Shruti"/>
          <w:sz w:val="18"/>
          <w:szCs w:val="18"/>
        </w:rPr>
      </w:pPr>
    </w:p>
    <w:p w:rsidR="00507F70" w:rsidRPr="00294CB0" w:rsidRDefault="00507F70" w:rsidP="00507F7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507F70">
        <w:rPr>
          <w:rFonts w:ascii="Verdana" w:hAnsi="Verdana" w:cs="ArialMT"/>
          <w:sz w:val="18"/>
          <w:szCs w:val="18"/>
        </w:rPr>
        <w:t>Lead to health problems for the population as a whole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07F70" w:rsidRPr="00075DE8" w:rsidTr="00507F70">
        <w:tc>
          <w:tcPr>
            <w:tcW w:w="1620" w:type="dxa"/>
            <w:vAlign w:val="bottom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507F70" w:rsidRPr="00075DE8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507F70" w:rsidRPr="008572A5" w:rsidRDefault="00507F70" w:rsidP="00507F7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Fairly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7F70" w:rsidRDefault="00507F70" w:rsidP="00507F70">
      <w:pPr>
        <w:pStyle w:val="BodyText"/>
        <w:spacing w:after="0" w:line="240" w:lineRule="auto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507F70" w:rsidRPr="00294CB0" w:rsidRDefault="00507F70" w:rsidP="00507F7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507F70">
        <w:rPr>
          <w:rFonts w:ascii="Verdana" w:hAnsi="Verdana" w:cs="ArialMT"/>
          <w:sz w:val="18"/>
          <w:szCs w:val="18"/>
        </w:rPr>
        <w:t>Create problems for the environment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07F70" w:rsidRPr="00075DE8" w:rsidTr="00507F70">
        <w:tc>
          <w:tcPr>
            <w:tcW w:w="1620" w:type="dxa"/>
            <w:vAlign w:val="bottom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507F70" w:rsidRPr="00075DE8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507F70" w:rsidRPr="008572A5" w:rsidRDefault="00507F70" w:rsidP="00507F7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Fairly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7F70" w:rsidRDefault="00507F70" w:rsidP="0038301F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507F70" w:rsidRPr="00294CB0" w:rsidRDefault="00507F70" w:rsidP="00507F7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507F70">
        <w:rPr>
          <w:rFonts w:ascii="Verdana" w:hAnsi="Verdana" w:cs="ArialMT"/>
          <w:sz w:val="18"/>
          <w:szCs w:val="18"/>
        </w:rPr>
        <w:t>Increase the global food supply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07F70" w:rsidRPr="00075DE8" w:rsidTr="00507F70">
        <w:tc>
          <w:tcPr>
            <w:tcW w:w="1620" w:type="dxa"/>
            <w:vAlign w:val="bottom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507F70" w:rsidRPr="00075DE8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  <w:vAlign w:val="center"/>
          </w:tcPr>
          <w:p w:rsidR="00507F70" w:rsidRPr="008572A5" w:rsidRDefault="00507F70" w:rsidP="00507F7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Fairly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likely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7F70" w:rsidRDefault="00507F70" w:rsidP="00507F70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507F70" w:rsidRPr="00075DE8" w:rsidRDefault="00732268" w:rsidP="00507F7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 xml:space="preserve">ASK FORM </w:t>
      </w:r>
      <w:r w:rsidR="00507F70">
        <w:rPr>
          <w:rFonts w:ascii="Verdana" w:hAnsi="Verdana"/>
          <w:b/>
          <w:sz w:val="18"/>
          <w:szCs w:val="18"/>
        </w:rPr>
        <w:t>2</w:t>
      </w:r>
      <w:r w:rsidR="00507F70"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="00507F70" w:rsidRPr="00075DE8">
        <w:rPr>
          <w:rFonts w:ascii="Verdana" w:hAnsi="Verdana"/>
          <w:b/>
          <w:sz w:val="18"/>
          <w:szCs w:val="18"/>
        </w:rPr>
        <w:t>]:</w:t>
      </w:r>
    </w:p>
    <w:p w:rsidR="00507F70" w:rsidRDefault="00507F70" w:rsidP="00507F70">
      <w:pPr>
        <w:ind w:left="720" w:hanging="720"/>
        <w:rPr>
          <w:rFonts w:ascii="Verdana" w:hAnsi="Verdana" w:cs="Shruti"/>
          <w:sz w:val="18"/>
          <w:szCs w:val="18"/>
        </w:rPr>
      </w:pPr>
      <w:r w:rsidRPr="00507F70">
        <w:rPr>
          <w:rFonts w:ascii="Verdana" w:hAnsi="Verdana" w:cs="Shruti"/>
          <w:sz w:val="18"/>
          <w:szCs w:val="18"/>
        </w:rPr>
        <w:t>FUD38</w:t>
      </w:r>
      <w:r w:rsidRPr="00507F70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507F70">
        <w:rPr>
          <w:rFonts w:ascii="Verdana" w:hAnsi="Verdana" w:cs="Shruti"/>
          <w:sz w:val="18"/>
          <w:szCs w:val="18"/>
        </w:rPr>
        <w:t xml:space="preserve">What role, if any, do you think each of the following groups should have in MAKING </w:t>
      </w:r>
      <w:r>
        <w:rPr>
          <w:rFonts w:ascii="Verdana" w:hAnsi="Verdana" w:cs="Shruti"/>
          <w:sz w:val="18"/>
          <w:szCs w:val="18"/>
        </w:rPr>
        <w:tab/>
      </w:r>
      <w:r w:rsidRPr="00507F70">
        <w:rPr>
          <w:rFonts w:ascii="Verdana" w:hAnsi="Verdana" w:cs="Shruti"/>
          <w:sz w:val="18"/>
          <w:szCs w:val="18"/>
        </w:rPr>
        <w:t xml:space="preserve">DECISIONS ABOUT POLICY ISSUES related to genetically modified foods? </w:t>
      </w:r>
      <w:r w:rsidRPr="00075DE8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 xml:space="preserve">RANDOMIZE </w:t>
      </w:r>
      <w:r>
        <w:rPr>
          <w:rFonts w:ascii="Verdana" w:hAnsi="Verdana"/>
          <w:b/>
          <w:sz w:val="18"/>
          <w:szCs w:val="18"/>
        </w:rPr>
        <w:tab/>
        <w:t>ITEMS]</w:t>
      </w:r>
    </w:p>
    <w:p w:rsidR="00507F70" w:rsidRDefault="00507F70" w:rsidP="00507F70">
      <w:pPr>
        <w:rPr>
          <w:rFonts w:ascii="Verdana" w:hAnsi="Verdana" w:cs="Shruti"/>
          <w:sz w:val="18"/>
          <w:szCs w:val="18"/>
        </w:rPr>
      </w:pPr>
    </w:p>
    <w:p w:rsidR="00507F70" w:rsidRPr="000A13ED" w:rsidRDefault="00507F70" w:rsidP="00507F70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ArialMT"/>
          <w:sz w:val="18"/>
          <w:szCs w:val="18"/>
        </w:rPr>
        <w:t xml:space="preserve">a. </w:t>
      </w:r>
      <w:r w:rsidRPr="00507F70">
        <w:rPr>
          <w:rFonts w:ascii="Verdana" w:hAnsi="Verdana" w:cs="ArialMT"/>
          <w:sz w:val="18"/>
          <w:szCs w:val="18"/>
        </w:rPr>
        <w:t>Elected officials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07F70" w:rsidRPr="00075DE8" w:rsidTr="00507F70">
        <w:tc>
          <w:tcPr>
            <w:tcW w:w="1620" w:type="dxa"/>
            <w:vAlign w:val="bottom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507F70" w:rsidRPr="00075DE8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507F70" w:rsidRPr="008572A5" w:rsidRDefault="00507F70" w:rsidP="00507F7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145B8" w:rsidRPr="001145B8" w:rsidRDefault="001145B8" w:rsidP="00507F70">
      <w:pPr>
        <w:rPr>
          <w:rFonts w:ascii="Verdana" w:hAnsi="Verdana" w:cs="ArialMT"/>
          <w:b/>
          <w:sz w:val="18"/>
          <w:szCs w:val="18"/>
        </w:rPr>
      </w:pPr>
    </w:p>
    <w:p w:rsidR="00507F70" w:rsidRPr="00294CB0" w:rsidRDefault="00507F70" w:rsidP="00507F7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507F70">
        <w:rPr>
          <w:rFonts w:ascii="Verdana" w:hAnsi="Verdana" w:cs="ArialMT"/>
          <w:sz w:val="18"/>
          <w:szCs w:val="18"/>
        </w:rPr>
        <w:t>The general public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07F70" w:rsidRPr="00075DE8" w:rsidTr="00507F70">
        <w:tc>
          <w:tcPr>
            <w:tcW w:w="1620" w:type="dxa"/>
            <w:vAlign w:val="bottom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6750" w:type="dxa"/>
            <w:vAlign w:val="center"/>
          </w:tcPr>
          <w:p w:rsidR="00507F70" w:rsidRPr="00075DE8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507F70" w:rsidRPr="008572A5" w:rsidRDefault="00507F70" w:rsidP="00507F7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7F70" w:rsidRDefault="00507F70" w:rsidP="00507F70">
      <w:pPr>
        <w:rPr>
          <w:rFonts w:ascii="Verdana" w:hAnsi="Verdana" w:cs="ArialMT"/>
          <w:sz w:val="18"/>
          <w:szCs w:val="18"/>
        </w:rPr>
      </w:pPr>
    </w:p>
    <w:p w:rsidR="00507F70" w:rsidRPr="00294CB0" w:rsidRDefault="00507F70" w:rsidP="00507F7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507F70">
        <w:rPr>
          <w:rFonts w:ascii="Verdana" w:hAnsi="Verdana" w:cs="ArialMT"/>
          <w:sz w:val="18"/>
          <w:szCs w:val="18"/>
        </w:rPr>
        <w:t>Scientists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07F70" w:rsidRPr="00075DE8" w:rsidTr="00507F70">
        <w:tc>
          <w:tcPr>
            <w:tcW w:w="1620" w:type="dxa"/>
            <w:vAlign w:val="bottom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6750" w:type="dxa"/>
            <w:vAlign w:val="center"/>
          </w:tcPr>
          <w:p w:rsidR="00507F70" w:rsidRPr="00075DE8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507F70" w:rsidRPr="008572A5" w:rsidRDefault="00507F70" w:rsidP="00507F7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25BC" w:rsidRDefault="005025BC" w:rsidP="00507F70">
      <w:pPr>
        <w:rPr>
          <w:rFonts w:ascii="Verdana" w:hAnsi="Verdana" w:cs="ArialMT"/>
          <w:sz w:val="18"/>
          <w:szCs w:val="18"/>
        </w:rPr>
      </w:pPr>
    </w:p>
    <w:p w:rsidR="00507F70" w:rsidRPr="00294CB0" w:rsidRDefault="00732268" w:rsidP="00507F7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507F70">
        <w:rPr>
          <w:rFonts w:ascii="Verdana" w:hAnsi="Verdana" w:cs="ArialMT"/>
          <w:sz w:val="18"/>
          <w:szCs w:val="18"/>
        </w:rPr>
        <w:t>d</w:t>
      </w:r>
      <w:r w:rsidR="00507F70" w:rsidRPr="000A13ED">
        <w:rPr>
          <w:rFonts w:ascii="Verdana" w:hAnsi="Verdana" w:cs="ArialMT"/>
          <w:sz w:val="18"/>
          <w:szCs w:val="18"/>
        </w:rPr>
        <w:t xml:space="preserve">. </w:t>
      </w:r>
      <w:r w:rsidR="00507F70" w:rsidRPr="00507F70">
        <w:rPr>
          <w:rFonts w:ascii="Verdana" w:hAnsi="Verdana" w:cs="ArialMT"/>
          <w:sz w:val="18"/>
          <w:szCs w:val="18"/>
        </w:rPr>
        <w:t>Food industry leaders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07F70" w:rsidRPr="00075DE8" w:rsidTr="00507F70">
        <w:tc>
          <w:tcPr>
            <w:tcW w:w="1620" w:type="dxa"/>
            <w:vAlign w:val="bottom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50" w:type="dxa"/>
            <w:vAlign w:val="center"/>
          </w:tcPr>
          <w:p w:rsidR="00507F70" w:rsidRPr="00075DE8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center"/>
          </w:tcPr>
          <w:p w:rsidR="00507F70" w:rsidRPr="008572A5" w:rsidRDefault="00507F70" w:rsidP="00507F7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7F70" w:rsidRDefault="00507F70" w:rsidP="0038301F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507F70" w:rsidRPr="00294CB0" w:rsidRDefault="00507F70" w:rsidP="00507F7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e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507F70">
        <w:rPr>
          <w:rFonts w:ascii="Verdana" w:hAnsi="Verdana" w:cs="ArialMT"/>
          <w:sz w:val="18"/>
          <w:szCs w:val="18"/>
        </w:rPr>
        <w:t>Small farm owners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07F70" w:rsidRPr="00075DE8" w:rsidTr="00507F70">
        <w:tc>
          <w:tcPr>
            <w:tcW w:w="1620" w:type="dxa"/>
            <w:vAlign w:val="bottom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6750" w:type="dxa"/>
            <w:vAlign w:val="center"/>
          </w:tcPr>
          <w:p w:rsidR="00507F70" w:rsidRPr="00075DE8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507F70" w:rsidRPr="008572A5" w:rsidRDefault="00507F70" w:rsidP="00507F7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7F70" w:rsidRDefault="00507F70" w:rsidP="00507F70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5025BC" w:rsidRDefault="005025BC" w:rsidP="00507F70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5025BC" w:rsidRDefault="005025BC" w:rsidP="00507F70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5025BC" w:rsidRDefault="005025BC" w:rsidP="00507F70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5025BC" w:rsidRDefault="005025BC" w:rsidP="00507F70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5025BC" w:rsidRDefault="005025BC" w:rsidP="00507F70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507F70" w:rsidRPr="00851613" w:rsidRDefault="00507F70" w:rsidP="00507F70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 w:rsidRPr="00851613">
        <w:rPr>
          <w:rFonts w:ascii="Verdana" w:eastAsia="Times New Roman" w:hAnsi="Verdana" w:cs="Shruti"/>
          <w:b/>
          <w:sz w:val="18"/>
          <w:szCs w:val="18"/>
        </w:rPr>
        <w:lastRenderedPageBreak/>
        <w:t>ASK FORM 2 [N=</w:t>
      </w:r>
      <w:r w:rsidR="00BD6011">
        <w:rPr>
          <w:rFonts w:ascii="Verdana" w:eastAsia="Times New Roman" w:hAnsi="Verdana" w:cs="Shruti"/>
          <w:b/>
          <w:sz w:val="18"/>
          <w:szCs w:val="18"/>
        </w:rPr>
        <w:t>1,480</w:t>
      </w:r>
      <w:r w:rsidRPr="00851613">
        <w:rPr>
          <w:rFonts w:ascii="Verdana" w:eastAsia="Times New Roman" w:hAnsi="Verdana" w:cs="Shruti"/>
          <w:b/>
          <w:sz w:val="18"/>
          <w:szCs w:val="18"/>
        </w:rPr>
        <w:t>]:</w:t>
      </w:r>
    </w:p>
    <w:p w:rsidR="00507F70" w:rsidRDefault="00507F70" w:rsidP="00507F70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  <w:r w:rsidRPr="00507F70">
        <w:rPr>
          <w:rFonts w:ascii="Verdana" w:hAnsi="Verdana" w:cs="Shruti"/>
          <w:sz w:val="18"/>
          <w:szCs w:val="18"/>
        </w:rPr>
        <w:t xml:space="preserve">FUD39 </w:t>
      </w:r>
      <w:r w:rsidRPr="00507F70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507F70">
        <w:rPr>
          <w:rFonts w:ascii="Verdana" w:hAnsi="Verdana" w:cs="Shruti"/>
          <w:sz w:val="18"/>
          <w:szCs w:val="18"/>
        </w:rPr>
        <w:t xml:space="preserve">Thinking about what you have read and heard, how well do scientists understand the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507F70">
        <w:rPr>
          <w:rFonts w:ascii="Verdana" w:hAnsi="Verdana" w:cs="Shruti"/>
          <w:sz w:val="18"/>
          <w:szCs w:val="18"/>
        </w:rPr>
        <w:t>health risks and benefits of eating genetically modified foods?</w:t>
      </w:r>
    </w:p>
    <w:p w:rsidR="00507F70" w:rsidRDefault="00507F70" w:rsidP="00507F70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07F70" w:rsidRPr="00075DE8" w:rsidTr="00507F70">
        <w:tc>
          <w:tcPr>
            <w:tcW w:w="1620" w:type="dxa"/>
            <w:vAlign w:val="bottom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center"/>
          </w:tcPr>
          <w:p w:rsidR="00507F70" w:rsidRPr="00075DE8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  <w:vAlign w:val="center"/>
          </w:tcPr>
          <w:p w:rsidR="00507F70" w:rsidRPr="008572A5" w:rsidRDefault="00507F70" w:rsidP="00507F7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507F70" w:rsidRDefault="00507F70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7F70" w:rsidRDefault="00507F70" w:rsidP="00507F70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507F70" w:rsidRPr="00075DE8" w:rsidRDefault="00507F70" w:rsidP="00507F70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507F70" w:rsidRDefault="00507F70" w:rsidP="00507F70">
      <w:pPr>
        <w:ind w:left="720" w:hanging="720"/>
        <w:rPr>
          <w:rFonts w:ascii="Verdana" w:hAnsi="Verdana" w:cs="Shruti"/>
          <w:sz w:val="18"/>
          <w:szCs w:val="18"/>
        </w:rPr>
      </w:pPr>
      <w:r w:rsidRPr="00507F70">
        <w:rPr>
          <w:rFonts w:ascii="Verdana" w:hAnsi="Verdana" w:cs="Shruti"/>
          <w:sz w:val="18"/>
          <w:szCs w:val="18"/>
        </w:rPr>
        <w:t xml:space="preserve">FUD40 </w:t>
      </w:r>
      <w:r w:rsidRPr="00507F70">
        <w:rPr>
          <w:rFonts w:ascii="Verdana" w:hAnsi="Verdana" w:cs="Shruti"/>
          <w:sz w:val="18"/>
          <w:szCs w:val="18"/>
        </w:rPr>
        <w:tab/>
      </w:r>
      <w:r w:rsidR="000F6B26">
        <w:rPr>
          <w:rFonts w:ascii="Verdana" w:hAnsi="Verdana" w:cs="Shruti"/>
          <w:sz w:val="18"/>
          <w:szCs w:val="18"/>
        </w:rPr>
        <w:tab/>
      </w:r>
      <w:r w:rsidRPr="00507F70">
        <w:rPr>
          <w:rFonts w:ascii="Verdana" w:hAnsi="Verdana" w:cs="Shruti"/>
          <w:sz w:val="18"/>
          <w:szCs w:val="18"/>
        </w:rPr>
        <w:t xml:space="preserve">How much, if at all, do you trust each of the following groups to give full and accurate </w:t>
      </w:r>
      <w:r w:rsidR="000F6B26">
        <w:rPr>
          <w:rFonts w:ascii="Verdana" w:hAnsi="Verdana" w:cs="Shruti"/>
          <w:sz w:val="18"/>
          <w:szCs w:val="18"/>
        </w:rPr>
        <w:tab/>
      </w:r>
      <w:r w:rsidRPr="00507F70">
        <w:rPr>
          <w:rFonts w:ascii="Verdana" w:hAnsi="Verdana" w:cs="Shruti"/>
          <w:sz w:val="18"/>
          <w:szCs w:val="18"/>
        </w:rPr>
        <w:t xml:space="preserve">information about the health risks and benefits of eating genetically modified foods? </w:t>
      </w:r>
      <w:r w:rsidR="000F6B26">
        <w:rPr>
          <w:rFonts w:ascii="Verdana" w:hAnsi="Verdana" w:cs="Shruti"/>
          <w:sz w:val="18"/>
          <w:szCs w:val="18"/>
        </w:rPr>
        <w:tab/>
      </w:r>
      <w:r w:rsidRPr="00075DE8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 xml:space="preserve">RANDOMIZE </w:t>
      </w:r>
      <w:r>
        <w:rPr>
          <w:rFonts w:ascii="Verdana" w:hAnsi="Verdana"/>
          <w:b/>
          <w:sz w:val="18"/>
          <w:szCs w:val="18"/>
        </w:rPr>
        <w:tab/>
        <w:t>ITEMS]</w:t>
      </w:r>
    </w:p>
    <w:p w:rsidR="00507F70" w:rsidRDefault="00507F70" w:rsidP="00507F70">
      <w:pPr>
        <w:rPr>
          <w:rFonts w:ascii="Verdana" w:hAnsi="Verdana" w:cs="Shruti"/>
          <w:sz w:val="18"/>
          <w:szCs w:val="18"/>
        </w:rPr>
      </w:pPr>
    </w:p>
    <w:p w:rsidR="00507F70" w:rsidRPr="000A13ED" w:rsidRDefault="00507F70" w:rsidP="00507F70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ArialMT"/>
          <w:sz w:val="18"/>
          <w:szCs w:val="18"/>
        </w:rPr>
        <w:t xml:space="preserve">a. </w:t>
      </w:r>
      <w:r w:rsidRPr="00507F70">
        <w:rPr>
          <w:rFonts w:ascii="Verdana" w:hAnsi="Verdana" w:cs="ArialMT"/>
          <w:sz w:val="18"/>
          <w:szCs w:val="18"/>
        </w:rPr>
        <w:t>Elected officials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07F70" w:rsidRPr="00075DE8" w:rsidTr="00507F70">
        <w:tc>
          <w:tcPr>
            <w:tcW w:w="1620" w:type="dxa"/>
            <w:vAlign w:val="bottom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507F70" w:rsidRPr="00075DE8" w:rsidRDefault="00507F70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</w:t>
            </w:r>
            <w:r w:rsidR="000F6B26">
              <w:rPr>
                <w:rFonts w:ascii="Verdana" w:hAnsi="Verdana"/>
                <w:sz w:val="18"/>
                <w:szCs w:val="18"/>
              </w:rPr>
              <w:t>lot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507F70" w:rsidRPr="008572A5" w:rsidRDefault="000F6B26" w:rsidP="00507F70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507F70" w:rsidRDefault="000F6B26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0F6B26" w:rsidRPr="00075DE8" w:rsidTr="00507F70">
        <w:tc>
          <w:tcPr>
            <w:tcW w:w="1620" w:type="dxa"/>
          </w:tcPr>
          <w:p w:rsidR="000F6B26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0F6B26" w:rsidRDefault="000F6B26" w:rsidP="00507F70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996CC6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07F70" w:rsidRPr="00075DE8" w:rsidTr="00507F70">
        <w:tc>
          <w:tcPr>
            <w:tcW w:w="1620" w:type="dxa"/>
          </w:tcPr>
          <w:p w:rsidR="00507F70" w:rsidRPr="00075DE8" w:rsidRDefault="00507F70" w:rsidP="00507F7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07F70" w:rsidRPr="00075DE8" w:rsidRDefault="00507F70" w:rsidP="00507F70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F6B26" w:rsidRDefault="000F6B26" w:rsidP="00507F70">
      <w:pPr>
        <w:ind w:left="720" w:hanging="720"/>
        <w:rPr>
          <w:rFonts w:ascii="Verdana" w:hAnsi="Verdana" w:cs="Shruti"/>
          <w:sz w:val="18"/>
          <w:szCs w:val="18"/>
        </w:rPr>
      </w:pPr>
    </w:p>
    <w:p w:rsidR="00507F70" w:rsidRPr="00294CB0" w:rsidRDefault="00507F70" w:rsidP="00507F7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="000F6B26">
        <w:rPr>
          <w:rFonts w:ascii="Verdana" w:hAnsi="Verdana" w:cs="ArialMT"/>
          <w:sz w:val="18"/>
          <w:szCs w:val="18"/>
        </w:rPr>
        <w:t>Scientists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F6B26" w:rsidRPr="00075DE8" w:rsidTr="000F6B26">
        <w:tc>
          <w:tcPr>
            <w:tcW w:w="1620" w:type="dxa"/>
            <w:vAlign w:val="bottom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0F6B26" w:rsidRPr="00075DE8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0F6B26" w:rsidRPr="008572A5" w:rsidRDefault="000F6B26" w:rsidP="000F6B26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96CC6" w:rsidRPr="00075DE8" w:rsidTr="000F6B26">
        <w:tc>
          <w:tcPr>
            <w:tcW w:w="1620" w:type="dxa"/>
          </w:tcPr>
          <w:p w:rsidR="00996CC6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96CC6" w:rsidRPr="00075DE8" w:rsidRDefault="00996CC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25BC" w:rsidRDefault="005025BC" w:rsidP="00507F70">
      <w:pPr>
        <w:rPr>
          <w:rFonts w:ascii="Verdana" w:hAnsi="Verdana" w:cs="ArialMT"/>
          <w:sz w:val="18"/>
          <w:szCs w:val="18"/>
        </w:rPr>
      </w:pPr>
    </w:p>
    <w:p w:rsidR="00507F70" w:rsidRPr="00294CB0" w:rsidRDefault="00507F70" w:rsidP="00507F7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="000F6B26">
        <w:rPr>
          <w:rFonts w:ascii="Verdana" w:hAnsi="Verdana" w:cs="ArialMT"/>
          <w:sz w:val="18"/>
          <w:szCs w:val="18"/>
        </w:rPr>
        <w:t>Food industry leaders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F6B26" w:rsidRPr="00075DE8" w:rsidTr="000F6B26">
        <w:tc>
          <w:tcPr>
            <w:tcW w:w="1620" w:type="dxa"/>
            <w:vAlign w:val="bottom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0F6B26" w:rsidRPr="00075DE8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0F6B26" w:rsidRPr="008572A5" w:rsidRDefault="000F6B26" w:rsidP="000F6B26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145B8" w:rsidRDefault="001145B8" w:rsidP="00507F70">
      <w:pPr>
        <w:rPr>
          <w:rFonts w:ascii="Verdana" w:hAnsi="Verdana" w:cs="ArialMT"/>
          <w:sz w:val="18"/>
          <w:szCs w:val="18"/>
        </w:rPr>
      </w:pPr>
    </w:p>
    <w:p w:rsidR="001F19AD" w:rsidRDefault="001F19AD" w:rsidP="00507F70">
      <w:pPr>
        <w:rPr>
          <w:rFonts w:ascii="Verdana" w:hAnsi="Verdana" w:cs="ArialMT"/>
          <w:sz w:val="18"/>
          <w:szCs w:val="18"/>
        </w:rPr>
      </w:pPr>
    </w:p>
    <w:p w:rsidR="001F19AD" w:rsidRDefault="001F19AD" w:rsidP="00507F70">
      <w:pPr>
        <w:rPr>
          <w:rFonts w:ascii="Verdana" w:hAnsi="Verdana" w:cs="ArialMT"/>
          <w:sz w:val="18"/>
          <w:szCs w:val="18"/>
        </w:rPr>
      </w:pPr>
    </w:p>
    <w:p w:rsidR="001F19AD" w:rsidRDefault="001F19AD" w:rsidP="00507F70">
      <w:pPr>
        <w:rPr>
          <w:rFonts w:ascii="Verdana" w:hAnsi="Verdana" w:cs="ArialMT"/>
          <w:sz w:val="18"/>
          <w:szCs w:val="18"/>
        </w:rPr>
      </w:pPr>
    </w:p>
    <w:p w:rsidR="001F19AD" w:rsidRDefault="001F19AD" w:rsidP="00507F70">
      <w:pPr>
        <w:rPr>
          <w:rFonts w:ascii="Verdana" w:hAnsi="Verdana" w:cs="ArialMT"/>
          <w:sz w:val="18"/>
          <w:szCs w:val="18"/>
        </w:rPr>
      </w:pPr>
    </w:p>
    <w:p w:rsidR="001F19AD" w:rsidRDefault="001F19AD" w:rsidP="00507F70">
      <w:pPr>
        <w:rPr>
          <w:rFonts w:ascii="Verdana" w:hAnsi="Verdana" w:cs="ArialMT"/>
          <w:sz w:val="18"/>
          <w:szCs w:val="18"/>
        </w:rPr>
      </w:pPr>
    </w:p>
    <w:p w:rsidR="001F19AD" w:rsidRDefault="001F19AD" w:rsidP="00507F70">
      <w:pPr>
        <w:rPr>
          <w:rFonts w:ascii="Verdana" w:hAnsi="Verdana" w:cs="ArialMT"/>
          <w:sz w:val="18"/>
          <w:szCs w:val="18"/>
        </w:rPr>
      </w:pPr>
    </w:p>
    <w:p w:rsidR="001F19AD" w:rsidRDefault="001F19AD" w:rsidP="00507F70">
      <w:pPr>
        <w:rPr>
          <w:rFonts w:ascii="Verdana" w:hAnsi="Verdana" w:cs="ArialMT"/>
          <w:sz w:val="18"/>
          <w:szCs w:val="18"/>
        </w:rPr>
      </w:pPr>
    </w:p>
    <w:p w:rsidR="001145B8" w:rsidRPr="001145B8" w:rsidRDefault="001145B8" w:rsidP="00507F70">
      <w:pPr>
        <w:rPr>
          <w:rFonts w:ascii="Verdana" w:hAnsi="Verdana" w:cs="Shruti"/>
          <w:b/>
          <w:sz w:val="18"/>
          <w:szCs w:val="18"/>
        </w:rPr>
      </w:pPr>
      <w:r w:rsidRPr="00507F70">
        <w:rPr>
          <w:rFonts w:ascii="Verdana" w:hAnsi="Verdana" w:cs="Shruti"/>
          <w:b/>
          <w:sz w:val="18"/>
          <w:szCs w:val="18"/>
        </w:rPr>
        <w:lastRenderedPageBreak/>
        <w:t>FUD</w:t>
      </w:r>
      <w:r>
        <w:rPr>
          <w:rFonts w:ascii="Verdana" w:hAnsi="Verdana" w:cs="Shruti"/>
          <w:b/>
          <w:sz w:val="18"/>
          <w:szCs w:val="18"/>
        </w:rPr>
        <w:t>40 CONTINUED…</w:t>
      </w:r>
    </w:p>
    <w:p w:rsidR="00507F70" w:rsidRPr="00294CB0" w:rsidRDefault="00507F70" w:rsidP="00507F7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="000F6B26">
        <w:rPr>
          <w:rFonts w:ascii="Verdana" w:hAnsi="Verdana" w:cs="ArialMT"/>
          <w:sz w:val="18"/>
          <w:szCs w:val="18"/>
        </w:rPr>
        <w:t>The news media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F6B26" w:rsidRPr="00075DE8" w:rsidTr="000F6B26">
        <w:tc>
          <w:tcPr>
            <w:tcW w:w="1620" w:type="dxa"/>
            <w:vAlign w:val="bottom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0F6B26" w:rsidRPr="00075DE8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0F6B26" w:rsidRPr="008572A5" w:rsidRDefault="000F6B26" w:rsidP="000F6B26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96CC6" w:rsidRPr="00075DE8" w:rsidTr="000F6B26">
        <w:tc>
          <w:tcPr>
            <w:tcW w:w="1620" w:type="dxa"/>
          </w:tcPr>
          <w:p w:rsidR="00996CC6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96CC6" w:rsidRPr="00075DE8" w:rsidRDefault="00996CC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145B8" w:rsidRDefault="001145B8" w:rsidP="00507F70">
      <w:pPr>
        <w:rPr>
          <w:rFonts w:ascii="Verdana" w:hAnsi="Verdana" w:cs="ArialMT"/>
          <w:sz w:val="18"/>
          <w:szCs w:val="18"/>
        </w:rPr>
      </w:pPr>
    </w:p>
    <w:p w:rsidR="00507F70" w:rsidRPr="00294CB0" w:rsidRDefault="00507F70" w:rsidP="00507F70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e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507F70">
        <w:rPr>
          <w:rFonts w:ascii="Verdana" w:hAnsi="Verdana" w:cs="ArialMT"/>
          <w:sz w:val="18"/>
          <w:szCs w:val="18"/>
        </w:rPr>
        <w:t>Small farm owners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F6B26" w:rsidRPr="00075DE8" w:rsidTr="000F6B26">
        <w:tc>
          <w:tcPr>
            <w:tcW w:w="1620" w:type="dxa"/>
            <w:vAlign w:val="bottom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0F6B26" w:rsidRPr="00075DE8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  <w:vAlign w:val="center"/>
          </w:tcPr>
          <w:p w:rsidR="000F6B26" w:rsidRPr="008572A5" w:rsidRDefault="000F6B26" w:rsidP="000F6B26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7F70" w:rsidRDefault="00507F70" w:rsidP="00507F70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0F6B26" w:rsidRPr="00851613" w:rsidRDefault="000F6B26" w:rsidP="000F6B26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 w:rsidRPr="00851613">
        <w:rPr>
          <w:rFonts w:ascii="Verdana" w:eastAsia="Times New Roman" w:hAnsi="Verdana" w:cs="Shruti"/>
          <w:b/>
          <w:sz w:val="18"/>
          <w:szCs w:val="18"/>
        </w:rPr>
        <w:t>ASK FORM 2 [N=</w:t>
      </w:r>
      <w:r w:rsidR="00BD6011">
        <w:rPr>
          <w:rFonts w:ascii="Verdana" w:eastAsia="Times New Roman" w:hAnsi="Verdana" w:cs="Shruti"/>
          <w:b/>
          <w:sz w:val="18"/>
          <w:szCs w:val="18"/>
        </w:rPr>
        <w:t>1,480</w:t>
      </w:r>
      <w:r w:rsidRPr="00851613">
        <w:rPr>
          <w:rFonts w:ascii="Verdana" w:eastAsia="Times New Roman" w:hAnsi="Verdana" w:cs="Shruti"/>
          <w:b/>
          <w:sz w:val="18"/>
          <w:szCs w:val="18"/>
        </w:rPr>
        <w:t>]:</w:t>
      </w:r>
    </w:p>
    <w:p w:rsidR="000F6B26" w:rsidRDefault="000F6B26" w:rsidP="000F6B26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  <w:r w:rsidRPr="000F6B26">
        <w:rPr>
          <w:rFonts w:ascii="Verdana" w:hAnsi="Verdana" w:cs="Shruti"/>
          <w:sz w:val="18"/>
          <w:szCs w:val="18"/>
        </w:rPr>
        <w:t>FUD41</w:t>
      </w:r>
      <w:r w:rsidRPr="000F6B26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0F6B26">
        <w:rPr>
          <w:rFonts w:ascii="Verdana" w:hAnsi="Verdana" w:cs="Shruti"/>
          <w:sz w:val="18"/>
          <w:szCs w:val="18"/>
        </w:rPr>
        <w:t xml:space="preserve">As far as you know, how many scientists say that genetically modified foods are safe to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0F6B26">
        <w:rPr>
          <w:rFonts w:ascii="Verdana" w:hAnsi="Verdana" w:cs="Shruti"/>
          <w:sz w:val="18"/>
          <w:szCs w:val="18"/>
        </w:rPr>
        <w:t>eat?</w:t>
      </w:r>
    </w:p>
    <w:p w:rsidR="000F6B26" w:rsidRDefault="000F6B26" w:rsidP="000F6B26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F6B26" w:rsidRPr="00075DE8" w:rsidTr="000F6B26">
        <w:tc>
          <w:tcPr>
            <w:tcW w:w="1620" w:type="dxa"/>
            <w:vAlign w:val="bottom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0F6B26" w:rsidRPr="00075DE8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Almost all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0F6B26" w:rsidRPr="008572A5" w:rsidRDefault="000F6B26" w:rsidP="000F6B26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More than half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About half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Fewer than half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Almost none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32268" w:rsidRDefault="00732268" w:rsidP="000F6B26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0F6B26" w:rsidRPr="00075DE8" w:rsidRDefault="000F6B26" w:rsidP="000F6B26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0F6B26" w:rsidRDefault="000F6B26" w:rsidP="000F6B26">
      <w:pPr>
        <w:ind w:left="720" w:hanging="720"/>
        <w:rPr>
          <w:rFonts w:ascii="Verdana" w:hAnsi="Verdana" w:cs="Shruti"/>
          <w:sz w:val="18"/>
          <w:szCs w:val="18"/>
        </w:rPr>
      </w:pPr>
      <w:r w:rsidRPr="000F6B26">
        <w:rPr>
          <w:rFonts w:ascii="Verdana" w:hAnsi="Verdana" w:cs="Shruti"/>
          <w:sz w:val="18"/>
          <w:szCs w:val="18"/>
        </w:rPr>
        <w:t xml:space="preserve">FUD42 </w:t>
      </w:r>
      <w:r w:rsidRPr="000F6B26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0F6B26">
        <w:rPr>
          <w:rFonts w:ascii="Verdana" w:hAnsi="Verdana" w:cs="Shruti"/>
          <w:sz w:val="18"/>
          <w:szCs w:val="18"/>
        </w:rPr>
        <w:t xml:space="preserve">How often, if ever, do you think research findings from scientists about genetically </w:t>
      </w:r>
      <w:r>
        <w:rPr>
          <w:rFonts w:ascii="Verdana" w:hAnsi="Verdana" w:cs="Shruti"/>
          <w:sz w:val="18"/>
          <w:szCs w:val="18"/>
        </w:rPr>
        <w:tab/>
      </w:r>
      <w:r w:rsidRPr="000F6B26">
        <w:rPr>
          <w:rFonts w:ascii="Verdana" w:hAnsi="Verdana" w:cs="Shruti"/>
          <w:sz w:val="18"/>
          <w:szCs w:val="18"/>
        </w:rPr>
        <w:t>modified foods are influenced by each of the following?</w:t>
      </w:r>
      <w:r>
        <w:rPr>
          <w:rFonts w:ascii="Verdana" w:hAnsi="Verdana" w:cs="Shruti"/>
          <w:sz w:val="18"/>
          <w:szCs w:val="18"/>
        </w:rPr>
        <w:tab/>
      </w:r>
      <w:r w:rsidRPr="00075DE8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 xml:space="preserve">RANDOMIZE </w:t>
      </w:r>
      <w:r>
        <w:rPr>
          <w:rFonts w:ascii="Verdana" w:hAnsi="Verdana"/>
          <w:b/>
          <w:sz w:val="18"/>
          <w:szCs w:val="18"/>
        </w:rPr>
        <w:tab/>
        <w:t>ITEMS]</w:t>
      </w:r>
    </w:p>
    <w:p w:rsidR="000F6B26" w:rsidRDefault="000F6B26" w:rsidP="000F6B26">
      <w:pPr>
        <w:rPr>
          <w:rFonts w:ascii="Verdana" w:hAnsi="Verdana" w:cs="Shruti"/>
          <w:sz w:val="18"/>
          <w:szCs w:val="18"/>
        </w:rPr>
      </w:pPr>
    </w:p>
    <w:p w:rsidR="000F6B26" w:rsidRPr="000A13ED" w:rsidRDefault="000F6B26" w:rsidP="000F6B26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ArialMT"/>
          <w:sz w:val="18"/>
          <w:szCs w:val="18"/>
        </w:rPr>
        <w:t xml:space="preserve">a. </w:t>
      </w:r>
      <w:r w:rsidRPr="000F6B26">
        <w:rPr>
          <w:rFonts w:ascii="Verdana" w:hAnsi="Verdana" w:cs="ArialMT"/>
          <w:sz w:val="18"/>
          <w:szCs w:val="18"/>
        </w:rPr>
        <w:t>The desire to help the industries they work with or work for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F6B26" w:rsidRPr="00075DE8" w:rsidTr="000F6B26">
        <w:tc>
          <w:tcPr>
            <w:tcW w:w="1620" w:type="dxa"/>
            <w:vAlign w:val="bottom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0F6B26" w:rsidRPr="00075DE8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6750" w:type="dxa"/>
            <w:vAlign w:val="center"/>
          </w:tcPr>
          <w:p w:rsidR="000F6B26" w:rsidRPr="008572A5" w:rsidRDefault="000F6B26" w:rsidP="000F6B26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F6B26" w:rsidRDefault="000F6B26" w:rsidP="000F6B26">
      <w:pPr>
        <w:ind w:left="720" w:hanging="720"/>
        <w:rPr>
          <w:rFonts w:ascii="Verdana" w:hAnsi="Verdana" w:cs="Shruti"/>
          <w:sz w:val="18"/>
          <w:szCs w:val="18"/>
        </w:rPr>
      </w:pPr>
    </w:p>
    <w:p w:rsidR="001F19AD" w:rsidRDefault="001F19AD" w:rsidP="000F6B26">
      <w:pPr>
        <w:ind w:left="720" w:hanging="720"/>
        <w:rPr>
          <w:rFonts w:ascii="Verdana" w:hAnsi="Verdana" w:cs="Shruti"/>
          <w:sz w:val="18"/>
          <w:szCs w:val="18"/>
        </w:rPr>
      </w:pPr>
    </w:p>
    <w:p w:rsidR="001F19AD" w:rsidRDefault="001F19AD" w:rsidP="000F6B26">
      <w:pPr>
        <w:ind w:left="720" w:hanging="720"/>
        <w:rPr>
          <w:rFonts w:ascii="Verdana" w:hAnsi="Verdana" w:cs="Shruti"/>
          <w:sz w:val="18"/>
          <w:szCs w:val="18"/>
        </w:rPr>
      </w:pPr>
    </w:p>
    <w:p w:rsidR="001F19AD" w:rsidRDefault="001F19AD" w:rsidP="000F6B26">
      <w:pPr>
        <w:ind w:left="720" w:hanging="720"/>
        <w:rPr>
          <w:rFonts w:ascii="Verdana" w:hAnsi="Verdana" w:cs="Shruti"/>
          <w:sz w:val="18"/>
          <w:szCs w:val="18"/>
        </w:rPr>
      </w:pPr>
    </w:p>
    <w:p w:rsidR="001F19AD" w:rsidRDefault="001F19AD" w:rsidP="000F6B26">
      <w:pPr>
        <w:ind w:left="720" w:hanging="720"/>
        <w:rPr>
          <w:rFonts w:ascii="Verdana" w:hAnsi="Verdana" w:cs="Shruti"/>
          <w:sz w:val="18"/>
          <w:szCs w:val="18"/>
        </w:rPr>
      </w:pPr>
    </w:p>
    <w:p w:rsidR="001F19AD" w:rsidRDefault="001F19AD" w:rsidP="000F6B26">
      <w:pPr>
        <w:ind w:left="720" w:hanging="720"/>
        <w:rPr>
          <w:rFonts w:ascii="Verdana" w:hAnsi="Verdana" w:cs="Shruti"/>
          <w:sz w:val="18"/>
          <w:szCs w:val="18"/>
        </w:rPr>
      </w:pPr>
    </w:p>
    <w:p w:rsidR="001F19AD" w:rsidRDefault="001F19AD" w:rsidP="000F6B26">
      <w:pPr>
        <w:ind w:left="720" w:hanging="720"/>
        <w:rPr>
          <w:rFonts w:ascii="Verdana" w:hAnsi="Verdana" w:cs="Shruti"/>
          <w:sz w:val="18"/>
          <w:szCs w:val="18"/>
        </w:rPr>
      </w:pPr>
    </w:p>
    <w:p w:rsidR="001F19AD" w:rsidRPr="005025BC" w:rsidRDefault="001F19AD" w:rsidP="001F19AD">
      <w:pPr>
        <w:rPr>
          <w:rFonts w:ascii="Verdana" w:hAnsi="Verdana" w:cs="ArialMT"/>
          <w:b/>
          <w:sz w:val="18"/>
          <w:szCs w:val="18"/>
        </w:rPr>
      </w:pPr>
      <w:r w:rsidRPr="005025BC">
        <w:rPr>
          <w:rFonts w:ascii="Verdana" w:hAnsi="Verdana" w:cs="Shruti"/>
          <w:b/>
          <w:sz w:val="18"/>
          <w:szCs w:val="18"/>
        </w:rPr>
        <w:lastRenderedPageBreak/>
        <w:t>FUD42 CONTINUED…</w:t>
      </w:r>
      <w:r w:rsidRPr="005025BC">
        <w:rPr>
          <w:rFonts w:ascii="Verdana" w:hAnsi="Verdana" w:cs="ArialMT"/>
          <w:b/>
          <w:sz w:val="18"/>
          <w:szCs w:val="18"/>
        </w:rPr>
        <w:tab/>
      </w:r>
    </w:p>
    <w:p w:rsidR="000F6B26" w:rsidRPr="00294CB0" w:rsidRDefault="000F6B26" w:rsidP="000F6B26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0F6B26">
        <w:rPr>
          <w:rFonts w:ascii="Verdana" w:hAnsi="Verdana" w:cs="ArialMT"/>
          <w:sz w:val="18"/>
          <w:szCs w:val="18"/>
        </w:rPr>
        <w:t>Concern for the best interests of the public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F6B26" w:rsidRPr="00075DE8" w:rsidTr="000F6B26">
        <w:tc>
          <w:tcPr>
            <w:tcW w:w="1620" w:type="dxa"/>
            <w:vAlign w:val="bottom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center"/>
          </w:tcPr>
          <w:p w:rsidR="000F6B26" w:rsidRPr="00075DE8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0F6B26" w:rsidRPr="008572A5" w:rsidRDefault="000F6B26" w:rsidP="000F6B26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F19AD" w:rsidRDefault="001F19AD" w:rsidP="000F6B26">
      <w:pPr>
        <w:rPr>
          <w:rFonts w:ascii="Verdana" w:hAnsi="Verdana" w:cs="ArialMT"/>
          <w:sz w:val="18"/>
          <w:szCs w:val="18"/>
        </w:rPr>
      </w:pPr>
    </w:p>
    <w:p w:rsidR="000F6B26" w:rsidRPr="00294CB0" w:rsidRDefault="005025BC" w:rsidP="000F6B26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0F6B26">
        <w:rPr>
          <w:rFonts w:ascii="Verdana" w:hAnsi="Verdana" w:cs="ArialMT"/>
          <w:sz w:val="18"/>
          <w:szCs w:val="18"/>
        </w:rPr>
        <w:t>c</w:t>
      </w:r>
      <w:r w:rsidR="000F6B26" w:rsidRPr="000A13ED">
        <w:rPr>
          <w:rFonts w:ascii="Verdana" w:hAnsi="Verdana" w:cs="ArialMT"/>
          <w:sz w:val="18"/>
          <w:szCs w:val="18"/>
        </w:rPr>
        <w:t xml:space="preserve">. </w:t>
      </w:r>
      <w:r w:rsidR="000F6B26" w:rsidRPr="000F6B26">
        <w:rPr>
          <w:rFonts w:ascii="Verdana" w:hAnsi="Verdana" w:cs="ArialMT"/>
          <w:sz w:val="18"/>
          <w:szCs w:val="18"/>
        </w:rPr>
        <w:t>Their own personal political leanings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F6B26" w:rsidRPr="00075DE8" w:rsidTr="000F6B26">
        <w:tc>
          <w:tcPr>
            <w:tcW w:w="1620" w:type="dxa"/>
            <w:vAlign w:val="bottom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0F6B26" w:rsidRPr="00075DE8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  <w:vAlign w:val="center"/>
          </w:tcPr>
          <w:p w:rsidR="000F6B26" w:rsidRPr="008572A5" w:rsidRDefault="000F6B26" w:rsidP="000F6B26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F6B26" w:rsidRDefault="000F6B26" w:rsidP="000F6B26">
      <w:pPr>
        <w:rPr>
          <w:rFonts w:ascii="Verdana" w:hAnsi="Verdana" w:cs="ArialMT"/>
          <w:sz w:val="18"/>
          <w:szCs w:val="18"/>
        </w:rPr>
      </w:pPr>
    </w:p>
    <w:p w:rsidR="000F6B26" w:rsidRPr="00294CB0" w:rsidRDefault="000F6B26" w:rsidP="000F6B26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0F6B26">
        <w:rPr>
          <w:rFonts w:ascii="Verdana" w:hAnsi="Verdana" w:cs="ArialMT"/>
          <w:sz w:val="18"/>
          <w:szCs w:val="18"/>
        </w:rPr>
        <w:t>The desire to advance their career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F6B26" w:rsidRPr="00075DE8" w:rsidTr="000F6B26">
        <w:tc>
          <w:tcPr>
            <w:tcW w:w="1620" w:type="dxa"/>
            <w:vAlign w:val="bottom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0F6B26" w:rsidRPr="00075DE8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0F6B26" w:rsidRPr="008572A5" w:rsidRDefault="000F6B26" w:rsidP="000F6B26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F6B26" w:rsidRDefault="000F6B26" w:rsidP="000F6B26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0F6B26" w:rsidRPr="00294CB0" w:rsidRDefault="000F6B26" w:rsidP="000F6B26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e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0F6B26">
        <w:rPr>
          <w:rFonts w:ascii="Verdana" w:hAnsi="Verdana" w:cs="ArialMT"/>
          <w:sz w:val="18"/>
          <w:szCs w:val="18"/>
        </w:rPr>
        <w:t>The best available scientific evidence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F6B26" w:rsidRPr="00075DE8" w:rsidTr="000F6B26">
        <w:tc>
          <w:tcPr>
            <w:tcW w:w="1620" w:type="dxa"/>
            <w:vAlign w:val="bottom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0F6B26" w:rsidRPr="00075DE8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6750" w:type="dxa"/>
            <w:vAlign w:val="center"/>
          </w:tcPr>
          <w:p w:rsidR="000F6B26" w:rsidRPr="008572A5" w:rsidRDefault="000F6B26" w:rsidP="000F6B26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F6B26" w:rsidRDefault="000F6B26" w:rsidP="00507F70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0F6B26" w:rsidRPr="00851613" w:rsidRDefault="000F6B26" w:rsidP="000F6B26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 w:rsidRPr="00851613">
        <w:rPr>
          <w:rFonts w:ascii="Verdana" w:eastAsia="Times New Roman" w:hAnsi="Verdana" w:cs="Shruti"/>
          <w:b/>
          <w:sz w:val="18"/>
          <w:szCs w:val="18"/>
        </w:rPr>
        <w:t>ASK FORM 2 [N=</w:t>
      </w:r>
      <w:r w:rsidR="00BD6011">
        <w:rPr>
          <w:rFonts w:ascii="Verdana" w:eastAsia="Times New Roman" w:hAnsi="Verdana" w:cs="Shruti"/>
          <w:b/>
          <w:sz w:val="18"/>
          <w:szCs w:val="18"/>
        </w:rPr>
        <w:t>1,480</w:t>
      </w:r>
      <w:r w:rsidRPr="00851613">
        <w:rPr>
          <w:rFonts w:ascii="Verdana" w:eastAsia="Times New Roman" w:hAnsi="Verdana" w:cs="Shruti"/>
          <w:b/>
          <w:sz w:val="18"/>
          <w:szCs w:val="18"/>
        </w:rPr>
        <w:t>]:</w:t>
      </w:r>
    </w:p>
    <w:p w:rsidR="000F6B26" w:rsidRDefault="000F6B26" w:rsidP="000F6B26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  <w:r w:rsidRPr="000F6B26">
        <w:rPr>
          <w:rFonts w:ascii="Verdana" w:hAnsi="Verdana" w:cs="Shruti"/>
          <w:sz w:val="18"/>
          <w:szCs w:val="18"/>
        </w:rPr>
        <w:t>FUD43</w:t>
      </w:r>
      <w:r w:rsidRPr="000F6B26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0F6B26">
        <w:rPr>
          <w:rFonts w:ascii="Verdana" w:hAnsi="Verdana" w:cs="Shruti"/>
          <w:sz w:val="18"/>
          <w:szCs w:val="18"/>
        </w:rPr>
        <w:t>How closely, if at all, do you follow news about genetically modified foods?</w:t>
      </w:r>
    </w:p>
    <w:p w:rsidR="000F6B26" w:rsidRDefault="000F6B26" w:rsidP="000F6B26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F6B26" w:rsidRPr="00075DE8" w:rsidTr="000F6B26">
        <w:tc>
          <w:tcPr>
            <w:tcW w:w="1620" w:type="dxa"/>
            <w:vAlign w:val="bottom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0F6B26" w:rsidRPr="00075DE8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closely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0F6B26" w:rsidRPr="008572A5" w:rsidRDefault="000F6B26" w:rsidP="000F6B26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Somewhat closely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closely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closely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996CC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F6B26" w:rsidRDefault="000F6B26" w:rsidP="000F6B26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1F19AD" w:rsidRDefault="001F19AD" w:rsidP="000F6B26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1F19AD" w:rsidRDefault="001F19AD" w:rsidP="000F6B26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p w:rsidR="000F6B26" w:rsidRPr="00851613" w:rsidRDefault="000F6B26" w:rsidP="000F6B26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 w:rsidRPr="00851613">
        <w:rPr>
          <w:rFonts w:ascii="Verdana" w:eastAsia="Times New Roman" w:hAnsi="Verdana" w:cs="Shruti"/>
          <w:b/>
          <w:sz w:val="18"/>
          <w:szCs w:val="18"/>
        </w:rPr>
        <w:lastRenderedPageBreak/>
        <w:t>ASK FORM 2 [N=</w:t>
      </w:r>
      <w:r w:rsidR="00BD6011">
        <w:rPr>
          <w:rFonts w:ascii="Verdana" w:eastAsia="Times New Roman" w:hAnsi="Verdana" w:cs="Shruti"/>
          <w:b/>
          <w:sz w:val="18"/>
          <w:szCs w:val="18"/>
        </w:rPr>
        <w:t>1,480</w:t>
      </w:r>
      <w:r w:rsidRPr="00851613">
        <w:rPr>
          <w:rFonts w:ascii="Verdana" w:eastAsia="Times New Roman" w:hAnsi="Verdana" w:cs="Shruti"/>
          <w:b/>
          <w:sz w:val="18"/>
          <w:szCs w:val="18"/>
        </w:rPr>
        <w:t>]:</w:t>
      </w:r>
    </w:p>
    <w:p w:rsidR="000F6B26" w:rsidRDefault="000F6B26" w:rsidP="000F6B26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  <w:r w:rsidRPr="000F6B26">
        <w:rPr>
          <w:rFonts w:ascii="Verdana" w:hAnsi="Verdana" w:cs="Shruti"/>
          <w:sz w:val="18"/>
          <w:szCs w:val="18"/>
        </w:rPr>
        <w:t xml:space="preserve">FUD44 </w:t>
      </w:r>
      <w:r>
        <w:rPr>
          <w:rFonts w:ascii="Verdana" w:hAnsi="Verdana" w:cs="Shruti"/>
          <w:sz w:val="18"/>
          <w:szCs w:val="18"/>
        </w:rPr>
        <w:tab/>
      </w:r>
      <w:r w:rsidRPr="000F6B26">
        <w:rPr>
          <w:rFonts w:ascii="Verdana" w:hAnsi="Verdana" w:cs="Shruti"/>
          <w:sz w:val="18"/>
          <w:szCs w:val="18"/>
        </w:rPr>
        <w:tab/>
        <w:t xml:space="preserve">Overall, how would you rate the job news media do in covering issues about genetically </w:t>
      </w: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0F6B26">
        <w:rPr>
          <w:rFonts w:ascii="Verdana" w:hAnsi="Verdana" w:cs="Shruti"/>
          <w:sz w:val="18"/>
          <w:szCs w:val="18"/>
        </w:rPr>
        <w:t>modified foods?</w:t>
      </w:r>
    </w:p>
    <w:p w:rsidR="000F6B26" w:rsidRDefault="000F6B26" w:rsidP="000F6B26">
      <w:pPr>
        <w:pStyle w:val="BodyText"/>
        <w:spacing w:after="0" w:line="240" w:lineRule="auto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F6B26" w:rsidRPr="00075DE8" w:rsidTr="000F6B26">
        <w:tc>
          <w:tcPr>
            <w:tcW w:w="1620" w:type="dxa"/>
            <w:vAlign w:val="bottom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C4090F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0F6B26" w:rsidRPr="00075DE8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good job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C4090F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0F6B26" w:rsidRPr="008572A5" w:rsidRDefault="000F6B26" w:rsidP="000F6B26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Somewhat good job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C4090F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bad job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C4090F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0F6B26" w:rsidRDefault="000F6B26" w:rsidP="000F6B2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bad job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C4090F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F6B26" w:rsidRPr="00075DE8" w:rsidTr="000F6B26">
        <w:tc>
          <w:tcPr>
            <w:tcW w:w="1620" w:type="dxa"/>
          </w:tcPr>
          <w:p w:rsidR="000F6B26" w:rsidRPr="00075DE8" w:rsidRDefault="000F6B26" w:rsidP="000F6B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F6B26" w:rsidRPr="00075DE8" w:rsidRDefault="000F6B26" w:rsidP="000F6B2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F6B26" w:rsidRPr="0049675A" w:rsidRDefault="000F6B26" w:rsidP="000F6B26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0F6B26" w:rsidRDefault="000F6B26" w:rsidP="000F6B26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>NO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QUESTION</w:t>
      </w: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>FUD45</w:t>
      </w:r>
    </w:p>
    <w:p w:rsidR="000F6B26" w:rsidRDefault="000F6B26" w:rsidP="00507F70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0F6B26" w:rsidRDefault="000F6B26" w:rsidP="000F6B26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[RANDOMIZE ITEMS BIO45-BIO46]</w:t>
      </w:r>
    </w:p>
    <w:p w:rsidR="000F6B26" w:rsidRPr="00075DE8" w:rsidRDefault="000F6B26" w:rsidP="000F6B26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0F6B26" w:rsidRDefault="00A53C66" w:rsidP="00507F70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 w:rsidRPr="00A53C66">
        <w:rPr>
          <w:rFonts w:ascii="Verdana" w:eastAsia="Times New Roman" w:hAnsi="Verdana" w:cs="Shruti"/>
          <w:sz w:val="18"/>
          <w:szCs w:val="18"/>
        </w:rPr>
        <w:t>FUD46</w:t>
      </w:r>
      <w:r w:rsidRPr="00A53C66">
        <w:rPr>
          <w:rFonts w:ascii="Verdana" w:eastAsia="Times New Roman" w:hAnsi="Verdana" w:cs="Shruti"/>
          <w:sz w:val="18"/>
          <w:szCs w:val="18"/>
        </w:rPr>
        <w:tab/>
      </w:r>
      <w:r>
        <w:rPr>
          <w:rFonts w:ascii="Verdana" w:eastAsia="Times New Roman" w:hAnsi="Verdana" w:cs="Shruti"/>
          <w:sz w:val="18"/>
          <w:szCs w:val="18"/>
        </w:rPr>
        <w:tab/>
      </w:r>
      <w:r w:rsidRPr="00A53C66">
        <w:rPr>
          <w:rFonts w:ascii="Verdana" w:eastAsia="Times New Roman" w:hAnsi="Verdana" w:cs="Shruti"/>
          <w:sz w:val="18"/>
          <w:szCs w:val="18"/>
        </w:rPr>
        <w:t>Do you think the news media generally</w:t>
      </w:r>
      <w:proofErr w:type="gramStart"/>
      <w:r w:rsidRPr="00A53C66">
        <w:rPr>
          <w:rFonts w:ascii="Verdana" w:eastAsia="Times New Roman" w:hAnsi="Verdana" w:cs="Shruti"/>
          <w:sz w:val="18"/>
          <w:szCs w:val="18"/>
        </w:rPr>
        <w:t>...</w:t>
      </w:r>
      <w:proofErr w:type="gramEnd"/>
      <w:r w:rsidRPr="00A53C66">
        <w:rPr>
          <w:rFonts w:ascii="Verdana" w:eastAsia="Times New Roman" w:hAnsi="Verdana" w:cs="Shruti"/>
          <w:b/>
          <w:sz w:val="18"/>
          <w:szCs w:val="18"/>
        </w:rPr>
        <w:t xml:space="preserve"> [RANDOMIZE RESPONSE OPTIONS 1 AND </w:t>
      </w:r>
      <w:r>
        <w:rPr>
          <w:rFonts w:ascii="Verdana" w:eastAsia="Times New Roman" w:hAnsi="Verdana" w:cs="Shruti"/>
          <w:b/>
          <w:sz w:val="18"/>
          <w:szCs w:val="18"/>
        </w:rPr>
        <w:tab/>
      </w:r>
      <w:r>
        <w:rPr>
          <w:rFonts w:ascii="Verdana" w:eastAsia="Times New Roman" w:hAnsi="Verdana" w:cs="Shruti"/>
          <w:b/>
          <w:sz w:val="18"/>
          <w:szCs w:val="18"/>
        </w:rPr>
        <w:tab/>
      </w:r>
      <w:r w:rsidRPr="00A53C66">
        <w:rPr>
          <w:rFonts w:ascii="Verdana" w:eastAsia="Times New Roman" w:hAnsi="Verdana" w:cs="Shruti"/>
          <w:b/>
          <w:sz w:val="18"/>
          <w:szCs w:val="18"/>
        </w:rPr>
        <w:t>2 WITH 3 ALWAYS LAST]</w:t>
      </w:r>
    </w:p>
    <w:p w:rsidR="00A53C66" w:rsidRDefault="00A53C66" w:rsidP="00507F70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53C66" w:rsidRPr="00075DE8" w:rsidTr="00A53C66">
        <w:tc>
          <w:tcPr>
            <w:tcW w:w="1620" w:type="dxa"/>
            <w:vAlign w:val="bottom"/>
          </w:tcPr>
          <w:p w:rsidR="00A53C66" w:rsidRPr="00075DE8" w:rsidRDefault="00A53C66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A53C66" w:rsidRPr="00075DE8" w:rsidRDefault="00A53C66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A53C66" w:rsidRPr="00075DE8" w:rsidRDefault="00A53C66" w:rsidP="00A53C6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3C66" w:rsidRPr="00075DE8" w:rsidTr="00A53C66">
        <w:tc>
          <w:tcPr>
            <w:tcW w:w="1620" w:type="dxa"/>
          </w:tcPr>
          <w:p w:rsidR="00A53C66" w:rsidRPr="00075DE8" w:rsidRDefault="00C4090F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A53C66" w:rsidRPr="00075DE8" w:rsidRDefault="00A53C66" w:rsidP="00A53C6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A53C66">
              <w:rPr>
                <w:rFonts w:ascii="Verdana" w:hAnsi="Verdana"/>
                <w:sz w:val="18"/>
                <w:szCs w:val="18"/>
              </w:rPr>
              <w:t>Exaggerate the health risks of genetically modified foods</w:t>
            </w:r>
          </w:p>
        </w:tc>
      </w:tr>
      <w:tr w:rsidR="00A53C66" w:rsidRPr="00075DE8" w:rsidTr="00A53C66">
        <w:tc>
          <w:tcPr>
            <w:tcW w:w="1620" w:type="dxa"/>
          </w:tcPr>
          <w:p w:rsidR="00A53C66" w:rsidRPr="00075DE8" w:rsidRDefault="00C4090F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center"/>
          </w:tcPr>
          <w:p w:rsidR="00A53C66" w:rsidRPr="008572A5" w:rsidRDefault="00A53C66" w:rsidP="00A53C66">
            <w:pPr>
              <w:tabs>
                <w:tab w:val="left" w:pos="199"/>
              </w:tabs>
              <w:ind w:left="19"/>
            </w:pPr>
            <w:r w:rsidRPr="00A53C66">
              <w:rPr>
                <w:rFonts w:ascii="Verdana" w:hAnsi="Verdana"/>
                <w:sz w:val="18"/>
                <w:szCs w:val="18"/>
              </w:rPr>
              <w:t>Don't take the health risks of genetically modified foods seriously enough</w:t>
            </w:r>
          </w:p>
        </w:tc>
      </w:tr>
      <w:tr w:rsidR="00A53C66" w:rsidRPr="00075DE8" w:rsidTr="00A53C66">
        <w:tc>
          <w:tcPr>
            <w:tcW w:w="1620" w:type="dxa"/>
          </w:tcPr>
          <w:p w:rsidR="00A53C66" w:rsidRPr="00075DE8" w:rsidRDefault="00C4090F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A53C66" w:rsidRDefault="00A53C66" w:rsidP="00A53C6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A53C66">
              <w:rPr>
                <w:rFonts w:ascii="Verdana" w:hAnsi="Verdana"/>
                <w:sz w:val="18"/>
                <w:szCs w:val="18"/>
              </w:rPr>
              <w:t>Are about right in their reporting</w:t>
            </w:r>
          </w:p>
        </w:tc>
      </w:tr>
      <w:tr w:rsidR="00A53C66" w:rsidRPr="00075DE8" w:rsidTr="00A53C66">
        <w:tc>
          <w:tcPr>
            <w:tcW w:w="1620" w:type="dxa"/>
          </w:tcPr>
          <w:p w:rsidR="00A53C66" w:rsidRPr="00075DE8" w:rsidRDefault="00C4090F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bottom"/>
          </w:tcPr>
          <w:p w:rsidR="00A53C66" w:rsidRPr="00075DE8" w:rsidRDefault="00A53C66" w:rsidP="00A53C6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3C66" w:rsidRPr="00075DE8" w:rsidTr="00A53C66">
        <w:tc>
          <w:tcPr>
            <w:tcW w:w="1620" w:type="dxa"/>
          </w:tcPr>
          <w:p w:rsidR="00A53C66" w:rsidRPr="00075DE8" w:rsidRDefault="00A53C66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A53C66" w:rsidRPr="00075DE8" w:rsidRDefault="00A53C66" w:rsidP="00A53C6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53C66" w:rsidRDefault="00A53C66" w:rsidP="00507F70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A53C66" w:rsidRPr="00075DE8" w:rsidRDefault="00A53C66" w:rsidP="00A53C66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2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BD6011">
        <w:rPr>
          <w:rFonts w:ascii="Verdana" w:hAnsi="Verdana"/>
          <w:b/>
          <w:sz w:val="18"/>
          <w:szCs w:val="18"/>
        </w:rPr>
        <w:t>1,480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A53C66" w:rsidRDefault="00A53C66" w:rsidP="00A53C66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  <w:r w:rsidRPr="00A53C66">
        <w:rPr>
          <w:rFonts w:ascii="Verdana" w:eastAsia="Times New Roman" w:hAnsi="Verdana" w:cs="Shruti"/>
          <w:sz w:val="18"/>
          <w:szCs w:val="18"/>
        </w:rPr>
        <w:t>FUD4</w:t>
      </w:r>
      <w:r>
        <w:rPr>
          <w:rFonts w:ascii="Verdana" w:eastAsia="Times New Roman" w:hAnsi="Verdana" w:cs="Shruti"/>
          <w:sz w:val="18"/>
          <w:szCs w:val="18"/>
        </w:rPr>
        <w:t>7</w:t>
      </w:r>
      <w:r w:rsidRPr="00A53C66">
        <w:rPr>
          <w:rFonts w:ascii="Verdana" w:eastAsia="Times New Roman" w:hAnsi="Verdana" w:cs="Shruti"/>
          <w:sz w:val="18"/>
          <w:szCs w:val="18"/>
        </w:rPr>
        <w:tab/>
      </w:r>
      <w:r>
        <w:rPr>
          <w:rFonts w:ascii="Verdana" w:eastAsia="Times New Roman" w:hAnsi="Verdana" w:cs="Shruti"/>
          <w:sz w:val="18"/>
          <w:szCs w:val="18"/>
        </w:rPr>
        <w:tab/>
      </w:r>
      <w:r w:rsidRPr="00A53C66">
        <w:rPr>
          <w:rFonts w:ascii="Verdana" w:eastAsia="Times New Roman" w:hAnsi="Verdana" w:cs="Shruti"/>
          <w:sz w:val="18"/>
          <w:szCs w:val="18"/>
        </w:rPr>
        <w:t>Do you think the news media generally</w:t>
      </w:r>
      <w:proofErr w:type="gramStart"/>
      <w:r w:rsidRPr="00A53C66">
        <w:rPr>
          <w:rFonts w:ascii="Verdana" w:eastAsia="Times New Roman" w:hAnsi="Verdana" w:cs="Shruti"/>
          <w:sz w:val="18"/>
          <w:szCs w:val="18"/>
        </w:rPr>
        <w:t>...</w:t>
      </w:r>
      <w:proofErr w:type="gramEnd"/>
      <w:r w:rsidRPr="00A53C66">
        <w:rPr>
          <w:rFonts w:ascii="Verdana" w:eastAsia="Times New Roman" w:hAnsi="Verdana" w:cs="Shruti"/>
          <w:b/>
          <w:sz w:val="18"/>
          <w:szCs w:val="18"/>
        </w:rPr>
        <w:t xml:space="preserve"> [RANDOMIZE RESPONSE OPTIONS 1 AND </w:t>
      </w:r>
      <w:r>
        <w:rPr>
          <w:rFonts w:ascii="Verdana" w:eastAsia="Times New Roman" w:hAnsi="Verdana" w:cs="Shruti"/>
          <w:b/>
          <w:sz w:val="18"/>
          <w:szCs w:val="18"/>
        </w:rPr>
        <w:tab/>
      </w:r>
      <w:r>
        <w:rPr>
          <w:rFonts w:ascii="Verdana" w:eastAsia="Times New Roman" w:hAnsi="Verdana" w:cs="Shruti"/>
          <w:b/>
          <w:sz w:val="18"/>
          <w:szCs w:val="18"/>
        </w:rPr>
        <w:tab/>
      </w:r>
      <w:r w:rsidRPr="00A53C66">
        <w:rPr>
          <w:rFonts w:ascii="Verdana" w:eastAsia="Times New Roman" w:hAnsi="Verdana" w:cs="Shruti"/>
          <w:b/>
          <w:sz w:val="18"/>
          <w:szCs w:val="18"/>
        </w:rPr>
        <w:t>2 WITH 3 ALWAYS LAST]</w:t>
      </w:r>
    </w:p>
    <w:p w:rsidR="00A53C66" w:rsidRDefault="00A53C66" w:rsidP="00A53C66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53C66" w:rsidRPr="00075DE8" w:rsidTr="00A53C66">
        <w:tc>
          <w:tcPr>
            <w:tcW w:w="1620" w:type="dxa"/>
            <w:vAlign w:val="bottom"/>
          </w:tcPr>
          <w:p w:rsidR="00A53C66" w:rsidRPr="00075DE8" w:rsidRDefault="00A53C66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A53C66" w:rsidRPr="00075DE8" w:rsidRDefault="00A53C66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A53C66" w:rsidRPr="00075DE8" w:rsidRDefault="00A53C66" w:rsidP="00A53C66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53C66" w:rsidRPr="00075DE8" w:rsidTr="00A53C66">
        <w:tc>
          <w:tcPr>
            <w:tcW w:w="1620" w:type="dxa"/>
          </w:tcPr>
          <w:p w:rsidR="00A53C66" w:rsidRPr="00075DE8" w:rsidRDefault="00C4090F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50" w:type="dxa"/>
            <w:vAlign w:val="center"/>
          </w:tcPr>
          <w:p w:rsidR="00A53C66" w:rsidRPr="00075DE8" w:rsidRDefault="00A53C66" w:rsidP="00A53C6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A53C66">
              <w:rPr>
                <w:rFonts w:ascii="Verdana" w:hAnsi="Verdana"/>
                <w:sz w:val="18"/>
                <w:szCs w:val="18"/>
              </w:rPr>
              <w:t>Give too much attention to skeptics of the safety of genetically modified foods</w:t>
            </w:r>
          </w:p>
        </w:tc>
      </w:tr>
      <w:tr w:rsidR="00A53C66" w:rsidRPr="00075DE8" w:rsidTr="00A53C66">
        <w:tc>
          <w:tcPr>
            <w:tcW w:w="1620" w:type="dxa"/>
          </w:tcPr>
          <w:p w:rsidR="00A53C66" w:rsidRPr="00075DE8" w:rsidRDefault="00C4090F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A53C66" w:rsidRPr="008572A5" w:rsidRDefault="00A53C66" w:rsidP="00A53C66">
            <w:pPr>
              <w:tabs>
                <w:tab w:val="left" w:pos="199"/>
              </w:tabs>
              <w:ind w:left="19"/>
            </w:pPr>
            <w:r w:rsidRPr="00A53C66">
              <w:rPr>
                <w:rFonts w:ascii="Verdana" w:hAnsi="Verdana"/>
                <w:sz w:val="18"/>
                <w:szCs w:val="18"/>
              </w:rPr>
              <w:t>Give too little attention to skeptics of the safety of genetically modified foods</w:t>
            </w:r>
          </w:p>
        </w:tc>
      </w:tr>
      <w:tr w:rsidR="00A53C66" w:rsidRPr="00075DE8" w:rsidTr="00A53C66">
        <w:tc>
          <w:tcPr>
            <w:tcW w:w="1620" w:type="dxa"/>
          </w:tcPr>
          <w:p w:rsidR="00A53C66" w:rsidRPr="00075DE8" w:rsidRDefault="00C4090F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A53C66" w:rsidRDefault="00A53C66" w:rsidP="00A53C6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A53C66">
              <w:rPr>
                <w:rFonts w:ascii="Verdana" w:hAnsi="Verdana"/>
                <w:sz w:val="18"/>
                <w:szCs w:val="18"/>
              </w:rPr>
              <w:t>Give about the right amount of attention to skeptics of the safety of genetically modified foods</w:t>
            </w:r>
          </w:p>
        </w:tc>
      </w:tr>
      <w:tr w:rsidR="00A53C66" w:rsidRPr="00075DE8" w:rsidTr="00A53C66">
        <w:tc>
          <w:tcPr>
            <w:tcW w:w="1620" w:type="dxa"/>
          </w:tcPr>
          <w:p w:rsidR="00A53C66" w:rsidRPr="00075DE8" w:rsidRDefault="00C4090F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bottom"/>
          </w:tcPr>
          <w:p w:rsidR="00A53C66" w:rsidRPr="00075DE8" w:rsidRDefault="00A53C66" w:rsidP="00A53C66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53C66" w:rsidRPr="00075DE8" w:rsidTr="00A53C66">
        <w:tc>
          <w:tcPr>
            <w:tcW w:w="1620" w:type="dxa"/>
          </w:tcPr>
          <w:p w:rsidR="00A53C66" w:rsidRPr="00075DE8" w:rsidRDefault="00A53C66" w:rsidP="00A53C6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A53C66" w:rsidRPr="00075DE8" w:rsidRDefault="00A53C66" w:rsidP="00A53C66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9D2304" w:rsidRDefault="009D2304" w:rsidP="009D230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9D2304" w:rsidRPr="00075DE8" w:rsidRDefault="009D2304" w:rsidP="009D230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D2304" w:rsidRDefault="009D2304" w:rsidP="009D230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  <w:r w:rsidRPr="009D2304">
        <w:rPr>
          <w:rFonts w:ascii="Verdana" w:eastAsia="Times New Roman" w:hAnsi="Verdana" w:cs="Shruti"/>
          <w:sz w:val="18"/>
          <w:szCs w:val="18"/>
        </w:rPr>
        <w:t>ENV1</w:t>
      </w:r>
      <w:r w:rsidRPr="009D2304">
        <w:rPr>
          <w:rFonts w:ascii="Verdana" w:eastAsia="Times New Roman" w:hAnsi="Verdana" w:cs="Shruti"/>
          <w:sz w:val="18"/>
          <w:szCs w:val="18"/>
        </w:rPr>
        <w:tab/>
      </w:r>
      <w:r>
        <w:rPr>
          <w:rFonts w:ascii="Verdana" w:eastAsia="Times New Roman" w:hAnsi="Verdana" w:cs="Shruti"/>
          <w:sz w:val="18"/>
          <w:szCs w:val="18"/>
        </w:rPr>
        <w:tab/>
      </w:r>
      <w:r w:rsidRPr="009D2304">
        <w:rPr>
          <w:rFonts w:ascii="Verdana" w:eastAsia="Times New Roman" w:hAnsi="Verdana" w:cs="Shruti"/>
          <w:sz w:val="18"/>
          <w:szCs w:val="18"/>
        </w:rPr>
        <w:t>Compared with twenty years ago, do you think the U.S. is producing…</w:t>
      </w:r>
    </w:p>
    <w:p w:rsidR="009D2304" w:rsidRDefault="009D2304" w:rsidP="009D2304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9D2304" w:rsidRPr="00075DE8" w:rsidTr="009D2304">
        <w:tc>
          <w:tcPr>
            <w:tcW w:w="1620" w:type="dxa"/>
            <w:vAlign w:val="bottom"/>
          </w:tcPr>
          <w:p w:rsidR="009D2304" w:rsidRPr="00075DE8" w:rsidRDefault="009D2304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9D2304" w:rsidRPr="00075DE8" w:rsidRDefault="009D2304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9D2304" w:rsidRPr="00075DE8" w:rsidRDefault="009D2304" w:rsidP="009D230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9D2304" w:rsidRPr="00075DE8" w:rsidTr="009D2304">
        <w:tc>
          <w:tcPr>
            <w:tcW w:w="1620" w:type="dxa"/>
          </w:tcPr>
          <w:p w:rsidR="009D2304" w:rsidRPr="00075DE8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6750" w:type="dxa"/>
            <w:vAlign w:val="center"/>
          </w:tcPr>
          <w:p w:rsidR="009D2304" w:rsidRPr="00075DE8" w:rsidRDefault="009D2304" w:rsidP="009D230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More energy today</w:t>
            </w:r>
          </w:p>
        </w:tc>
      </w:tr>
      <w:tr w:rsidR="009D2304" w:rsidRPr="00075DE8" w:rsidTr="009D2304">
        <w:tc>
          <w:tcPr>
            <w:tcW w:w="1620" w:type="dxa"/>
          </w:tcPr>
          <w:p w:rsidR="009D2304" w:rsidRPr="00075DE8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9D2304" w:rsidRPr="008572A5" w:rsidRDefault="009D2304" w:rsidP="009D2304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Less energy today</w:t>
            </w:r>
          </w:p>
        </w:tc>
      </w:tr>
      <w:tr w:rsidR="009D2304" w:rsidRPr="00075DE8" w:rsidTr="009D2304">
        <w:tc>
          <w:tcPr>
            <w:tcW w:w="1620" w:type="dxa"/>
          </w:tcPr>
          <w:p w:rsidR="009D2304" w:rsidRPr="00075DE8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9D2304" w:rsidRDefault="009D2304" w:rsidP="009D230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About the same amount of energy today</w:t>
            </w:r>
          </w:p>
        </w:tc>
      </w:tr>
      <w:tr w:rsidR="009D2304" w:rsidRPr="00075DE8" w:rsidTr="009D2304">
        <w:tc>
          <w:tcPr>
            <w:tcW w:w="1620" w:type="dxa"/>
          </w:tcPr>
          <w:p w:rsidR="009D2304" w:rsidRPr="00075DE8" w:rsidRDefault="00C4090F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9D2304" w:rsidRPr="00075DE8" w:rsidRDefault="009D2304" w:rsidP="009D230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9D2304" w:rsidRPr="00075DE8" w:rsidTr="009D2304">
        <w:tc>
          <w:tcPr>
            <w:tcW w:w="1620" w:type="dxa"/>
          </w:tcPr>
          <w:p w:rsidR="009D2304" w:rsidRPr="00075DE8" w:rsidRDefault="009D2304" w:rsidP="009D230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9D2304" w:rsidRPr="00075DE8" w:rsidRDefault="009D2304" w:rsidP="009D230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65496C" w:rsidRDefault="0065496C" w:rsidP="009D230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9D2304" w:rsidRPr="00075DE8" w:rsidRDefault="009D2304" w:rsidP="009D230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9D2304" w:rsidRDefault="009D2304" w:rsidP="009D2304">
      <w:pPr>
        <w:ind w:left="720" w:hanging="720"/>
        <w:rPr>
          <w:rFonts w:ascii="Verdana" w:hAnsi="Verdana"/>
          <w:b/>
          <w:sz w:val="18"/>
          <w:szCs w:val="18"/>
        </w:rPr>
      </w:pPr>
      <w:r w:rsidRPr="009D2304">
        <w:rPr>
          <w:rFonts w:ascii="Verdana" w:hAnsi="Verdana" w:cs="Shruti"/>
          <w:sz w:val="18"/>
          <w:szCs w:val="18"/>
        </w:rPr>
        <w:t>ENV2</w:t>
      </w:r>
      <w:r w:rsidRPr="009D2304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9D2304">
        <w:rPr>
          <w:rFonts w:ascii="Verdana" w:hAnsi="Verdana" w:cs="Shruti"/>
          <w:sz w:val="18"/>
          <w:szCs w:val="18"/>
        </w:rPr>
        <w:t xml:space="preserve">Do you favor or oppose EXPANDING each of the following sources of energy in our </w:t>
      </w:r>
      <w:r>
        <w:rPr>
          <w:rFonts w:ascii="Verdana" w:hAnsi="Verdana" w:cs="Shruti"/>
          <w:sz w:val="18"/>
          <w:szCs w:val="18"/>
        </w:rPr>
        <w:tab/>
        <w:t xml:space="preserve">country? </w:t>
      </w:r>
      <w:r w:rsidRPr="00075DE8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>RANDOMIZE ITEMS]</w:t>
      </w:r>
    </w:p>
    <w:p w:rsidR="0065496C" w:rsidRDefault="0065496C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0"/>
        <w:gridCol w:w="1245"/>
        <w:gridCol w:w="1245"/>
        <w:gridCol w:w="1245"/>
      </w:tblGrid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  <w:vAlign w:val="bottom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Favor</w:t>
            </w:r>
          </w:p>
        </w:tc>
        <w:tc>
          <w:tcPr>
            <w:tcW w:w="1245" w:type="dxa"/>
            <w:vAlign w:val="bottom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Oppose</w:t>
            </w: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65496C" w:rsidRPr="00075DE8" w:rsidTr="0065496C">
        <w:trPr>
          <w:trHeight w:val="171"/>
        </w:trPr>
        <w:tc>
          <w:tcPr>
            <w:tcW w:w="4770" w:type="dxa"/>
          </w:tcPr>
          <w:p w:rsidR="0065496C" w:rsidRPr="00075DE8" w:rsidRDefault="0065496C" w:rsidP="0065496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a.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65496C">
              <w:rPr>
                <w:rFonts w:ascii="Verdana" w:hAnsi="Verdana"/>
                <w:color w:val="000000"/>
                <w:sz w:val="18"/>
                <w:szCs w:val="18"/>
              </w:rPr>
              <w:t>More offshore oil and gas drilling in U.S. waters</w:t>
            </w: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5496C" w:rsidRPr="00075DE8" w:rsidTr="0065496C">
        <w:trPr>
          <w:trHeight w:val="171"/>
        </w:trPr>
        <w:tc>
          <w:tcPr>
            <w:tcW w:w="4770" w:type="dxa"/>
          </w:tcPr>
          <w:p w:rsidR="0065496C" w:rsidRPr="00075DE8" w:rsidRDefault="0065496C" w:rsidP="0065496C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65496C" w:rsidRPr="00075DE8" w:rsidTr="0065496C">
        <w:tc>
          <w:tcPr>
            <w:tcW w:w="4770" w:type="dxa"/>
          </w:tcPr>
          <w:p w:rsidR="0065496C" w:rsidRPr="000410B0" w:rsidRDefault="0065496C" w:rsidP="0065496C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0410B0">
              <w:rPr>
                <w:rFonts w:ascii="Verdana" w:hAnsi="Verdana"/>
                <w:sz w:val="18"/>
                <w:szCs w:val="18"/>
              </w:rPr>
              <w:t xml:space="preserve">b.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 xml:space="preserve">More nuclear power plants to generate </w:t>
            </w:r>
            <w:r>
              <w:rPr>
                <w:rFonts w:ascii="Verdana" w:hAnsi="Verdana"/>
                <w:sz w:val="18"/>
                <w:szCs w:val="18"/>
              </w:rPr>
              <w:tab/>
              <w:t>electricity</w:t>
            </w: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5496C" w:rsidRPr="00075DE8" w:rsidTr="0065496C">
        <w:tc>
          <w:tcPr>
            <w:tcW w:w="4770" w:type="dxa"/>
          </w:tcPr>
          <w:p w:rsidR="0065496C" w:rsidRPr="000410B0" w:rsidRDefault="0065496C" w:rsidP="0065496C">
            <w:pPr>
              <w:tabs>
                <w:tab w:val="left" w:pos="702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245" w:type="dxa"/>
          </w:tcPr>
          <w:p w:rsidR="0065496C" w:rsidRPr="00075DE8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245" w:type="dxa"/>
          </w:tcPr>
          <w:p w:rsidR="0065496C" w:rsidRPr="00075DE8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1245" w:type="dxa"/>
          </w:tcPr>
          <w:p w:rsidR="0065496C" w:rsidRPr="00075DE8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More coal mining</w:t>
            </w: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d.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More solar panel “farms”</w:t>
            </w: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e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More hydraulic fracturing or “fracking” for oil and natural gas</w:t>
            </w: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f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More wind turbine “farms”</w:t>
            </w: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tabs>
                <w:tab w:val="left" w:pos="70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</w:tbl>
    <w:p w:rsidR="0065496C" w:rsidRDefault="0065496C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65496C" w:rsidRDefault="0065496C" w:rsidP="0065496C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>NO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QUESTION</w:t>
      </w: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>ENV3</w:t>
      </w:r>
    </w:p>
    <w:p w:rsidR="0065496C" w:rsidRDefault="0065496C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65496C" w:rsidRPr="00075DE8" w:rsidRDefault="0065496C" w:rsidP="0065496C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65496C" w:rsidRDefault="0065496C" w:rsidP="0065496C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  <w:r w:rsidRPr="0065496C">
        <w:rPr>
          <w:rFonts w:ascii="Verdana" w:eastAsia="Times New Roman" w:hAnsi="Verdana" w:cs="Shruti"/>
          <w:sz w:val="18"/>
          <w:szCs w:val="18"/>
        </w:rPr>
        <w:t>ENV4</w:t>
      </w:r>
      <w:r w:rsidRPr="0065496C">
        <w:rPr>
          <w:rFonts w:ascii="Verdana" w:eastAsia="Times New Roman" w:hAnsi="Verdana" w:cs="Shruti"/>
          <w:sz w:val="18"/>
          <w:szCs w:val="18"/>
        </w:rPr>
        <w:tab/>
      </w:r>
      <w:r>
        <w:rPr>
          <w:rFonts w:ascii="Verdana" w:eastAsia="Times New Roman" w:hAnsi="Verdana" w:cs="Shruti"/>
          <w:sz w:val="18"/>
          <w:szCs w:val="18"/>
        </w:rPr>
        <w:tab/>
      </w:r>
      <w:r w:rsidRPr="0065496C">
        <w:rPr>
          <w:rFonts w:ascii="Verdana" w:eastAsia="Times New Roman" w:hAnsi="Verdana" w:cs="Shruti"/>
          <w:sz w:val="18"/>
          <w:szCs w:val="18"/>
        </w:rPr>
        <w:t xml:space="preserve">Have you given serious thought to </w:t>
      </w:r>
      <w:proofErr w:type="gramStart"/>
      <w:r w:rsidRPr="0065496C">
        <w:rPr>
          <w:rFonts w:ascii="Verdana" w:eastAsia="Times New Roman" w:hAnsi="Verdana" w:cs="Shruti"/>
          <w:sz w:val="18"/>
          <w:szCs w:val="18"/>
        </w:rPr>
        <w:t>installing</w:t>
      </w:r>
      <w:proofErr w:type="gramEnd"/>
      <w:r w:rsidRPr="0065496C">
        <w:rPr>
          <w:rFonts w:ascii="Verdana" w:eastAsia="Times New Roman" w:hAnsi="Verdana" w:cs="Shruti"/>
          <w:sz w:val="18"/>
          <w:szCs w:val="18"/>
        </w:rPr>
        <w:t xml:space="preserve"> solar panels to generate electricity for your </w:t>
      </w:r>
      <w:r>
        <w:rPr>
          <w:rFonts w:ascii="Verdana" w:eastAsia="Times New Roman" w:hAnsi="Verdana" w:cs="Shruti"/>
          <w:sz w:val="18"/>
          <w:szCs w:val="18"/>
        </w:rPr>
        <w:tab/>
      </w:r>
      <w:r>
        <w:rPr>
          <w:rFonts w:ascii="Verdana" w:eastAsia="Times New Roman" w:hAnsi="Verdana" w:cs="Shruti"/>
          <w:sz w:val="18"/>
          <w:szCs w:val="18"/>
        </w:rPr>
        <w:tab/>
      </w:r>
      <w:r w:rsidRPr="0065496C">
        <w:rPr>
          <w:rFonts w:ascii="Verdana" w:eastAsia="Times New Roman" w:hAnsi="Verdana" w:cs="Shruti"/>
          <w:sz w:val="18"/>
          <w:szCs w:val="18"/>
        </w:rPr>
        <w:t>home within the past 12 months, or haven’t you done this?</w:t>
      </w:r>
    </w:p>
    <w:p w:rsidR="0065496C" w:rsidRDefault="0065496C" w:rsidP="0065496C">
      <w:pPr>
        <w:pStyle w:val="BodyText"/>
        <w:spacing w:after="0" w:line="240" w:lineRule="auto"/>
        <w:rPr>
          <w:rFonts w:ascii="Verdana" w:eastAsia="Times New Roman" w:hAnsi="Verdana" w:cs="Shruti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65496C" w:rsidRPr="00075DE8" w:rsidTr="0065496C">
        <w:tc>
          <w:tcPr>
            <w:tcW w:w="1620" w:type="dxa"/>
            <w:vAlign w:val="bottom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65496C" w:rsidRPr="00075DE8" w:rsidRDefault="0065496C" w:rsidP="0065496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65496C" w:rsidRPr="00075DE8" w:rsidTr="0065496C">
        <w:tc>
          <w:tcPr>
            <w:tcW w:w="1620" w:type="dxa"/>
          </w:tcPr>
          <w:p w:rsidR="0065496C" w:rsidRPr="00075DE8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65496C" w:rsidRPr="00075DE8" w:rsidRDefault="0065496C" w:rsidP="0065496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65496C">
              <w:rPr>
                <w:rFonts w:ascii="Verdana" w:hAnsi="Verdana"/>
                <w:sz w:val="18"/>
                <w:szCs w:val="18"/>
              </w:rPr>
              <w:t>I have given serious thought to installing solar panels at home</w:t>
            </w:r>
          </w:p>
        </w:tc>
      </w:tr>
      <w:tr w:rsidR="0065496C" w:rsidRPr="00075DE8" w:rsidTr="0065496C">
        <w:tc>
          <w:tcPr>
            <w:tcW w:w="1620" w:type="dxa"/>
          </w:tcPr>
          <w:p w:rsidR="0065496C" w:rsidRPr="00075DE8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65496C" w:rsidRPr="008572A5" w:rsidRDefault="0065496C" w:rsidP="0065496C">
            <w:pPr>
              <w:tabs>
                <w:tab w:val="left" w:pos="199"/>
              </w:tabs>
              <w:ind w:left="19"/>
            </w:pPr>
            <w:r w:rsidRPr="0065496C">
              <w:rPr>
                <w:rFonts w:ascii="Verdana" w:hAnsi="Verdana"/>
                <w:sz w:val="18"/>
                <w:szCs w:val="18"/>
              </w:rPr>
              <w:t>I have already installed solar panels at home</w:t>
            </w:r>
          </w:p>
        </w:tc>
      </w:tr>
      <w:tr w:rsidR="0065496C" w:rsidRPr="00075DE8" w:rsidTr="0065496C">
        <w:trPr>
          <w:trHeight w:val="198"/>
        </w:trPr>
        <w:tc>
          <w:tcPr>
            <w:tcW w:w="1620" w:type="dxa"/>
          </w:tcPr>
          <w:p w:rsidR="0065496C" w:rsidRPr="00075DE8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6750" w:type="dxa"/>
            <w:vAlign w:val="center"/>
          </w:tcPr>
          <w:p w:rsidR="0065496C" w:rsidRDefault="0065496C" w:rsidP="0065496C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65496C">
              <w:rPr>
                <w:rFonts w:ascii="Verdana" w:hAnsi="Verdana"/>
                <w:sz w:val="18"/>
                <w:szCs w:val="18"/>
              </w:rPr>
              <w:t>I have not installed nor given serious thought to installing solar panels</w:t>
            </w:r>
          </w:p>
        </w:tc>
      </w:tr>
      <w:tr w:rsidR="0065496C" w:rsidRPr="00075DE8" w:rsidTr="0065496C">
        <w:tc>
          <w:tcPr>
            <w:tcW w:w="1620" w:type="dxa"/>
          </w:tcPr>
          <w:p w:rsidR="0065496C" w:rsidRPr="00075DE8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65496C" w:rsidRPr="00075DE8" w:rsidRDefault="0065496C" w:rsidP="0065496C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65496C" w:rsidRPr="00075DE8" w:rsidTr="0065496C">
        <w:tc>
          <w:tcPr>
            <w:tcW w:w="1620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65496C" w:rsidRPr="00075DE8" w:rsidRDefault="0065496C" w:rsidP="0065496C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32268" w:rsidRDefault="00732268" w:rsidP="0065496C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65496C" w:rsidRPr="00075DE8" w:rsidRDefault="0065496C" w:rsidP="0065496C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IF “</w:t>
      </w:r>
      <w:r w:rsidRPr="0065496C">
        <w:rPr>
          <w:rFonts w:ascii="Verdana" w:hAnsi="Verdana" w:cs="Shruti"/>
          <w:b/>
          <w:sz w:val="18"/>
          <w:szCs w:val="18"/>
        </w:rPr>
        <w:t xml:space="preserve">GIVEN SERIOUS THOUGHT TO </w:t>
      </w:r>
      <w:proofErr w:type="gramStart"/>
      <w:r w:rsidRPr="0065496C">
        <w:rPr>
          <w:rFonts w:ascii="Verdana" w:hAnsi="Verdana" w:cs="Shruti"/>
          <w:b/>
          <w:sz w:val="18"/>
          <w:szCs w:val="18"/>
        </w:rPr>
        <w:t>INSTALLING</w:t>
      </w:r>
      <w:proofErr w:type="gramEnd"/>
      <w:r w:rsidRPr="0065496C">
        <w:rPr>
          <w:rFonts w:ascii="Verdana" w:hAnsi="Verdana" w:cs="Shruti"/>
          <w:b/>
          <w:sz w:val="18"/>
          <w:szCs w:val="18"/>
        </w:rPr>
        <w:t xml:space="preserve"> SOLAR PANELS </w:t>
      </w:r>
      <w:r>
        <w:rPr>
          <w:rFonts w:ascii="Verdana" w:hAnsi="Verdana" w:cs="Shruti"/>
          <w:b/>
          <w:sz w:val="18"/>
          <w:szCs w:val="18"/>
        </w:rPr>
        <w:t>AT HOME” (ENV4=1) OR “HAVE ALREADY INSTALLED SOLAR PANELS AT HOME” (ENV4=2)</w:t>
      </w:r>
      <w:r w:rsidR="00026094">
        <w:rPr>
          <w:rFonts w:ascii="Verdana" w:hAnsi="Verdana" w:cs="Shruti"/>
          <w:b/>
          <w:sz w:val="18"/>
          <w:szCs w:val="18"/>
        </w:rPr>
        <w:t xml:space="preserve"> </w:t>
      </w:r>
      <w:r w:rsidR="00740F40" w:rsidRPr="00BD6011">
        <w:rPr>
          <w:rFonts w:ascii="Verdana" w:hAnsi="Verdana" w:cs="Shruti"/>
          <w:b/>
          <w:sz w:val="18"/>
          <w:szCs w:val="18"/>
        </w:rPr>
        <w:t>[N=</w:t>
      </w:r>
      <w:r w:rsidR="00BD6011" w:rsidRPr="00BD6011">
        <w:rPr>
          <w:rFonts w:ascii="Verdana" w:hAnsi="Verdana" w:cs="Shruti"/>
          <w:b/>
          <w:sz w:val="18"/>
          <w:szCs w:val="18"/>
        </w:rPr>
        <w:t>670</w:t>
      </w:r>
      <w:r w:rsidR="00740F40" w:rsidRPr="00BD6011">
        <w:rPr>
          <w:rFonts w:ascii="Verdana" w:hAnsi="Verdana" w:cs="Shruti"/>
          <w:b/>
          <w:sz w:val="18"/>
          <w:szCs w:val="18"/>
        </w:rPr>
        <w:t>]</w:t>
      </w:r>
      <w:r w:rsidRPr="00BD6011">
        <w:rPr>
          <w:rFonts w:ascii="Verdana" w:hAnsi="Verdana" w:cs="Shruti"/>
          <w:b/>
          <w:sz w:val="18"/>
          <w:szCs w:val="18"/>
        </w:rPr>
        <w:t>:</w:t>
      </w:r>
    </w:p>
    <w:p w:rsidR="0065496C" w:rsidRDefault="0065496C" w:rsidP="0065496C">
      <w:pPr>
        <w:ind w:left="720" w:hanging="720"/>
        <w:rPr>
          <w:rFonts w:ascii="Verdana" w:hAnsi="Verdana"/>
          <w:b/>
          <w:sz w:val="18"/>
          <w:szCs w:val="18"/>
        </w:rPr>
      </w:pPr>
      <w:r w:rsidRPr="0065496C">
        <w:rPr>
          <w:rFonts w:ascii="Verdana" w:hAnsi="Verdana" w:cs="Shruti"/>
          <w:sz w:val="18"/>
          <w:szCs w:val="18"/>
        </w:rPr>
        <w:t>ENV5</w:t>
      </w:r>
      <w:r w:rsidRPr="0065496C">
        <w:rPr>
          <w:rFonts w:ascii="Verdana" w:hAnsi="Verdana" w:cs="Shruti"/>
          <w:sz w:val="18"/>
          <w:szCs w:val="18"/>
        </w:rPr>
        <w:tab/>
      </w:r>
      <w:r w:rsidR="0074231C" w:rsidRPr="0074231C">
        <w:rPr>
          <w:rFonts w:ascii="Verdana" w:hAnsi="Verdana" w:cs="Shruti"/>
          <w:b/>
          <w:sz w:val="18"/>
          <w:szCs w:val="18"/>
        </w:rPr>
        <w:t>[</w:t>
      </w:r>
      <w:r w:rsidRPr="0065496C">
        <w:rPr>
          <w:rFonts w:ascii="Verdana" w:hAnsi="Verdana" w:cs="Shruti"/>
          <w:b/>
          <w:sz w:val="18"/>
          <w:szCs w:val="18"/>
        </w:rPr>
        <w:t>ASK IF “GIVEN SERIOUS THOUGHT TO INSTALLING SOLAR PANELS</w:t>
      </w:r>
      <w:r>
        <w:rPr>
          <w:rFonts w:ascii="Verdana" w:hAnsi="Verdana" w:cs="Shruti"/>
          <w:b/>
          <w:sz w:val="18"/>
          <w:szCs w:val="18"/>
        </w:rPr>
        <w:t xml:space="preserve"> AT HOME</w:t>
      </w:r>
      <w:r w:rsidRPr="0065496C">
        <w:rPr>
          <w:rFonts w:ascii="Verdana" w:hAnsi="Verdana" w:cs="Shruti"/>
          <w:b/>
          <w:sz w:val="18"/>
          <w:szCs w:val="18"/>
        </w:rPr>
        <w:t xml:space="preserve">” </w:t>
      </w:r>
      <w:r>
        <w:rPr>
          <w:rFonts w:ascii="Verdana" w:hAnsi="Verdana" w:cs="Shruti"/>
          <w:b/>
          <w:sz w:val="18"/>
          <w:szCs w:val="18"/>
        </w:rPr>
        <w:t>(</w:t>
      </w:r>
      <w:r w:rsidRPr="0065496C">
        <w:rPr>
          <w:rFonts w:ascii="Verdana" w:hAnsi="Verdana" w:cs="Shruti"/>
          <w:b/>
          <w:sz w:val="18"/>
          <w:szCs w:val="18"/>
        </w:rPr>
        <w:t>ENV4=1</w:t>
      </w:r>
      <w:r>
        <w:rPr>
          <w:rFonts w:ascii="Verdana" w:hAnsi="Verdana" w:cs="Shruti"/>
          <w:b/>
          <w:sz w:val="18"/>
          <w:szCs w:val="18"/>
        </w:rPr>
        <w:t>)</w:t>
      </w:r>
      <w:r w:rsidRPr="0065496C">
        <w:rPr>
          <w:rFonts w:ascii="Verdana" w:hAnsi="Verdana" w:cs="Shruti"/>
          <w:sz w:val="18"/>
          <w:szCs w:val="18"/>
        </w:rPr>
        <w:t>: Is each of the following a reason you would install solar panels at your home, or not? /</w:t>
      </w:r>
      <w:r w:rsidRPr="0065496C">
        <w:rPr>
          <w:rFonts w:ascii="Verdana" w:hAnsi="Verdana" w:cs="Shruti"/>
          <w:b/>
          <w:sz w:val="18"/>
          <w:szCs w:val="18"/>
        </w:rPr>
        <w:t xml:space="preserve">ASK IF </w:t>
      </w:r>
      <w:r>
        <w:rPr>
          <w:rFonts w:ascii="Verdana" w:hAnsi="Verdana" w:cs="Shruti"/>
          <w:b/>
          <w:sz w:val="18"/>
          <w:szCs w:val="18"/>
        </w:rPr>
        <w:t>“HAVE ALREADY INSTALLED SOLAR PANELS AT HOME”</w:t>
      </w:r>
      <w:r w:rsidRPr="0065496C">
        <w:rPr>
          <w:rFonts w:ascii="Verdana" w:hAnsi="Verdana" w:cs="Shruti"/>
          <w:sz w:val="18"/>
          <w:szCs w:val="18"/>
        </w:rPr>
        <w:t xml:space="preserve"> </w:t>
      </w:r>
      <w:r>
        <w:rPr>
          <w:rFonts w:ascii="Verdana" w:hAnsi="Verdana" w:cs="Shruti"/>
          <w:sz w:val="18"/>
          <w:szCs w:val="18"/>
        </w:rPr>
        <w:t>(</w:t>
      </w:r>
      <w:r w:rsidRPr="0065496C">
        <w:rPr>
          <w:rFonts w:ascii="Verdana" w:hAnsi="Verdana" w:cs="Shruti"/>
          <w:b/>
          <w:sz w:val="18"/>
          <w:szCs w:val="18"/>
        </w:rPr>
        <w:t>ENV4=2</w:t>
      </w:r>
      <w:r>
        <w:rPr>
          <w:rFonts w:ascii="Verdana" w:hAnsi="Verdana" w:cs="Shruti"/>
          <w:b/>
          <w:sz w:val="18"/>
          <w:szCs w:val="18"/>
        </w:rPr>
        <w:t>)</w:t>
      </w:r>
      <w:r w:rsidRPr="0065496C">
        <w:rPr>
          <w:rFonts w:ascii="Verdana" w:hAnsi="Verdana" w:cs="Shruti"/>
          <w:b/>
          <w:sz w:val="18"/>
          <w:szCs w:val="18"/>
        </w:rPr>
        <w:t>:</w:t>
      </w:r>
      <w:r w:rsidRPr="0065496C">
        <w:rPr>
          <w:rFonts w:ascii="Verdana" w:hAnsi="Verdana" w:cs="Shruti"/>
          <w:sz w:val="18"/>
          <w:szCs w:val="18"/>
        </w:rPr>
        <w:t xml:space="preserve"> Is each of the following a reason that you have installed solar panels at your home, or not?</w:t>
      </w:r>
      <w:r w:rsidR="0074231C" w:rsidRPr="0074231C">
        <w:rPr>
          <w:rFonts w:ascii="Verdana" w:hAnsi="Verdana" w:cs="Shruti"/>
          <w:b/>
          <w:sz w:val="18"/>
          <w:szCs w:val="18"/>
        </w:rPr>
        <w:t>]</w:t>
      </w:r>
      <w:r w:rsidRPr="0065496C">
        <w:rPr>
          <w:rFonts w:ascii="Verdana" w:hAnsi="Verdana" w:cs="Shruti"/>
          <w:sz w:val="18"/>
          <w:szCs w:val="18"/>
        </w:rPr>
        <w:t xml:space="preserve"> </w:t>
      </w:r>
      <w:r w:rsidRPr="00075DE8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>RANDOMIZE ITEMS]</w:t>
      </w:r>
    </w:p>
    <w:p w:rsidR="0065496C" w:rsidRDefault="0065496C" w:rsidP="0065496C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0"/>
        <w:gridCol w:w="1245"/>
        <w:gridCol w:w="1245"/>
        <w:gridCol w:w="1245"/>
      </w:tblGrid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  <w:vAlign w:val="bottom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Yes, a reason</w:t>
            </w:r>
          </w:p>
        </w:tc>
        <w:tc>
          <w:tcPr>
            <w:tcW w:w="1245" w:type="dxa"/>
            <w:vAlign w:val="bottom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No, not a reason</w:t>
            </w:r>
          </w:p>
        </w:tc>
        <w:tc>
          <w:tcPr>
            <w:tcW w:w="1245" w:type="dxa"/>
            <w:vAlign w:val="bottom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65496C" w:rsidRPr="00075DE8" w:rsidTr="0065496C">
        <w:trPr>
          <w:trHeight w:val="171"/>
        </w:trPr>
        <w:tc>
          <w:tcPr>
            <w:tcW w:w="4770" w:type="dxa"/>
          </w:tcPr>
          <w:p w:rsidR="0065496C" w:rsidRPr="00075DE8" w:rsidRDefault="0065496C" w:rsidP="0065496C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a.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65496C">
              <w:rPr>
                <w:rFonts w:ascii="Verdana" w:hAnsi="Verdana"/>
                <w:color w:val="000000"/>
                <w:sz w:val="18"/>
                <w:szCs w:val="18"/>
              </w:rPr>
              <w:t>To save money on utility bills</w:t>
            </w: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5496C" w:rsidRPr="00075DE8" w:rsidTr="0065496C">
        <w:trPr>
          <w:trHeight w:val="171"/>
        </w:trPr>
        <w:tc>
          <w:tcPr>
            <w:tcW w:w="4770" w:type="dxa"/>
          </w:tcPr>
          <w:p w:rsidR="0065496C" w:rsidRPr="00075DE8" w:rsidRDefault="0065496C" w:rsidP="0065496C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65496C" w:rsidRPr="00075DE8" w:rsidTr="0065496C">
        <w:tc>
          <w:tcPr>
            <w:tcW w:w="4770" w:type="dxa"/>
          </w:tcPr>
          <w:p w:rsidR="0065496C" w:rsidRPr="000410B0" w:rsidRDefault="0065496C" w:rsidP="0065496C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0410B0">
              <w:rPr>
                <w:rFonts w:ascii="Verdana" w:hAnsi="Verdana"/>
                <w:sz w:val="18"/>
                <w:szCs w:val="18"/>
              </w:rPr>
              <w:t xml:space="preserve">b.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 w:rsidRPr="0065496C">
              <w:rPr>
                <w:rFonts w:ascii="Verdana" w:hAnsi="Verdana"/>
                <w:sz w:val="18"/>
                <w:szCs w:val="18"/>
              </w:rPr>
              <w:t>To help the environment</w:t>
            </w: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5496C" w:rsidRPr="00075DE8" w:rsidTr="0065496C">
        <w:tc>
          <w:tcPr>
            <w:tcW w:w="4770" w:type="dxa"/>
          </w:tcPr>
          <w:p w:rsidR="0065496C" w:rsidRPr="000410B0" w:rsidRDefault="0065496C" w:rsidP="0065496C">
            <w:pPr>
              <w:tabs>
                <w:tab w:val="left" w:pos="702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245" w:type="dxa"/>
          </w:tcPr>
          <w:p w:rsidR="0065496C" w:rsidRPr="00075DE8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1245" w:type="dxa"/>
          </w:tcPr>
          <w:p w:rsidR="0065496C" w:rsidRPr="00075DE8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245" w:type="dxa"/>
          </w:tcPr>
          <w:p w:rsidR="0065496C" w:rsidRPr="00075DE8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65496C" w:rsidRPr="00075DE8" w:rsidTr="0065496C">
        <w:tc>
          <w:tcPr>
            <w:tcW w:w="4770" w:type="dxa"/>
          </w:tcPr>
          <w:p w:rsidR="0065496C" w:rsidRPr="0065496C" w:rsidRDefault="0065496C" w:rsidP="0065496C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65496C">
              <w:rPr>
                <w:rFonts w:ascii="Verdana" w:hAnsi="Verdana"/>
                <w:sz w:val="18"/>
                <w:szCs w:val="18"/>
              </w:rPr>
              <w:t>Because it would be better for my ow</w:t>
            </w:r>
            <w:r>
              <w:rPr>
                <w:rFonts w:ascii="Verdana" w:hAnsi="Verdana"/>
                <w:sz w:val="18"/>
                <w:szCs w:val="18"/>
              </w:rPr>
              <w:t xml:space="preserve">n </w:t>
            </w:r>
            <w:r>
              <w:rPr>
                <w:rFonts w:ascii="Verdana" w:hAnsi="Verdana"/>
                <w:sz w:val="18"/>
                <w:szCs w:val="18"/>
              </w:rPr>
              <w:tab/>
              <w:t>health and my family’s health</w:t>
            </w: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d.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65496C">
              <w:rPr>
                <w:rFonts w:ascii="Verdana" w:hAnsi="Verdana"/>
                <w:sz w:val="18"/>
                <w:szCs w:val="18"/>
              </w:rPr>
              <w:t>To get a solar investment tax credit</w:t>
            </w: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45" w:type="dxa"/>
          </w:tcPr>
          <w:p w:rsidR="0065496C" w:rsidRPr="00075DE8" w:rsidRDefault="0065496C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5496C" w:rsidRPr="00075DE8" w:rsidTr="0065496C">
        <w:tc>
          <w:tcPr>
            <w:tcW w:w="4770" w:type="dxa"/>
          </w:tcPr>
          <w:p w:rsidR="0065496C" w:rsidRPr="00075DE8" w:rsidRDefault="0065496C" w:rsidP="0065496C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245" w:type="dxa"/>
          </w:tcPr>
          <w:p w:rsidR="0065496C" w:rsidRDefault="00C4090F" w:rsidP="006549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</w:tbl>
    <w:p w:rsidR="0065496C" w:rsidRDefault="0065496C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833F0F" w:rsidRDefault="00833F0F" w:rsidP="00833F0F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33F0F" w:rsidRPr="00833F0F" w:rsidRDefault="00833F0F" w:rsidP="00833F0F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  <w:r w:rsidRPr="00833F0F">
        <w:rPr>
          <w:rFonts w:ascii="Verdana" w:eastAsia="Times New Roman" w:hAnsi="Verdana" w:cs="Shruti"/>
          <w:sz w:val="18"/>
          <w:szCs w:val="18"/>
        </w:rPr>
        <w:t>On a different topic…</w:t>
      </w:r>
    </w:p>
    <w:p w:rsidR="00833F0F" w:rsidRPr="00075DE8" w:rsidRDefault="00833F0F" w:rsidP="00833F0F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65496C" w:rsidRDefault="00833F0F" w:rsidP="009D2304">
      <w:pPr>
        <w:ind w:left="720" w:hanging="720"/>
        <w:rPr>
          <w:rFonts w:ascii="Verdana" w:hAnsi="Verdana" w:cs="Shruti"/>
          <w:sz w:val="18"/>
          <w:szCs w:val="18"/>
        </w:rPr>
      </w:pPr>
      <w:r w:rsidRPr="00833F0F">
        <w:rPr>
          <w:rFonts w:ascii="Verdana" w:hAnsi="Verdana" w:cs="Shruti"/>
          <w:sz w:val="18"/>
          <w:szCs w:val="18"/>
        </w:rPr>
        <w:t>ENV6</w:t>
      </w:r>
      <w:r w:rsidRPr="00833F0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33F0F">
        <w:rPr>
          <w:rFonts w:ascii="Verdana" w:hAnsi="Verdana" w:cs="Shruti"/>
          <w:sz w:val="18"/>
          <w:szCs w:val="18"/>
        </w:rPr>
        <w:t>Which, if any, of the following have you done within the PAST 12 MONTHS?</w:t>
      </w:r>
    </w:p>
    <w:p w:rsidR="00833F0F" w:rsidRDefault="00833F0F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833F0F" w:rsidRPr="00833F0F" w:rsidRDefault="00833F0F" w:rsidP="009D2304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="0074231C" w:rsidRPr="0074231C">
        <w:rPr>
          <w:rFonts w:ascii="Verdana" w:hAnsi="Verdana" w:cs="Shruti"/>
          <w:i/>
          <w:sz w:val="18"/>
          <w:szCs w:val="18"/>
        </w:rPr>
        <w:t>[</w:t>
      </w:r>
      <w:r w:rsidRPr="00833F0F">
        <w:rPr>
          <w:rFonts w:ascii="Verdana" w:hAnsi="Verdana" w:cs="Shruti"/>
          <w:i/>
          <w:sz w:val="18"/>
          <w:szCs w:val="18"/>
        </w:rPr>
        <w:t>Check all that apply</w:t>
      </w:r>
      <w:r w:rsidR="0074231C" w:rsidRPr="0074231C">
        <w:rPr>
          <w:rFonts w:ascii="Verdana" w:hAnsi="Verdana" w:cs="Shruti"/>
          <w:i/>
          <w:sz w:val="18"/>
          <w:szCs w:val="18"/>
        </w:rPr>
        <w:t>]</w:t>
      </w:r>
      <w:r w:rsidRPr="00833F0F">
        <w:rPr>
          <w:rFonts w:ascii="Verdana" w:hAnsi="Verdana" w:cs="Shruti"/>
          <w:sz w:val="18"/>
          <w:szCs w:val="18"/>
        </w:rPr>
        <w:t xml:space="preserve"> </w:t>
      </w:r>
      <w:r w:rsidRPr="00833F0F">
        <w:rPr>
          <w:rFonts w:ascii="Verdana" w:hAnsi="Verdana" w:cs="Shruti"/>
          <w:b/>
          <w:sz w:val="18"/>
          <w:szCs w:val="18"/>
        </w:rPr>
        <w:t>[RANDOMIZE ITEMS; item g always last]</w:t>
      </w:r>
    </w:p>
    <w:p w:rsidR="00833F0F" w:rsidRDefault="00833F0F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833F0F" w:rsidRDefault="00833F0F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1395"/>
        <w:gridCol w:w="1395"/>
      </w:tblGrid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  <w:vAlign w:val="bottom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/No answer</w:t>
            </w:r>
          </w:p>
        </w:tc>
      </w:tr>
      <w:tr w:rsidR="00833F0F" w:rsidRPr="00075DE8" w:rsidTr="00833F0F">
        <w:trPr>
          <w:trHeight w:val="171"/>
        </w:trPr>
        <w:tc>
          <w:tcPr>
            <w:tcW w:w="4320" w:type="dxa"/>
          </w:tcPr>
          <w:p w:rsidR="00833F0F" w:rsidRPr="00075DE8" w:rsidRDefault="00833F0F" w:rsidP="00833F0F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  <w:t>Participated in a clean-up day at a park, public place, or neighborhood</w:t>
            </w: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rPr>
          <w:trHeight w:val="171"/>
        </w:trPr>
        <w:tc>
          <w:tcPr>
            <w:tcW w:w="4320" w:type="dxa"/>
          </w:tcPr>
          <w:p w:rsidR="00833F0F" w:rsidRPr="00075DE8" w:rsidRDefault="00833F0F" w:rsidP="00833F0F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86</w:t>
            </w:r>
          </w:p>
        </w:tc>
      </w:tr>
      <w:tr w:rsidR="00833F0F" w:rsidRPr="00075DE8" w:rsidTr="00833F0F">
        <w:tc>
          <w:tcPr>
            <w:tcW w:w="4320" w:type="dxa"/>
          </w:tcPr>
          <w:p w:rsidR="00833F0F" w:rsidRPr="000410B0" w:rsidRDefault="00833F0F" w:rsidP="00833F0F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0410B0">
              <w:rPr>
                <w:rFonts w:ascii="Verdana" w:hAnsi="Verdana"/>
                <w:sz w:val="18"/>
                <w:szCs w:val="18"/>
              </w:rPr>
              <w:t xml:space="preserve">b.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 w:rsidRPr="00833F0F">
              <w:rPr>
                <w:rFonts w:ascii="Verdana" w:hAnsi="Verdana"/>
                <w:sz w:val="18"/>
                <w:szCs w:val="18"/>
              </w:rPr>
              <w:t xml:space="preserve">Worked in a PUBLIC SPACE tending </w:t>
            </w:r>
            <w:r>
              <w:rPr>
                <w:rFonts w:ascii="Verdana" w:hAnsi="Verdana"/>
                <w:sz w:val="18"/>
                <w:szCs w:val="18"/>
              </w:rPr>
              <w:tab/>
            </w:r>
            <w:r w:rsidRPr="00833F0F">
              <w:rPr>
                <w:rFonts w:ascii="Verdana" w:hAnsi="Verdana"/>
                <w:sz w:val="18"/>
                <w:szCs w:val="18"/>
              </w:rPr>
              <w:t xml:space="preserve">to or planting flowers, trees or </w:t>
            </w:r>
            <w:r>
              <w:rPr>
                <w:rFonts w:ascii="Verdana" w:hAnsi="Verdana"/>
                <w:sz w:val="18"/>
                <w:szCs w:val="18"/>
              </w:rPr>
              <w:tab/>
            </w:r>
            <w:r w:rsidRPr="00833F0F">
              <w:rPr>
                <w:rFonts w:ascii="Verdana" w:hAnsi="Verdana"/>
                <w:sz w:val="18"/>
                <w:szCs w:val="18"/>
              </w:rPr>
              <w:t>shrubs</w:t>
            </w: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4320" w:type="dxa"/>
          </w:tcPr>
          <w:p w:rsidR="00833F0F" w:rsidRPr="000410B0" w:rsidRDefault="00833F0F" w:rsidP="00833F0F">
            <w:pPr>
              <w:tabs>
                <w:tab w:val="left" w:pos="702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95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833F0F">
              <w:rPr>
                <w:rFonts w:ascii="Verdana" w:hAnsi="Verdana"/>
                <w:sz w:val="18"/>
                <w:szCs w:val="18"/>
              </w:rPr>
              <w:t xml:space="preserve">Worked to take care of a vegetable </w:t>
            </w:r>
            <w:r>
              <w:rPr>
                <w:rFonts w:ascii="Verdana" w:hAnsi="Verdana"/>
                <w:sz w:val="18"/>
                <w:szCs w:val="18"/>
              </w:rPr>
              <w:tab/>
            </w:r>
            <w:r w:rsidRPr="00833F0F">
              <w:rPr>
                <w:rFonts w:ascii="Verdana" w:hAnsi="Verdana"/>
                <w:sz w:val="18"/>
                <w:szCs w:val="18"/>
              </w:rPr>
              <w:t>garden for your family’s use</w:t>
            </w: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d.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833F0F">
              <w:rPr>
                <w:rFonts w:ascii="Verdana" w:hAnsi="Verdana"/>
                <w:sz w:val="18"/>
                <w:szCs w:val="18"/>
              </w:rPr>
              <w:t xml:space="preserve">Taken a hike in a park or natural </w:t>
            </w:r>
            <w:r>
              <w:rPr>
                <w:rFonts w:ascii="Verdana" w:hAnsi="Verdana"/>
                <w:sz w:val="18"/>
                <w:szCs w:val="18"/>
              </w:rPr>
              <w:tab/>
            </w:r>
            <w:r w:rsidRPr="00833F0F">
              <w:rPr>
                <w:rFonts w:ascii="Verdana" w:hAnsi="Verdana"/>
                <w:sz w:val="18"/>
                <w:szCs w:val="18"/>
              </w:rPr>
              <w:t>setting outdoors</w:t>
            </w: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50</w:t>
            </w: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e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Been camping overnight</w:t>
            </w: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f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833F0F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Been hunting or fishing</w:t>
            </w: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tabs>
                <w:tab w:val="left" w:pos="70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79</w:t>
            </w: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g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075DE8">
              <w:rPr>
                <w:rFonts w:ascii="Verdana" w:hAnsi="Verdana"/>
                <w:sz w:val="18"/>
                <w:szCs w:val="18"/>
              </w:rPr>
              <w:t xml:space="preserve">None of these </w:t>
            </w:r>
            <w:r w:rsidRPr="00075DE8">
              <w:rPr>
                <w:rFonts w:ascii="Verdana" w:hAnsi="Verdana"/>
                <w:b/>
                <w:sz w:val="18"/>
                <w:szCs w:val="18"/>
              </w:rPr>
              <w:t xml:space="preserve">[EXCLUSIVE </w:t>
            </w:r>
            <w:r w:rsidRPr="00075DE8">
              <w:rPr>
                <w:rFonts w:ascii="Verdana" w:hAnsi="Verdana"/>
                <w:b/>
                <w:sz w:val="18"/>
                <w:szCs w:val="18"/>
              </w:rPr>
              <w:tab/>
              <w:t>PUNCH]</w:t>
            </w: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</w:tr>
    </w:tbl>
    <w:p w:rsidR="00833F0F" w:rsidRDefault="00833F0F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833F0F" w:rsidRPr="00075DE8" w:rsidRDefault="00833F0F" w:rsidP="00833F0F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33F0F" w:rsidRDefault="00833F0F" w:rsidP="00833F0F">
      <w:pPr>
        <w:ind w:left="720" w:hanging="720"/>
        <w:rPr>
          <w:rFonts w:ascii="Verdana" w:hAnsi="Verdana" w:cs="Shruti"/>
          <w:sz w:val="18"/>
          <w:szCs w:val="18"/>
        </w:rPr>
      </w:pPr>
      <w:r w:rsidRPr="00833F0F">
        <w:rPr>
          <w:rFonts w:ascii="Verdana" w:hAnsi="Verdana" w:cs="Shruti"/>
          <w:sz w:val="18"/>
          <w:szCs w:val="18"/>
        </w:rPr>
        <w:t xml:space="preserve">ENV7 </w:t>
      </w:r>
      <w:r w:rsidRPr="00833F0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33F0F">
        <w:rPr>
          <w:rFonts w:ascii="Verdana" w:hAnsi="Verdana" w:cs="Shruti"/>
          <w:sz w:val="18"/>
          <w:szCs w:val="18"/>
        </w:rPr>
        <w:t xml:space="preserve">How often, if at all, do you do the following? </w:t>
      </w:r>
      <w:r w:rsidRPr="00075DE8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>RANDOMIZE ITEMS]</w:t>
      </w:r>
    </w:p>
    <w:p w:rsidR="00833F0F" w:rsidRDefault="00833F0F" w:rsidP="00833F0F">
      <w:pPr>
        <w:rPr>
          <w:rFonts w:ascii="Verdana" w:hAnsi="Verdana" w:cs="Shruti"/>
          <w:sz w:val="18"/>
          <w:szCs w:val="18"/>
        </w:rPr>
      </w:pPr>
    </w:p>
    <w:p w:rsidR="00833F0F" w:rsidRPr="000A13ED" w:rsidRDefault="00833F0F" w:rsidP="00833F0F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ArialMT"/>
          <w:sz w:val="18"/>
          <w:szCs w:val="18"/>
        </w:rPr>
        <w:t xml:space="preserve">a. </w:t>
      </w:r>
      <w:r w:rsidRPr="00833F0F">
        <w:rPr>
          <w:rFonts w:ascii="Verdana" w:hAnsi="Verdana" w:cs="ArialMT"/>
          <w:sz w:val="18"/>
          <w:szCs w:val="18"/>
        </w:rPr>
        <w:t>Use your own bags for shopping purchases because it is better for the environment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33F0F" w:rsidRPr="00075DE8" w:rsidTr="00833F0F">
        <w:tc>
          <w:tcPr>
            <w:tcW w:w="1620" w:type="dxa"/>
            <w:vAlign w:val="bottom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833F0F" w:rsidRPr="00075DE8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Always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833F0F" w:rsidRPr="008572A5" w:rsidRDefault="00833F0F" w:rsidP="00833F0F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Sometimes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833F0F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833F0F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33F0F" w:rsidRDefault="00833F0F" w:rsidP="00833F0F">
      <w:pPr>
        <w:ind w:left="720" w:hanging="720"/>
        <w:rPr>
          <w:rFonts w:ascii="Verdana" w:hAnsi="Verdana" w:cs="Shruti"/>
          <w:sz w:val="18"/>
          <w:szCs w:val="18"/>
        </w:rPr>
      </w:pPr>
    </w:p>
    <w:p w:rsidR="00833F0F" w:rsidRPr="00294CB0" w:rsidRDefault="00833F0F" w:rsidP="00833F0F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833F0F">
        <w:rPr>
          <w:rFonts w:ascii="Verdana" w:hAnsi="Verdana" w:cs="ArialMT"/>
          <w:sz w:val="18"/>
          <w:szCs w:val="18"/>
        </w:rPr>
        <w:t>Buy a cleaning product because the ingredients in it are better for the environment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33F0F" w:rsidRPr="00075DE8" w:rsidTr="00833F0F">
        <w:tc>
          <w:tcPr>
            <w:tcW w:w="1620" w:type="dxa"/>
            <w:vAlign w:val="bottom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50" w:type="dxa"/>
            <w:vAlign w:val="center"/>
          </w:tcPr>
          <w:p w:rsidR="00833F0F" w:rsidRPr="00075DE8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Always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833F0F" w:rsidRPr="008572A5" w:rsidRDefault="00833F0F" w:rsidP="00833F0F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Sometimes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833F0F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833F0F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33F0F" w:rsidRDefault="00833F0F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833F0F" w:rsidRDefault="00833F0F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833F0F" w:rsidRPr="00075DE8" w:rsidRDefault="00833F0F" w:rsidP="00833F0F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33F0F" w:rsidRDefault="00833F0F" w:rsidP="00833F0F">
      <w:pPr>
        <w:ind w:left="720" w:hanging="720"/>
        <w:rPr>
          <w:rFonts w:ascii="Verdana" w:hAnsi="Verdana" w:cs="Shruti"/>
          <w:sz w:val="18"/>
          <w:szCs w:val="18"/>
        </w:rPr>
      </w:pPr>
      <w:r w:rsidRPr="00833F0F">
        <w:rPr>
          <w:rFonts w:ascii="Verdana" w:hAnsi="Verdana" w:cs="Shruti"/>
          <w:sz w:val="18"/>
          <w:szCs w:val="18"/>
        </w:rPr>
        <w:t>ENV8</w:t>
      </w:r>
      <w:r w:rsidRPr="00833F0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33F0F">
        <w:rPr>
          <w:rFonts w:ascii="Verdana" w:hAnsi="Verdana" w:cs="Shruti"/>
          <w:sz w:val="18"/>
          <w:szCs w:val="18"/>
        </w:rPr>
        <w:t>Do you currently have any of the following in your home or yard?</w:t>
      </w:r>
    </w:p>
    <w:p w:rsidR="00833F0F" w:rsidRDefault="00833F0F" w:rsidP="00833F0F">
      <w:pPr>
        <w:ind w:left="720" w:hanging="720"/>
        <w:rPr>
          <w:rFonts w:ascii="Verdana" w:hAnsi="Verdana" w:cs="Shruti"/>
          <w:sz w:val="18"/>
          <w:szCs w:val="18"/>
        </w:rPr>
      </w:pPr>
    </w:p>
    <w:p w:rsidR="00833F0F" w:rsidRPr="00833F0F" w:rsidRDefault="00833F0F" w:rsidP="00833F0F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="0074231C" w:rsidRPr="0074231C">
        <w:rPr>
          <w:rFonts w:ascii="Verdana" w:hAnsi="Verdana" w:cs="Shruti"/>
          <w:i/>
          <w:sz w:val="16"/>
          <w:szCs w:val="18"/>
        </w:rPr>
        <w:t>[</w:t>
      </w:r>
      <w:r w:rsidRPr="00833F0F">
        <w:rPr>
          <w:rFonts w:ascii="Verdana" w:hAnsi="Verdana" w:cs="Shruti"/>
          <w:i/>
          <w:sz w:val="18"/>
          <w:szCs w:val="18"/>
        </w:rPr>
        <w:t>Check all that apply</w:t>
      </w:r>
      <w:r w:rsidR="0074231C" w:rsidRPr="0074231C">
        <w:rPr>
          <w:rFonts w:ascii="Verdana" w:hAnsi="Verdana" w:cs="Shruti"/>
          <w:i/>
          <w:sz w:val="18"/>
          <w:szCs w:val="18"/>
        </w:rPr>
        <w:t>]</w:t>
      </w:r>
      <w:r w:rsidRPr="00833F0F">
        <w:rPr>
          <w:rFonts w:ascii="Verdana" w:hAnsi="Verdana" w:cs="Shruti"/>
          <w:sz w:val="18"/>
          <w:szCs w:val="18"/>
        </w:rPr>
        <w:t xml:space="preserve"> </w:t>
      </w:r>
      <w:r w:rsidRPr="00833F0F">
        <w:rPr>
          <w:rFonts w:ascii="Verdana" w:hAnsi="Verdana" w:cs="Shruti"/>
          <w:b/>
          <w:sz w:val="18"/>
          <w:szCs w:val="18"/>
        </w:rPr>
        <w:t xml:space="preserve">[RANDOMIZE ITEMS; item </w:t>
      </w:r>
      <w:r w:rsidR="00732268">
        <w:rPr>
          <w:rFonts w:ascii="Verdana" w:hAnsi="Verdana" w:cs="Shruti"/>
          <w:b/>
          <w:sz w:val="18"/>
          <w:szCs w:val="18"/>
        </w:rPr>
        <w:t>e</w:t>
      </w:r>
      <w:r w:rsidRPr="00833F0F">
        <w:rPr>
          <w:rFonts w:ascii="Verdana" w:hAnsi="Verdana" w:cs="Shruti"/>
          <w:b/>
          <w:sz w:val="18"/>
          <w:szCs w:val="18"/>
        </w:rPr>
        <w:t xml:space="preserve"> always last]</w:t>
      </w:r>
    </w:p>
    <w:p w:rsidR="00833F0F" w:rsidRDefault="00833F0F" w:rsidP="00833F0F">
      <w:pPr>
        <w:ind w:left="720" w:hanging="720"/>
        <w:rPr>
          <w:rFonts w:ascii="Verdana" w:hAnsi="Verdana" w:cs="Shruti"/>
          <w:sz w:val="18"/>
          <w:szCs w:val="18"/>
        </w:rPr>
      </w:pPr>
    </w:p>
    <w:p w:rsidR="00833F0F" w:rsidRDefault="00833F0F" w:rsidP="00833F0F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1395"/>
        <w:gridCol w:w="1395"/>
      </w:tblGrid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  <w:vAlign w:val="bottom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/No answer</w:t>
            </w:r>
          </w:p>
        </w:tc>
      </w:tr>
      <w:tr w:rsidR="00833F0F" w:rsidRPr="00075DE8" w:rsidTr="00833F0F">
        <w:trPr>
          <w:trHeight w:val="171"/>
        </w:trPr>
        <w:tc>
          <w:tcPr>
            <w:tcW w:w="4320" w:type="dxa"/>
          </w:tcPr>
          <w:p w:rsidR="00833F0F" w:rsidRPr="00075DE8" w:rsidRDefault="00833F0F" w:rsidP="00833F0F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  <w:t>A compost pile</w:t>
            </w: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rPr>
          <w:trHeight w:val="171"/>
        </w:trPr>
        <w:tc>
          <w:tcPr>
            <w:tcW w:w="4320" w:type="dxa"/>
          </w:tcPr>
          <w:p w:rsidR="00833F0F" w:rsidRPr="00075DE8" w:rsidRDefault="00833F0F" w:rsidP="00833F0F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79</w:t>
            </w:r>
          </w:p>
        </w:tc>
      </w:tr>
      <w:tr w:rsidR="00833F0F" w:rsidRPr="00075DE8" w:rsidTr="00833F0F">
        <w:tc>
          <w:tcPr>
            <w:tcW w:w="4320" w:type="dxa"/>
          </w:tcPr>
          <w:p w:rsidR="00833F0F" w:rsidRPr="000410B0" w:rsidRDefault="00833F0F" w:rsidP="00833F0F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0410B0">
              <w:rPr>
                <w:rFonts w:ascii="Verdana" w:hAnsi="Verdana"/>
                <w:sz w:val="18"/>
                <w:szCs w:val="18"/>
              </w:rPr>
              <w:t xml:space="preserve">b. </w:t>
            </w:r>
            <w:r w:rsidRPr="000410B0">
              <w:rPr>
                <w:rFonts w:ascii="Verdana" w:hAnsi="Verdana"/>
                <w:sz w:val="18"/>
                <w:szCs w:val="18"/>
              </w:rPr>
              <w:tab/>
            </w:r>
            <w:r w:rsidRPr="00833F0F">
              <w:rPr>
                <w:rFonts w:ascii="Verdana" w:hAnsi="Verdana"/>
                <w:sz w:val="18"/>
                <w:szCs w:val="18"/>
              </w:rPr>
              <w:t>A rain barrel or catch for rainwater</w:t>
            </w: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4320" w:type="dxa"/>
          </w:tcPr>
          <w:p w:rsidR="00833F0F" w:rsidRPr="000410B0" w:rsidRDefault="00833F0F" w:rsidP="00833F0F">
            <w:pPr>
              <w:tabs>
                <w:tab w:val="left" w:pos="702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395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833F0F">
              <w:rPr>
                <w:rFonts w:ascii="Verdana" w:hAnsi="Verdana"/>
                <w:sz w:val="18"/>
                <w:szCs w:val="18"/>
              </w:rPr>
              <w:t>A vegetable garden</w:t>
            </w: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395" w:type="dxa"/>
          </w:tcPr>
          <w:p w:rsidR="00833F0F" w:rsidRDefault="00FB5F80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d.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833F0F">
              <w:rPr>
                <w:rFonts w:ascii="Verdana" w:hAnsi="Verdana"/>
                <w:sz w:val="18"/>
                <w:szCs w:val="18"/>
              </w:rPr>
              <w:t xml:space="preserve">Recycling containers for plastic or </w:t>
            </w:r>
            <w:r>
              <w:rPr>
                <w:rFonts w:ascii="Verdana" w:hAnsi="Verdana"/>
                <w:sz w:val="18"/>
                <w:szCs w:val="18"/>
              </w:rPr>
              <w:tab/>
            </w:r>
            <w:r w:rsidRPr="00833F0F">
              <w:rPr>
                <w:rFonts w:ascii="Verdana" w:hAnsi="Verdana"/>
                <w:sz w:val="18"/>
                <w:szCs w:val="18"/>
              </w:rPr>
              <w:t>paper goods</w:t>
            </w: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e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075DE8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075DE8">
              <w:rPr>
                <w:rFonts w:ascii="Verdana" w:hAnsi="Verdana"/>
                <w:sz w:val="18"/>
                <w:szCs w:val="18"/>
              </w:rPr>
              <w:t xml:space="preserve">None of these </w:t>
            </w:r>
            <w:r w:rsidRPr="00075DE8">
              <w:rPr>
                <w:rFonts w:ascii="Verdana" w:hAnsi="Verdana"/>
                <w:b/>
                <w:sz w:val="18"/>
                <w:szCs w:val="18"/>
              </w:rPr>
              <w:t xml:space="preserve">[EXCLUSIVE </w:t>
            </w:r>
            <w:r w:rsidRPr="00075DE8">
              <w:rPr>
                <w:rFonts w:ascii="Verdana" w:hAnsi="Verdana"/>
                <w:b/>
                <w:sz w:val="18"/>
                <w:szCs w:val="18"/>
              </w:rPr>
              <w:tab/>
              <w:t>PUNCH]</w:t>
            </w: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4320" w:type="dxa"/>
          </w:tcPr>
          <w:p w:rsidR="00833F0F" w:rsidRPr="00075DE8" w:rsidRDefault="00833F0F" w:rsidP="00833F0F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395" w:type="dxa"/>
          </w:tcPr>
          <w:p w:rsidR="00833F0F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</w:tr>
    </w:tbl>
    <w:p w:rsidR="001F19AD" w:rsidRPr="001F19AD" w:rsidRDefault="001F19AD" w:rsidP="00833F0F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</w:p>
    <w:p w:rsidR="00833F0F" w:rsidRPr="00075DE8" w:rsidRDefault="00833F0F" w:rsidP="00833F0F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33F0F" w:rsidRDefault="00833F0F" w:rsidP="009D2304">
      <w:pPr>
        <w:ind w:left="720" w:hanging="720"/>
        <w:rPr>
          <w:rFonts w:ascii="Verdana" w:hAnsi="Verdana" w:cs="Shruti"/>
          <w:sz w:val="18"/>
          <w:szCs w:val="18"/>
        </w:rPr>
      </w:pPr>
      <w:r w:rsidRPr="00833F0F">
        <w:rPr>
          <w:rFonts w:ascii="Verdana" w:hAnsi="Verdana" w:cs="Shruti"/>
          <w:sz w:val="18"/>
          <w:szCs w:val="18"/>
        </w:rPr>
        <w:t>ENV9</w:t>
      </w:r>
      <w:r w:rsidRPr="00833F0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33F0F">
        <w:rPr>
          <w:rFonts w:ascii="Verdana" w:hAnsi="Verdana" w:cs="Shruti"/>
          <w:sz w:val="18"/>
          <w:szCs w:val="18"/>
        </w:rPr>
        <w:t xml:space="preserve">Local communities often have different rules and policies about recycling. Have you </w:t>
      </w:r>
      <w:r>
        <w:rPr>
          <w:rFonts w:ascii="Verdana" w:hAnsi="Verdana" w:cs="Shruti"/>
          <w:sz w:val="18"/>
          <w:szCs w:val="18"/>
        </w:rPr>
        <w:tab/>
      </w:r>
      <w:r w:rsidRPr="00833F0F">
        <w:rPr>
          <w:rFonts w:ascii="Verdana" w:hAnsi="Verdana" w:cs="Shruti"/>
          <w:sz w:val="18"/>
          <w:szCs w:val="18"/>
        </w:rPr>
        <w:t xml:space="preserve">reviewed the rules and policies about recycling in your local community within the PAST </w:t>
      </w:r>
      <w:r>
        <w:rPr>
          <w:rFonts w:ascii="Verdana" w:hAnsi="Verdana" w:cs="Shruti"/>
          <w:sz w:val="18"/>
          <w:szCs w:val="18"/>
        </w:rPr>
        <w:tab/>
      </w:r>
      <w:r w:rsidRPr="00833F0F">
        <w:rPr>
          <w:rFonts w:ascii="Verdana" w:hAnsi="Verdana" w:cs="Shruti"/>
          <w:sz w:val="18"/>
          <w:szCs w:val="18"/>
        </w:rPr>
        <w:t>12 MONTHS, or haven’t you done this?</w:t>
      </w:r>
    </w:p>
    <w:p w:rsidR="00833F0F" w:rsidRDefault="00833F0F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33F0F" w:rsidRPr="00075DE8" w:rsidTr="00833F0F">
        <w:tc>
          <w:tcPr>
            <w:tcW w:w="1620" w:type="dxa"/>
            <w:vAlign w:val="bottom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833F0F" w:rsidRPr="00075DE8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Yes, have done this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center"/>
          </w:tcPr>
          <w:p w:rsidR="00833F0F" w:rsidRPr="008572A5" w:rsidRDefault="00833F0F" w:rsidP="00833F0F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No, have not done this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33F0F" w:rsidRPr="00075DE8" w:rsidRDefault="00833F0F" w:rsidP="00833F0F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33F0F" w:rsidRDefault="00833F0F" w:rsidP="00833F0F">
      <w:pPr>
        <w:ind w:left="720" w:hanging="720"/>
        <w:rPr>
          <w:rFonts w:ascii="Verdana" w:hAnsi="Verdana" w:cs="Shruti"/>
          <w:sz w:val="18"/>
          <w:szCs w:val="18"/>
        </w:rPr>
      </w:pPr>
      <w:r w:rsidRPr="00833F0F">
        <w:rPr>
          <w:rFonts w:ascii="Verdana" w:hAnsi="Verdana" w:cs="Shruti"/>
          <w:sz w:val="18"/>
          <w:szCs w:val="18"/>
        </w:rPr>
        <w:t>ENV10</w:t>
      </w:r>
      <w:r w:rsidRPr="00833F0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33F0F">
        <w:rPr>
          <w:rFonts w:ascii="Verdana" w:hAnsi="Verdana" w:cs="Shruti"/>
          <w:sz w:val="18"/>
          <w:szCs w:val="18"/>
        </w:rPr>
        <w:t>As far as you know, does your loc</w:t>
      </w:r>
      <w:r w:rsidR="00026094">
        <w:rPr>
          <w:rFonts w:ascii="Verdana" w:hAnsi="Verdana" w:cs="Shruti"/>
          <w:sz w:val="18"/>
          <w:szCs w:val="18"/>
        </w:rPr>
        <w:t>al community have the following</w:t>
      </w:r>
      <w:r w:rsidRPr="00833F0F">
        <w:rPr>
          <w:rFonts w:ascii="Verdana" w:hAnsi="Verdana" w:cs="Shruti"/>
          <w:sz w:val="18"/>
          <w:szCs w:val="18"/>
        </w:rPr>
        <w:t xml:space="preserve">? </w:t>
      </w:r>
      <w:r w:rsidRPr="00075DE8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 xml:space="preserve">RANDOMIZE </w:t>
      </w:r>
      <w:r>
        <w:rPr>
          <w:rFonts w:ascii="Verdana" w:hAnsi="Verdana"/>
          <w:b/>
          <w:sz w:val="18"/>
          <w:szCs w:val="18"/>
        </w:rPr>
        <w:tab/>
        <w:t>ITEMS]</w:t>
      </w:r>
    </w:p>
    <w:p w:rsidR="00833F0F" w:rsidRDefault="00833F0F" w:rsidP="00833F0F">
      <w:pPr>
        <w:rPr>
          <w:rFonts w:ascii="Verdana" w:hAnsi="Verdana" w:cs="Shruti"/>
          <w:sz w:val="18"/>
          <w:szCs w:val="18"/>
        </w:rPr>
      </w:pPr>
    </w:p>
    <w:p w:rsidR="00833F0F" w:rsidRPr="000A13ED" w:rsidRDefault="00833F0F" w:rsidP="00833F0F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ArialMT"/>
          <w:sz w:val="18"/>
          <w:szCs w:val="18"/>
        </w:rPr>
        <w:t xml:space="preserve">a. </w:t>
      </w:r>
      <w:r w:rsidRPr="00833F0F">
        <w:rPr>
          <w:rFonts w:ascii="Verdana" w:hAnsi="Verdana" w:cs="ArialMT"/>
          <w:sz w:val="18"/>
          <w:szCs w:val="18"/>
        </w:rPr>
        <w:t>Curbside recycling for paper, plastic, glass or aluminum items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33F0F" w:rsidRPr="00075DE8" w:rsidTr="00833F0F">
        <w:tc>
          <w:tcPr>
            <w:tcW w:w="1620" w:type="dxa"/>
            <w:vAlign w:val="bottom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6750" w:type="dxa"/>
            <w:vAlign w:val="center"/>
          </w:tcPr>
          <w:p w:rsidR="00833F0F" w:rsidRPr="00075DE8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833F0F" w:rsidRPr="008572A5" w:rsidRDefault="00833F0F" w:rsidP="00833F0F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833F0F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33F0F" w:rsidRDefault="00833F0F" w:rsidP="00833F0F">
      <w:pPr>
        <w:ind w:left="720" w:hanging="720"/>
        <w:rPr>
          <w:rFonts w:ascii="Verdana" w:hAnsi="Verdana" w:cs="Shruti"/>
          <w:sz w:val="18"/>
          <w:szCs w:val="18"/>
        </w:rPr>
      </w:pPr>
    </w:p>
    <w:p w:rsidR="00833F0F" w:rsidRPr="00294CB0" w:rsidRDefault="00833F0F" w:rsidP="00833F0F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833F0F">
        <w:rPr>
          <w:rFonts w:ascii="Verdana" w:hAnsi="Verdana" w:cs="ArialMT"/>
          <w:sz w:val="18"/>
          <w:szCs w:val="18"/>
        </w:rPr>
        <w:t>A drop-off center for recycling for paper, plastic, glass or aluminum items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33F0F" w:rsidRPr="00075DE8" w:rsidTr="00833F0F">
        <w:tc>
          <w:tcPr>
            <w:tcW w:w="1620" w:type="dxa"/>
            <w:vAlign w:val="bottom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  <w:tc>
          <w:tcPr>
            <w:tcW w:w="6750" w:type="dxa"/>
            <w:vAlign w:val="center"/>
          </w:tcPr>
          <w:p w:rsidR="00833F0F" w:rsidRPr="00075DE8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833F0F" w:rsidRPr="008572A5" w:rsidRDefault="00833F0F" w:rsidP="00833F0F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833F0F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33F0F" w:rsidRDefault="00833F0F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5025BC" w:rsidRDefault="005025BC" w:rsidP="00833F0F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833F0F" w:rsidRPr="00075DE8" w:rsidRDefault="00833F0F" w:rsidP="00833F0F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33F0F" w:rsidRDefault="00833F0F" w:rsidP="00833F0F">
      <w:pPr>
        <w:ind w:left="720" w:hanging="720"/>
        <w:rPr>
          <w:rFonts w:ascii="Verdana" w:hAnsi="Verdana" w:cs="Shruti"/>
          <w:sz w:val="18"/>
          <w:szCs w:val="18"/>
        </w:rPr>
      </w:pPr>
      <w:r w:rsidRPr="00833F0F">
        <w:rPr>
          <w:rFonts w:ascii="Verdana" w:hAnsi="Verdana" w:cs="Shruti"/>
          <w:sz w:val="18"/>
          <w:szCs w:val="18"/>
        </w:rPr>
        <w:t>ENV11</w:t>
      </w:r>
      <w:r w:rsidRPr="00833F0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33F0F">
        <w:rPr>
          <w:rFonts w:ascii="Verdana" w:hAnsi="Verdana" w:cs="Shruti"/>
          <w:sz w:val="18"/>
          <w:szCs w:val="18"/>
        </w:rPr>
        <w:t>Which of these best describes the recycling in your local community?</w:t>
      </w:r>
    </w:p>
    <w:p w:rsidR="00833F0F" w:rsidRDefault="00833F0F" w:rsidP="00833F0F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33F0F" w:rsidRPr="00075DE8" w:rsidTr="00833F0F">
        <w:tc>
          <w:tcPr>
            <w:tcW w:w="1620" w:type="dxa"/>
            <w:vAlign w:val="bottom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6750" w:type="dxa"/>
            <w:vAlign w:val="center"/>
          </w:tcPr>
          <w:p w:rsidR="00833F0F" w:rsidRPr="00075DE8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833F0F">
              <w:rPr>
                <w:rFonts w:ascii="Verdana" w:hAnsi="Verdana"/>
                <w:sz w:val="18"/>
                <w:szCs w:val="18"/>
              </w:rPr>
              <w:t>Most types of items can be recycled in my community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833F0F" w:rsidRPr="008572A5" w:rsidRDefault="00833F0F" w:rsidP="00833F0F">
            <w:pPr>
              <w:tabs>
                <w:tab w:val="left" w:pos="199"/>
              </w:tabs>
              <w:ind w:left="19"/>
            </w:pPr>
            <w:r w:rsidRPr="00833F0F">
              <w:rPr>
                <w:rFonts w:ascii="Verdana" w:hAnsi="Verdana"/>
                <w:sz w:val="18"/>
                <w:szCs w:val="18"/>
              </w:rPr>
              <w:t>Some types of items can be recycled in my community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833F0F" w:rsidRPr="00833F0F" w:rsidRDefault="00833F0F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833F0F">
              <w:rPr>
                <w:rFonts w:ascii="Verdana" w:hAnsi="Verdana"/>
                <w:sz w:val="18"/>
                <w:szCs w:val="18"/>
              </w:rPr>
              <w:t>Only a few types of items can be recycled in my community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33F0F" w:rsidRDefault="00833F0F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833F0F" w:rsidRPr="00075DE8" w:rsidRDefault="00833F0F" w:rsidP="00833F0F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33F0F" w:rsidRDefault="00833F0F" w:rsidP="00833F0F">
      <w:pPr>
        <w:ind w:left="720" w:hanging="720"/>
        <w:rPr>
          <w:rFonts w:ascii="Verdana" w:hAnsi="Verdana" w:cs="Shruti"/>
          <w:sz w:val="18"/>
          <w:szCs w:val="18"/>
        </w:rPr>
      </w:pPr>
      <w:r w:rsidRPr="00833F0F">
        <w:rPr>
          <w:rFonts w:ascii="Verdana" w:hAnsi="Verdana" w:cs="Shruti"/>
          <w:sz w:val="18"/>
          <w:szCs w:val="18"/>
        </w:rPr>
        <w:t xml:space="preserve">ENV12 </w:t>
      </w:r>
      <w:r w:rsidRPr="00833F0F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33F0F">
        <w:rPr>
          <w:rFonts w:ascii="Verdana" w:hAnsi="Verdana" w:cs="Shruti"/>
          <w:sz w:val="18"/>
          <w:szCs w:val="18"/>
        </w:rPr>
        <w:t xml:space="preserve">How would you describe people in your local community when it comes to recycling and </w:t>
      </w:r>
      <w:r>
        <w:rPr>
          <w:rFonts w:ascii="Verdana" w:hAnsi="Verdana" w:cs="Shruti"/>
          <w:sz w:val="18"/>
          <w:szCs w:val="18"/>
        </w:rPr>
        <w:tab/>
      </w:r>
      <w:r w:rsidRPr="00833F0F">
        <w:rPr>
          <w:rFonts w:ascii="Verdana" w:hAnsi="Verdana" w:cs="Shruti"/>
          <w:sz w:val="18"/>
          <w:szCs w:val="18"/>
        </w:rPr>
        <w:t>re-use</w:t>
      </w:r>
      <w:r>
        <w:rPr>
          <w:rFonts w:ascii="Verdana" w:hAnsi="Verdana" w:cs="Shruti"/>
          <w:sz w:val="18"/>
          <w:szCs w:val="18"/>
        </w:rPr>
        <w:t>?</w:t>
      </w:r>
    </w:p>
    <w:p w:rsidR="00833F0F" w:rsidRDefault="00833F0F" w:rsidP="00833F0F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33F0F" w:rsidRPr="00075DE8" w:rsidTr="00833F0F">
        <w:tc>
          <w:tcPr>
            <w:tcW w:w="1620" w:type="dxa"/>
            <w:vAlign w:val="bottom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833F0F" w:rsidRPr="00075DE8" w:rsidRDefault="00D42BAA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D42BAA">
              <w:rPr>
                <w:rFonts w:ascii="Verdana" w:hAnsi="Verdana"/>
                <w:sz w:val="18"/>
                <w:szCs w:val="18"/>
              </w:rPr>
              <w:t>Most people in my local community strongly encourage recycling and re-use as much as possible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833F0F" w:rsidRPr="008572A5" w:rsidRDefault="00D42BAA" w:rsidP="00833F0F">
            <w:pPr>
              <w:tabs>
                <w:tab w:val="left" w:pos="199"/>
              </w:tabs>
              <w:ind w:left="19"/>
            </w:pPr>
            <w:r w:rsidRPr="00D42BAA">
              <w:rPr>
                <w:rFonts w:ascii="Verdana" w:hAnsi="Verdana"/>
                <w:sz w:val="18"/>
                <w:szCs w:val="18"/>
              </w:rPr>
              <w:t>Most people in my local community encourage recycling and re-use but are not overly concerned about it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50" w:type="dxa"/>
            <w:vAlign w:val="center"/>
          </w:tcPr>
          <w:p w:rsidR="00833F0F" w:rsidRPr="00833F0F" w:rsidRDefault="00D42BAA" w:rsidP="00833F0F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D42BAA">
              <w:rPr>
                <w:rFonts w:ascii="Verdana" w:hAnsi="Verdana"/>
                <w:sz w:val="18"/>
                <w:szCs w:val="18"/>
              </w:rPr>
              <w:t>People in my local community do NOT really encourage recycling and re-use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C409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33F0F" w:rsidRPr="00075DE8" w:rsidTr="00833F0F">
        <w:tc>
          <w:tcPr>
            <w:tcW w:w="1620" w:type="dxa"/>
          </w:tcPr>
          <w:p w:rsidR="00833F0F" w:rsidRPr="00075DE8" w:rsidRDefault="00833F0F" w:rsidP="00833F0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33F0F" w:rsidRPr="00075DE8" w:rsidRDefault="00833F0F" w:rsidP="00833F0F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32268" w:rsidRDefault="00732268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D42BAA" w:rsidRPr="00075DE8" w:rsidRDefault="00D42BAA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>ENV13</w:t>
      </w:r>
      <w:r w:rsidRPr="00D42BAA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 xml:space="preserve">How much of the material in recycling bins in your local community would you say is </w:t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>correctly sorted?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it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D42BAA" w:rsidRPr="008572A5" w:rsidRDefault="00D42BAA" w:rsidP="00D42BAA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it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Only a little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Almost none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</w:p>
    <w:p w:rsidR="00D42BAA" w:rsidRPr="00075DE8" w:rsidRDefault="00D42BAA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33F0F" w:rsidRDefault="00D42BAA" w:rsidP="009D2304">
      <w:pPr>
        <w:ind w:left="720" w:hanging="720"/>
        <w:rPr>
          <w:rFonts w:ascii="Verdana" w:hAnsi="Verdana" w:cs="Shruti"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>ENV14</w:t>
      </w:r>
      <w:r w:rsidRPr="00D42BAA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 xml:space="preserve">Does your local community have recycling services for ELECTRONIC DEVICES such as </w:t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>computers, televisions or other electronics, or doesn’t your local community have this?</w:t>
      </w:r>
    </w:p>
    <w:p w:rsidR="00D42BAA" w:rsidRDefault="00D42BAA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D42BAA" w:rsidRPr="008572A5" w:rsidRDefault="00D42BAA" w:rsidP="00D42BAA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42BAA" w:rsidRDefault="00D42BAA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5025BC" w:rsidRDefault="005025BC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5025BC" w:rsidRDefault="005025BC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5025BC" w:rsidRDefault="005025BC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D42BAA" w:rsidRPr="00075DE8" w:rsidRDefault="00D42BAA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>ENV15</w:t>
      </w:r>
      <w:r w:rsidRPr="00D42BAA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 xml:space="preserve">How often do you think people in your local community recycle electronic devices they </w:t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>are no longer using?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D42BAA" w:rsidRPr="008572A5" w:rsidRDefault="00D42BAA" w:rsidP="00D42BAA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FB5F80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</w:p>
    <w:p w:rsidR="00D42BAA" w:rsidRPr="00075DE8" w:rsidRDefault="00D42BAA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ASK FORM </w:t>
      </w:r>
      <w:r>
        <w:rPr>
          <w:rFonts w:ascii="Verdana" w:hAnsi="Verdana"/>
          <w:b/>
          <w:sz w:val="18"/>
          <w:szCs w:val="18"/>
        </w:rPr>
        <w:t>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D42BAA" w:rsidRPr="002A0DAF" w:rsidRDefault="00D42BAA" w:rsidP="00D42BAA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>ENV16</w:t>
      </w:r>
      <w:r w:rsidRPr="00D42BAA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>How much, if at all, does it bother you to see</w:t>
      </w:r>
      <w:proofErr w:type="gramStart"/>
      <w:r w:rsidRPr="00D42BAA">
        <w:rPr>
          <w:rFonts w:ascii="Verdana" w:hAnsi="Verdana" w:cs="Shruti"/>
          <w:sz w:val="18"/>
          <w:szCs w:val="18"/>
        </w:rPr>
        <w:t>…</w:t>
      </w:r>
      <w:proofErr w:type="gramEnd"/>
      <w:r w:rsidRPr="00D42BAA">
        <w:rPr>
          <w:rFonts w:ascii="Verdana" w:hAnsi="Verdana" w:cs="Shruti"/>
          <w:sz w:val="18"/>
          <w:szCs w:val="18"/>
        </w:rPr>
        <w:t xml:space="preserve"> </w:t>
      </w:r>
      <w:r w:rsidRPr="00D42BAA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>RANDOMIZE ITEMS]</w:t>
      </w:r>
    </w:p>
    <w:p w:rsidR="00D42BAA" w:rsidRDefault="00D42BAA" w:rsidP="00D42BAA">
      <w:pPr>
        <w:rPr>
          <w:rFonts w:ascii="Verdana" w:hAnsi="Verdana" w:cs="Shruti"/>
          <w:sz w:val="18"/>
          <w:szCs w:val="18"/>
        </w:rPr>
      </w:pPr>
    </w:p>
    <w:p w:rsidR="00D42BAA" w:rsidRPr="000A13ED" w:rsidRDefault="00D42BAA" w:rsidP="00D42BAA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 w:rsidRPr="00D42BAA">
        <w:rPr>
          <w:rFonts w:ascii="Verdana" w:hAnsi="Verdana" w:cs="ArialMT"/>
          <w:sz w:val="18"/>
          <w:szCs w:val="18"/>
        </w:rPr>
        <w:t>People drinking from a disposable water bottle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42BAA" w:rsidRDefault="00D42BAA" w:rsidP="00D42BAA">
      <w:pPr>
        <w:rPr>
          <w:rFonts w:ascii="Verdana" w:hAnsi="Verdana" w:cs="ArialMT"/>
          <w:b/>
          <w:sz w:val="18"/>
          <w:szCs w:val="18"/>
        </w:rPr>
      </w:pPr>
    </w:p>
    <w:p w:rsidR="00D42BAA" w:rsidRPr="000A13ED" w:rsidRDefault="00D42BAA" w:rsidP="00D42BAA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D42BAA">
        <w:rPr>
          <w:rFonts w:ascii="Verdana" w:hAnsi="Verdana" w:cs="ArialMT"/>
          <w:sz w:val="18"/>
          <w:szCs w:val="18"/>
        </w:rPr>
        <w:t>People throwing away things in the trash that could be recycled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42BAA" w:rsidRDefault="00D42BAA" w:rsidP="00D42BAA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D42BAA" w:rsidRPr="000A13ED" w:rsidRDefault="00D42BAA" w:rsidP="00D42BAA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D42BAA">
        <w:rPr>
          <w:rFonts w:ascii="Verdana" w:hAnsi="Verdana" w:cs="ArialMT"/>
          <w:sz w:val="18"/>
          <w:szCs w:val="18"/>
        </w:rPr>
        <w:t>People incorrectly putting things in recycling bins that the local community does not recycle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F19AD" w:rsidRDefault="001F19AD" w:rsidP="00D42BAA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1F19AD" w:rsidRDefault="001F19AD" w:rsidP="00D42BAA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1F19AD" w:rsidRDefault="001F19AD" w:rsidP="00D42BAA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1F19AD" w:rsidRDefault="001F19AD" w:rsidP="00D42BAA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1F19AD" w:rsidRDefault="001F19AD" w:rsidP="00D42BAA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1F19AD" w:rsidRDefault="001F19AD" w:rsidP="00D42BAA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1F19AD" w:rsidRDefault="001F19AD" w:rsidP="00D42BAA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1F19AD" w:rsidRDefault="001F19AD" w:rsidP="00D42BAA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C4090F" w:rsidRDefault="00C4090F" w:rsidP="00D42BAA">
      <w:pPr>
        <w:rPr>
          <w:rFonts w:ascii="Verdana" w:hAnsi="Verdana" w:cs="Shruti"/>
          <w:b/>
          <w:sz w:val="18"/>
          <w:szCs w:val="18"/>
        </w:rPr>
      </w:pPr>
    </w:p>
    <w:p w:rsidR="001F19AD" w:rsidRDefault="001F19AD" w:rsidP="00D42BAA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Shruti"/>
          <w:b/>
          <w:sz w:val="18"/>
          <w:szCs w:val="18"/>
        </w:rPr>
        <w:lastRenderedPageBreak/>
        <w:t>ENV16</w:t>
      </w:r>
      <w:r w:rsidRPr="005025BC">
        <w:rPr>
          <w:rFonts w:ascii="Verdana" w:hAnsi="Verdana" w:cs="Shruti"/>
          <w:b/>
          <w:sz w:val="18"/>
          <w:szCs w:val="18"/>
        </w:rPr>
        <w:t xml:space="preserve"> CONTINUED…</w:t>
      </w:r>
    </w:p>
    <w:p w:rsidR="00D42BAA" w:rsidRPr="000A13ED" w:rsidRDefault="00D42BAA" w:rsidP="00D42BAA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D42BAA">
        <w:rPr>
          <w:rFonts w:ascii="Verdana" w:hAnsi="Verdana" w:cs="ArialMT"/>
          <w:sz w:val="18"/>
          <w:szCs w:val="18"/>
        </w:rPr>
        <w:t>People driving places that are close enough to walk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FB5F80" w:rsidRDefault="00D42BAA" w:rsidP="00D42BAA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</w:p>
    <w:p w:rsidR="00D42BAA" w:rsidRPr="000A13ED" w:rsidRDefault="00FB5F80" w:rsidP="00D42BAA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D42BAA">
        <w:rPr>
          <w:rFonts w:ascii="Verdana" w:hAnsi="Verdana" w:cs="ArialMT"/>
          <w:sz w:val="18"/>
          <w:szCs w:val="18"/>
        </w:rPr>
        <w:t>e</w:t>
      </w:r>
      <w:r w:rsidR="00D42BAA" w:rsidRPr="000A13ED">
        <w:rPr>
          <w:rFonts w:ascii="Verdana" w:hAnsi="Verdana" w:cs="ArialMT"/>
          <w:sz w:val="18"/>
          <w:szCs w:val="18"/>
        </w:rPr>
        <w:t xml:space="preserve">. </w:t>
      </w:r>
      <w:r w:rsidR="00D42BAA" w:rsidRPr="00D42BAA">
        <w:rPr>
          <w:rFonts w:ascii="Verdana" w:hAnsi="Verdana" w:cs="ArialMT"/>
          <w:sz w:val="18"/>
          <w:szCs w:val="18"/>
        </w:rPr>
        <w:t>People leaving lights and electronic devices on when no one is using them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42BAA" w:rsidRDefault="00D42BAA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D42BAA" w:rsidRPr="00075DE8" w:rsidRDefault="00D42BAA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>ENV17</w:t>
      </w:r>
      <w:r w:rsidRPr="00D42BAA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 xml:space="preserve">How often, if ever, do you make an effort to live in ways that help protect the </w:t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>environment?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All the time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6750" w:type="dxa"/>
            <w:vAlign w:val="center"/>
          </w:tcPr>
          <w:p w:rsidR="00D42BAA" w:rsidRPr="008572A5" w:rsidRDefault="00D42BAA" w:rsidP="00D42BAA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42BAA" w:rsidRDefault="00D42BAA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D42BAA" w:rsidRPr="00075DE8" w:rsidRDefault="00D42BAA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>ENV18</w:t>
      </w:r>
      <w:r w:rsidRPr="00D42BAA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 xml:space="preserve">Would you describe yourself as particularly concerned or not particularly concerned </w:t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>about helping the environment as you go about your daily life?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D42BAA">
              <w:rPr>
                <w:rFonts w:ascii="Verdana" w:hAnsi="Verdana"/>
                <w:sz w:val="18"/>
                <w:szCs w:val="18"/>
              </w:rPr>
              <w:t>Particularly concerned about helping the environment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D42BAA" w:rsidRPr="008572A5" w:rsidRDefault="00D42BAA" w:rsidP="00D42BAA">
            <w:pPr>
              <w:tabs>
                <w:tab w:val="left" w:pos="199"/>
              </w:tabs>
              <w:ind w:left="19"/>
            </w:pPr>
            <w:r w:rsidRPr="00D42BAA">
              <w:rPr>
                <w:rFonts w:ascii="Verdana" w:hAnsi="Verdana"/>
                <w:sz w:val="18"/>
                <w:szCs w:val="18"/>
              </w:rPr>
              <w:t>Not particularly concerned about helping the environment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C4090F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</w:p>
    <w:p w:rsidR="00D42BAA" w:rsidRPr="00075DE8" w:rsidRDefault="00D42BAA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>ENV19</w:t>
      </w:r>
      <w:r w:rsidRPr="00D42BAA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 xml:space="preserve">Thinking about your CLOSEST FAMILY AND FRIENDS, how many of them always make </w:t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>an effort to live in ways that help protect the environment?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5D7F7E" w:rsidP="00C4090F">
            <w:pPr>
              <w:tabs>
                <w:tab w:val="left" w:pos="240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D42BAA" w:rsidRPr="00075DE8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them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5D7F7E" w:rsidP="00C409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D42BAA" w:rsidRPr="008572A5" w:rsidRDefault="00D42BAA" w:rsidP="00D42BAA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 of them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5D7F7E" w:rsidP="00C409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Only a few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5D7F7E" w:rsidP="00C409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None of them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5D7F7E" w:rsidP="00C4090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D42BAA" w:rsidRPr="00075DE8" w:rsidRDefault="00D42BAA" w:rsidP="00D42BAA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On the topic of climate change…</w:t>
      </w:r>
    </w:p>
    <w:p w:rsidR="00D42BAA" w:rsidRDefault="00D42BAA" w:rsidP="00D42BAA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>ENV20A</w:t>
      </w:r>
      <w:r w:rsidRPr="00D42BAA">
        <w:rPr>
          <w:rFonts w:ascii="Verdana" w:hAnsi="Verdana" w:cs="Shruti"/>
          <w:sz w:val="18"/>
          <w:szCs w:val="18"/>
        </w:rPr>
        <w:tab/>
        <w:t xml:space="preserve">Which of these three statements about the Earth’s temperature comes closest to your </w:t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 xml:space="preserve">view? </w:t>
      </w:r>
      <w:r w:rsidRPr="00D42BAA">
        <w:rPr>
          <w:rFonts w:ascii="Verdana" w:hAnsi="Verdana" w:cs="Shruti"/>
          <w:b/>
          <w:sz w:val="18"/>
          <w:szCs w:val="18"/>
        </w:rPr>
        <w:t>[RANDOMIZE OPTIONS 1 and 2; KEEP 3 and 8 LAST]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12510E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D42BAA" w:rsidRPr="00075DE8" w:rsidRDefault="001F19AD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D42BAA">
              <w:rPr>
                <w:rFonts w:ascii="Verdana" w:hAnsi="Verdana"/>
                <w:sz w:val="18"/>
                <w:szCs w:val="18"/>
              </w:rPr>
              <w:t>The Earth is getting warmer mostly because of human activity such as burning fossil fuels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12510E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D42BAA" w:rsidRPr="008572A5" w:rsidRDefault="001F19AD" w:rsidP="00D42BAA">
            <w:pPr>
              <w:tabs>
                <w:tab w:val="left" w:pos="199"/>
              </w:tabs>
              <w:ind w:left="19"/>
            </w:pPr>
            <w:r w:rsidRPr="00D42BAA">
              <w:rPr>
                <w:rFonts w:ascii="Verdana" w:hAnsi="Verdana"/>
                <w:sz w:val="18"/>
                <w:szCs w:val="18"/>
              </w:rPr>
              <w:t>The Earth is getting warmer mostly because of natural patterns in the Earth’s environment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5D7F7E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D42BAA">
              <w:rPr>
                <w:rFonts w:ascii="Verdana" w:hAnsi="Verdana"/>
                <w:sz w:val="18"/>
                <w:szCs w:val="18"/>
              </w:rPr>
              <w:t>There is no solid evidence that the Earth is getting warmer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5D7F7E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D42BAA" w:rsidRDefault="00D42BAA" w:rsidP="00D42BAA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5D7F7E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D42BAA" w:rsidRPr="00075DE8" w:rsidTr="00D42BAA">
        <w:tc>
          <w:tcPr>
            <w:tcW w:w="1620" w:type="dxa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42BAA" w:rsidRDefault="00D42BAA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  <w:r w:rsidRPr="00D42BAA">
        <w:rPr>
          <w:rFonts w:ascii="Verdana" w:eastAsiaTheme="minorHAnsi" w:hAnsi="Verdana"/>
          <w:b/>
          <w:sz w:val="18"/>
          <w:szCs w:val="18"/>
        </w:rPr>
        <w:t>ASK IF NOT S</w:t>
      </w:r>
      <w:r>
        <w:rPr>
          <w:rFonts w:ascii="Verdana" w:eastAsiaTheme="minorHAnsi" w:hAnsi="Verdana"/>
          <w:b/>
          <w:sz w:val="18"/>
          <w:szCs w:val="18"/>
        </w:rPr>
        <w:t>URE OR NO ANSWER (ENV20A=8</w:t>
      </w:r>
      <w:proofErr w:type="gramStart"/>
      <w:r>
        <w:rPr>
          <w:rFonts w:ascii="Verdana" w:eastAsiaTheme="minorHAnsi" w:hAnsi="Verdana"/>
          <w:b/>
          <w:sz w:val="18"/>
          <w:szCs w:val="18"/>
        </w:rPr>
        <w:t>,99</w:t>
      </w:r>
      <w:proofErr w:type="gramEnd"/>
      <w:r>
        <w:rPr>
          <w:rFonts w:ascii="Verdana" w:eastAsiaTheme="minorHAnsi" w:hAnsi="Verdana"/>
          <w:b/>
          <w:sz w:val="18"/>
          <w:szCs w:val="18"/>
        </w:rPr>
        <w:t>)</w:t>
      </w:r>
      <w:r w:rsidR="00235D20" w:rsidRPr="00235D20">
        <w:rPr>
          <w:rFonts w:ascii="Verdana" w:hAnsi="Verdana"/>
          <w:b/>
          <w:sz w:val="18"/>
          <w:szCs w:val="18"/>
        </w:rPr>
        <w:t xml:space="preserve"> </w:t>
      </w:r>
      <w:r w:rsidR="00235D20" w:rsidRPr="005D7F7E">
        <w:rPr>
          <w:rFonts w:ascii="Verdana" w:hAnsi="Verdana"/>
          <w:b/>
          <w:sz w:val="18"/>
          <w:szCs w:val="18"/>
        </w:rPr>
        <w:t>[N=</w:t>
      </w:r>
      <w:r w:rsidR="005D7F7E" w:rsidRPr="005D7F7E">
        <w:rPr>
          <w:rFonts w:ascii="Verdana" w:hAnsi="Verdana"/>
          <w:b/>
          <w:sz w:val="18"/>
          <w:szCs w:val="18"/>
        </w:rPr>
        <w:t>156</w:t>
      </w:r>
      <w:r w:rsidR="00235D20" w:rsidRPr="005D7F7E">
        <w:rPr>
          <w:rFonts w:ascii="Verdana" w:hAnsi="Verdana"/>
          <w:b/>
          <w:sz w:val="18"/>
          <w:szCs w:val="18"/>
        </w:rPr>
        <w:t>]:</w:t>
      </w:r>
    </w:p>
    <w:p w:rsidR="00D42BAA" w:rsidRDefault="00D42BAA" w:rsidP="00D42BAA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 xml:space="preserve">ENV20B </w:t>
      </w:r>
      <w:r w:rsidRPr="00D42BAA">
        <w:rPr>
          <w:rFonts w:ascii="Verdana" w:hAnsi="Verdana" w:cs="Shruti"/>
          <w:sz w:val="18"/>
          <w:szCs w:val="18"/>
        </w:rPr>
        <w:tab/>
        <w:t xml:space="preserve">Even if you are not sure, which of these three statements about the Earth’s temperature </w:t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sz w:val="18"/>
          <w:szCs w:val="18"/>
        </w:rPr>
        <w:t xml:space="preserve">comes closest to your view? </w:t>
      </w:r>
      <w:r w:rsidRPr="00D42BAA">
        <w:rPr>
          <w:rFonts w:ascii="Verdana" w:hAnsi="Verdana" w:cs="Shruti"/>
          <w:b/>
          <w:sz w:val="18"/>
          <w:szCs w:val="18"/>
        </w:rPr>
        <w:t>[</w:t>
      </w:r>
      <w:r>
        <w:rPr>
          <w:rFonts w:ascii="Verdana" w:hAnsi="Verdana" w:cs="Shruti"/>
          <w:b/>
          <w:sz w:val="18"/>
          <w:szCs w:val="18"/>
        </w:rPr>
        <w:t>SAME ORDER AS ABOVE</w:t>
      </w:r>
      <w:r w:rsidRPr="00D42BAA">
        <w:rPr>
          <w:rFonts w:ascii="Verdana" w:hAnsi="Verdana" w:cs="Shruti"/>
          <w:b/>
          <w:sz w:val="18"/>
          <w:szCs w:val="18"/>
        </w:rPr>
        <w:t>]</w:t>
      </w:r>
    </w:p>
    <w:p w:rsidR="00D42BAA" w:rsidRDefault="00D42BAA" w:rsidP="00D42BAA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D42BAA" w:rsidRPr="00075DE8" w:rsidTr="00D42BAA">
        <w:tc>
          <w:tcPr>
            <w:tcW w:w="1620" w:type="dxa"/>
            <w:vAlign w:val="bottom"/>
          </w:tcPr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42BAA" w:rsidRPr="00075DE8" w:rsidRDefault="00D42BA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D42BAA" w:rsidRPr="00075DE8" w:rsidRDefault="00D42BAA" w:rsidP="00D42BA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F19AD" w:rsidRPr="00075DE8" w:rsidTr="00D42BAA">
        <w:tc>
          <w:tcPr>
            <w:tcW w:w="1620" w:type="dxa"/>
          </w:tcPr>
          <w:p w:rsidR="001F19AD" w:rsidRPr="00075DE8" w:rsidRDefault="0012510E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1F19AD" w:rsidRPr="00075DE8" w:rsidRDefault="001F19AD" w:rsidP="00996CC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D42BAA">
              <w:rPr>
                <w:rFonts w:ascii="Verdana" w:hAnsi="Verdana"/>
                <w:sz w:val="18"/>
                <w:szCs w:val="18"/>
              </w:rPr>
              <w:t>The Earth is getting warmer mostly because of human activity such as burning fossil fuels</w:t>
            </w:r>
          </w:p>
        </w:tc>
      </w:tr>
      <w:tr w:rsidR="001F19AD" w:rsidRPr="00075DE8" w:rsidTr="00D42BAA">
        <w:tc>
          <w:tcPr>
            <w:tcW w:w="1620" w:type="dxa"/>
          </w:tcPr>
          <w:p w:rsidR="001F19AD" w:rsidRPr="00075DE8" w:rsidRDefault="0012510E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6750" w:type="dxa"/>
            <w:vAlign w:val="center"/>
          </w:tcPr>
          <w:p w:rsidR="001F19AD" w:rsidRPr="008572A5" w:rsidRDefault="001F19AD" w:rsidP="00996CC6">
            <w:pPr>
              <w:tabs>
                <w:tab w:val="left" w:pos="199"/>
              </w:tabs>
              <w:ind w:left="19"/>
            </w:pPr>
            <w:r w:rsidRPr="00D42BAA">
              <w:rPr>
                <w:rFonts w:ascii="Verdana" w:hAnsi="Verdana"/>
                <w:sz w:val="18"/>
                <w:szCs w:val="18"/>
              </w:rPr>
              <w:t>The Earth is getting warmer mostly because of natural patterns in the Earth’s environment</w:t>
            </w:r>
          </w:p>
        </w:tc>
      </w:tr>
      <w:tr w:rsidR="001F19AD" w:rsidRPr="00075DE8" w:rsidTr="00D42BAA">
        <w:tc>
          <w:tcPr>
            <w:tcW w:w="1620" w:type="dxa"/>
          </w:tcPr>
          <w:p w:rsidR="001F19AD" w:rsidRPr="00075DE8" w:rsidRDefault="005D7F7E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center"/>
          </w:tcPr>
          <w:p w:rsidR="001F19AD" w:rsidRDefault="001F19AD" w:rsidP="00996CC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D42BAA">
              <w:rPr>
                <w:rFonts w:ascii="Verdana" w:hAnsi="Verdana"/>
                <w:sz w:val="18"/>
                <w:szCs w:val="18"/>
              </w:rPr>
              <w:t>There is no solid evidence that the Earth is getting warmer</w:t>
            </w:r>
          </w:p>
        </w:tc>
      </w:tr>
      <w:tr w:rsidR="001F19AD" w:rsidRPr="00075DE8" w:rsidTr="00D42BAA">
        <w:tc>
          <w:tcPr>
            <w:tcW w:w="1620" w:type="dxa"/>
          </w:tcPr>
          <w:p w:rsidR="001F19AD" w:rsidRPr="00075DE8" w:rsidRDefault="006A08FA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bottom"/>
          </w:tcPr>
          <w:p w:rsidR="001F19AD" w:rsidRPr="00075DE8" w:rsidRDefault="001F19AD" w:rsidP="00D42BAA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F19AD" w:rsidRPr="00075DE8" w:rsidTr="00B90694">
        <w:trPr>
          <w:trHeight w:val="180"/>
        </w:trPr>
        <w:tc>
          <w:tcPr>
            <w:tcW w:w="1620" w:type="dxa"/>
          </w:tcPr>
          <w:p w:rsidR="001F19AD" w:rsidRPr="00075DE8" w:rsidRDefault="001F19AD" w:rsidP="00D42BA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1F19AD" w:rsidRPr="00075DE8" w:rsidRDefault="001F19AD" w:rsidP="00D42BAA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42BAA" w:rsidRDefault="00D42BAA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36536E" w:rsidRPr="001145B8" w:rsidRDefault="001F19AD" w:rsidP="0036536E">
      <w:r>
        <w:rPr>
          <w:rFonts w:ascii="Verdana" w:hAnsi="Verdana" w:cs="Shruti"/>
          <w:b/>
          <w:sz w:val="18"/>
          <w:szCs w:val="18"/>
        </w:rPr>
        <w:t>COMBINED</w:t>
      </w:r>
      <w:r w:rsidR="0036536E" w:rsidRPr="001145B8">
        <w:rPr>
          <w:rFonts w:ascii="Verdana" w:hAnsi="Verdana" w:cs="Shruti"/>
          <w:b/>
          <w:sz w:val="18"/>
          <w:szCs w:val="18"/>
        </w:rPr>
        <w:t xml:space="preserve"> RESPONSES ENV20A AND </w:t>
      </w:r>
      <w:proofErr w:type="gramStart"/>
      <w:r w:rsidR="0036536E" w:rsidRPr="001145B8">
        <w:rPr>
          <w:rFonts w:ascii="Verdana" w:hAnsi="Verdana" w:cs="Shruti"/>
          <w:b/>
          <w:sz w:val="18"/>
          <w:szCs w:val="18"/>
        </w:rPr>
        <w:t>ENV20B[</w:t>
      </w:r>
      <w:proofErr w:type="gramEnd"/>
      <w:r w:rsidR="0036536E" w:rsidRPr="001145B8">
        <w:rPr>
          <w:rFonts w:ascii="Verdana" w:hAnsi="Verdana" w:cs="Shruti"/>
          <w:b/>
          <w:sz w:val="18"/>
          <w:szCs w:val="18"/>
        </w:rPr>
        <w:t>N=</w:t>
      </w:r>
      <w:r w:rsidR="00C4090F">
        <w:rPr>
          <w:rFonts w:ascii="Verdana" w:hAnsi="Verdana" w:cs="Shruti"/>
          <w:b/>
          <w:sz w:val="18"/>
          <w:szCs w:val="18"/>
        </w:rPr>
        <w:t>1,534</w:t>
      </w:r>
      <w:r w:rsidR="0036536E" w:rsidRPr="001145B8">
        <w:rPr>
          <w:rFonts w:ascii="Verdana" w:hAnsi="Verdana" w:cs="Shruti"/>
          <w:b/>
          <w:sz w:val="18"/>
          <w:szCs w:val="18"/>
        </w:rPr>
        <w:t>]:</w:t>
      </w:r>
    </w:p>
    <w:p w:rsidR="0036536E" w:rsidRPr="001F19AD" w:rsidRDefault="001F19AD" w:rsidP="001F19AD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 [N=</w:t>
      </w:r>
      <w:r w:rsidR="00C4090F">
        <w:rPr>
          <w:rFonts w:ascii="Verdana" w:hAnsi="Verdana"/>
          <w:b/>
          <w:sz w:val="18"/>
          <w:szCs w:val="18"/>
        </w:rPr>
        <w:t>1,534</w:t>
      </w:r>
      <w:r>
        <w:rPr>
          <w:rFonts w:ascii="Verdana" w:hAnsi="Verdana"/>
          <w:b/>
          <w:sz w:val="18"/>
          <w:szCs w:val="18"/>
        </w:rPr>
        <w:t>]:</w:t>
      </w:r>
    </w:p>
    <w:p w:rsidR="0036536E" w:rsidRPr="001145B8" w:rsidRDefault="0036536E" w:rsidP="001F19AD">
      <w:pPr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6536E" w:rsidRPr="00175C62" w:rsidTr="0036536E">
        <w:tc>
          <w:tcPr>
            <w:tcW w:w="1620" w:type="dxa"/>
            <w:vAlign w:val="bottom"/>
          </w:tcPr>
          <w:p w:rsidR="0036536E" w:rsidRPr="001145B8" w:rsidRDefault="0036536E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36536E" w:rsidRPr="001145B8" w:rsidRDefault="0036536E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36536E" w:rsidRPr="001145B8" w:rsidRDefault="0036536E" w:rsidP="0036536E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6536E" w:rsidRPr="00175C62" w:rsidTr="0036536E">
        <w:tc>
          <w:tcPr>
            <w:tcW w:w="1620" w:type="dxa"/>
          </w:tcPr>
          <w:p w:rsidR="0036536E" w:rsidRPr="001145B8" w:rsidRDefault="005D7F7E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36536E" w:rsidRPr="001145B8" w:rsidRDefault="001F19AD" w:rsidP="0012510E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The Earth is getting warmer mostly because of human activity such as burning fossil fuels</w:t>
            </w:r>
            <w:r>
              <w:rPr>
                <w:rFonts w:ascii="Verdana" w:hAnsi="Verdana"/>
                <w:sz w:val="18"/>
                <w:szCs w:val="18"/>
              </w:rPr>
              <w:t>/lean</w:t>
            </w:r>
          </w:p>
        </w:tc>
      </w:tr>
      <w:tr w:rsidR="0036536E" w:rsidRPr="00175C62" w:rsidTr="0036536E">
        <w:tc>
          <w:tcPr>
            <w:tcW w:w="1620" w:type="dxa"/>
          </w:tcPr>
          <w:p w:rsidR="0036536E" w:rsidRPr="001145B8" w:rsidRDefault="005D7F7E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36536E" w:rsidRPr="001145B8" w:rsidRDefault="001F19AD" w:rsidP="0036536E">
            <w:pPr>
              <w:tabs>
                <w:tab w:val="left" w:pos="199"/>
              </w:tabs>
              <w:ind w:left="19"/>
            </w:pPr>
            <w:r w:rsidRPr="001145B8">
              <w:rPr>
                <w:rFonts w:ascii="Verdana" w:hAnsi="Verdana"/>
                <w:sz w:val="18"/>
                <w:szCs w:val="18"/>
              </w:rPr>
              <w:t>The Earth is getting warmer mostly because of natural patterns in the Earth’s environment</w:t>
            </w:r>
            <w:r>
              <w:rPr>
                <w:rFonts w:ascii="Verdana" w:hAnsi="Verdana"/>
                <w:sz w:val="18"/>
                <w:szCs w:val="18"/>
              </w:rPr>
              <w:t>/lean</w:t>
            </w:r>
          </w:p>
        </w:tc>
      </w:tr>
      <w:tr w:rsidR="0036536E" w:rsidRPr="00175C62" w:rsidTr="0036536E">
        <w:tc>
          <w:tcPr>
            <w:tcW w:w="1620" w:type="dxa"/>
          </w:tcPr>
          <w:p w:rsidR="0036536E" w:rsidRPr="001145B8" w:rsidRDefault="005D7F7E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36536E" w:rsidRPr="001145B8" w:rsidRDefault="0036536E" w:rsidP="0036536E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There is no solid evidence that the Earth is getting warmer</w:t>
            </w:r>
            <w:r w:rsidR="001F19AD">
              <w:rPr>
                <w:rFonts w:ascii="Verdana" w:hAnsi="Verdana"/>
                <w:sz w:val="18"/>
                <w:szCs w:val="18"/>
              </w:rPr>
              <w:t>/lean</w:t>
            </w:r>
          </w:p>
        </w:tc>
      </w:tr>
      <w:tr w:rsidR="0036536E" w:rsidRPr="00175C62" w:rsidTr="0036536E">
        <w:tc>
          <w:tcPr>
            <w:tcW w:w="1620" w:type="dxa"/>
          </w:tcPr>
          <w:p w:rsidR="0036536E" w:rsidRPr="001145B8" w:rsidRDefault="005D7F7E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36536E" w:rsidRPr="00175C62" w:rsidRDefault="0036536E" w:rsidP="0036536E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6536E" w:rsidRPr="00175C62" w:rsidTr="0036536E">
        <w:tc>
          <w:tcPr>
            <w:tcW w:w="1620" w:type="dxa"/>
          </w:tcPr>
          <w:p w:rsidR="0036536E" w:rsidRPr="00175C62" w:rsidRDefault="0036536E" w:rsidP="0036536E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36536E" w:rsidRPr="00175C62" w:rsidRDefault="0036536E" w:rsidP="0036536E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6536E" w:rsidRPr="00175C62" w:rsidRDefault="0036536E" w:rsidP="0036536E">
      <w:pPr>
        <w:ind w:left="720" w:hanging="720"/>
        <w:rPr>
          <w:rFonts w:ascii="Verdana" w:hAnsi="Verdana" w:cs="Shruti"/>
          <w:sz w:val="18"/>
          <w:szCs w:val="18"/>
        </w:rPr>
      </w:pPr>
    </w:p>
    <w:p w:rsidR="00235D20" w:rsidRPr="00175C62" w:rsidRDefault="00235D20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5025BC" w:rsidRDefault="005025BC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106618" w:rsidRDefault="00106618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106618" w:rsidRDefault="00106618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106618" w:rsidRDefault="00106618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106618" w:rsidRDefault="00106618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106618" w:rsidRDefault="00106618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106618" w:rsidRPr="00175C62" w:rsidRDefault="00106618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5025BC" w:rsidRPr="00175C62" w:rsidRDefault="005025BC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5025BC" w:rsidRPr="00175C62" w:rsidRDefault="005025BC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FB5F80" w:rsidRDefault="00FB5F80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8A0BA0" w:rsidRDefault="008A0BA0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763002" w:rsidRPr="00175C62" w:rsidRDefault="00763002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175C62">
        <w:rPr>
          <w:rFonts w:ascii="Verdana" w:hAnsi="Verdana"/>
          <w:b/>
          <w:sz w:val="18"/>
          <w:szCs w:val="18"/>
        </w:rPr>
        <w:lastRenderedPageBreak/>
        <w:t>ASK FORM 3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175C62">
        <w:rPr>
          <w:rFonts w:ascii="Verdana" w:hAnsi="Verdana"/>
          <w:b/>
          <w:sz w:val="18"/>
          <w:szCs w:val="18"/>
        </w:rPr>
        <w:t>]:</w:t>
      </w:r>
    </w:p>
    <w:p w:rsidR="00763002" w:rsidRPr="00175C62" w:rsidRDefault="00763002" w:rsidP="00763002">
      <w:pPr>
        <w:ind w:left="720" w:hanging="720"/>
        <w:rPr>
          <w:rFonts w:ascii="Verdana" w:hAnsi="Verdana" w:cs="Shruti"/>
          <w:sz w:val="18"/>
          <w:szCs w:val="18"/>
        </w:rPr>
      </w:pPr>
      <w:r w:rsidRPr="00175C62">
        <w:rPr>
          <w:rFonts w:ascii="Verdana" w:hAnsi="Verdana" w:cs="Shruti"/>
          <w:sz w:val="18"/>
          <w:szCs w:val="18"/>
        </w:rPr>
        <w:t>ENV21</w:t>
      </w:r>
      <w:r w:rsidRPr="00175C62">
        <w:rPr>
          <w:rFonts w:ascii="Verdana" w:hAnsi="Verdana" w:cs="Shruti"/>
          <w:sz w:val="18"/>
          <w:szCs w:val="18"/>
        </w:rPr>
        <w:tab/>
      </w:r>
      <w:r w:rsidRPr="00175C62">
        <w:rPr>
          <w:rFonts w:ascii="Verdana" w:hAnsi="Verdana" w:cs="Shruti"/>
          <w:sz w:val="18"/>
          <w:szCs w:val="18"/>
        </w:rPr>
        <w:tab/>
        <w:t>How much do you, personally, care about the issue of global climate change?</w:t>
      </w:r>
    </w:p>
    <w:p w:rsidR="00763002" w:rsidRPr="00175C62" w:rsidRDefault="00763002" w:rsidP="00763002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763002" w:rsidRPr="00175C62" w:rsidTr="00B90694">
        <w:tc>
          <w:tcPr>
            <w:tcW w:w="1620" w:type="dxa"/>
            <w:vAlign w:val="bottom"/>
          </w:tcPr>
          <w:p w:rsidR="00763002" w:rsidRPr="00175C62" w:rsidRDefault="00763002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75C62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763002" w:rsidRPr="00175C62" w:rsidRDefault="00763002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75C62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763002" w:rsidRPr="00175C62" w:rsidRDefault="00763002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63002" w:rsidRPr="00175C62" w:rsidTr="005D7F7E">
        <w:tc>
          <w:tcPr>
            <w:tcW w:w="1620" w:type="dxa"/>
          </w:tcPr>
          <w:p w:rsidR="00763002" w:rsidRPr="00175C62" w:rsidRDefault="005D7F7E" w:rsidP="005D7F7E">
            <w:pPr>
              <w:tabs>
                <w:tab w:val="left" w:pos="240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763002" w:rsidRPr="00175C62" w:rsidRDefault="00763002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75C62">
              <w:rPr>
                <w:rFonts w:ascii="Verdana" w:hAnsi="Verdana"/>
                <w:sz w:val="18"/>
                <w:szCs w:val="18"/>
              </w:rPr>
              <w:t>A great deal</w:t>
            </w:r>
          </w:p>
        </w:tc>
      </w:tr>
      <w:tr w:rsidR="00763002" w:rsidRPr="00175C62" w:rsidTr="005D7F7E">
        <w:tc>
          <w:tcPr>
            <w:tcW w:w="1620" w:type="dxa"/>
          </w:tcPr>
          <w:p w:rsidR="00763002" w:rsidRPr="00175C62" w:rsidRDefault="005D7F7E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763002" w:rsidRPr="00175C62" w:rsidRDefault="00763002" w:rsidP="00B90694">
            <w:pPr>
              <w:tabs>
                <w:tab w:val="left" w:pos="199"/>
              </w:tabs>
              <w:ind w:left="19"/>
            </w:pPr>
            <w:r w:rsidRPr="00175C62"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763002" w:rsidRPr="00175C62" w:rsidTr="005D7F7E">
        <w:tc>
          <w:tcPr>
            <w:tcW w:w="1620" w:type="dxa"/>
          </w:tcPr>
          <w:p w:rsidR="00763002" w:rsidRPr="00175C62" w:rsidRDefault="005D7F7E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763002" w:rsidRPr="00175C62" w:rsidRDefault="00763002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75C62"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763002" w:rsidRPr="00175C62" w:rsidTr="005D7F7E">
        <w:tc>
          <w:tcPr>
            <w:tcW w:w="1620" w:type="dxa"/>
          </w:tcPr>
          <w:p w:rsidR="00763002" w:rsidRPr="00175C62" w:rsidRDefault="005D7F7E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center"/>
          </w:tcPr>
          <w:p w:rsidR="00763002" w:rsidRPr="00175C62" w:rsidRDefault="00763002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75C62"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763002" w:rsidRPr="00175C62" w:rsidTr="005D7F7E">
        <w:tc>
          <w:tcPr>
            <w:tcW w:w="1620" w:type="dxa"/>
          </w:tcPr>
          <w:p w:rsidR="00763002" w:rsidRPr="00175C62" w:rsidRDefault="005D7F7E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763002" w:rsidRPr="00175C62" w:rsidRDefault="00763002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75C6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63002" w:rsidRPr="00175C62" w:rsidTr="005D7F7E">
        <w:tc>
          <w:tcPr>
            <w:tcW w:w="1620" w:type="dxa"/>
          </w:tcPr>
          <w:p w:rsidR="00763002" w:rsidRPr="00175C62" w:rsidRDefault="00763002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763002" w:rsidRPr="00175C62" w:rsidRDefault="00763002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63002" w:rsidRPr="00175C62" w:rsidRDefault="00763002" w:rsidP="00763002">
      <w:pPr>
        <w:ind w:left="720" w:hanging="720"/>
        <w:rPr>
          <w:rFonts w:ascii="Verdana" w:hAnsi="Verdana" w:cs="Shruti"/>
          <w:sz w:val="18"/>
          <w:szCs w:val="18"/>
        </w:rPr>
      </w:pPr>
    </w:p>
    <w:p w:rsidR="00026094" w:rsidRPr="001145B8" w:rsidRDefault="00026094" w:rsidP="000260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1145B8">
        <w:rPr>
          <w:rFonts w:ascii="Verdana" w:hAnsi="Verdana"/>
          <w:b/>
          <w:sz w:val="18"/>
          <w:szCs w:val="18"/>
        </w:rPr>
        <w:t>ASK FORM 3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1145B8">
        <w:rPr>
          <w:rFonts w:ascii="Verdana" w:hAnsi="Verdana"/>
          <w:b/>
          <w:sz w:val="18"/>
          <w:szCs w:val="18"/>
        </w:rPr>
        <w:t>]:</w:t>
      </w:r>
    </w:p>
    <w:p w:rsidR="00026094" w:rsidRPr="001145B8" w:rsidRDefault="00026094" w:rsidP="00026094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1145B8">
        <w:rPr>
          <w:rFonts w:ascii="Verdana" w:hAnsi="Verdana" w:cs="Shruti"/>
          <w:sz w:val="18"/>
          <w:szCs w:val="18"/>
        </w:rPr>
        <w:t>ENV22</w:t>
      </w:r>
      <w:r w:rsidRPr="001145B8">
        <w:rPr>
          <w:rFonts w:ascii="Verdana" w:hAnsi="Verdana" w:cs="Shruti"/>
          <w:sz w:val="18"/>
          <w:szCs w:val="18"/>
        </w:rPr>
        <w:tab/>
      </w:r>
      <w:r w:rsidRPr="001145B8">
        <w:rPr>
          <w:rFonts w:ascii="Verdana" w:hAnsi="Verdana" w:cs="Shruti"/>
          <w:sz w:val="18"/>
          <w:szCs w:val="18"/>
        </w:rPr>
        <w:tab/>
        <w:t xml:space="preserve">Thinking about the following proposals to address global climate change, how much </w:t>
      </w:r>
      <w:r w:rsidRPr="001145B8">
        <w:rPr>
          <w:rFonts w:ascii="Verdana" w:hAnsi="Verdana" w:cs="Shruti"/>
          <w:sz w:val="18"/>
          <w:szCs w:val="18"/>
        </w:rPr>
        <w:tab/>
        <w:t xml:space="preserve">difference, if any, do you think each can make? </w:t>
      </w:r>
      <w:r w:rsidRPr="001145B8">
        <w:rPr>
          <w:rFonts w:ascii="Verdana" w:hAnsi="Verdana" w:cs="Shruti"/>
          <w:b/>
          <w:sz w:val="18"/>
          <w:szCs w:val="18"/>
        </w:rPr>
        <w:t>[RANDOMIZE ITEMS]</w:t>
      </w:r>
    </w:p>
    <w:p w:rsidR="00026094" w:rsidRPr="001145B8" w:rsidRDefault="00026094" w:rsidP="00026094">
      <w:pPr>
        <w:rPr>
          <w:rFonts w:ascii="Verdana" w:hAnsi="Verdana" w:cs="Shruti"/>
          <w:sz w:val="18"/>
          <w:szCs w:val="18"/>
        </w:rPr>
      </w:pPr>
    </w:p>
    <w:p w:rsidR="00026094" w:rsidRPr="001145B8" w:rsidRDefault="00026094" w:rsidP="00026094">
      <w:pPr>
        <w:rPr>
          <w:rFonts w:ascii="Verdana" w:hAnsi="Verdana"/>
          <w:sz w:val="18"/>
          <w:szCs w:val="18"/>
        </w:rPr>
      </w:pPr>
      <w:r w:rsidRPr="001145B8">
        <w:rPr>
          <w:rFonts w:ascii="Verdana" w:hAnsi="Verdana" w:cs="Shruti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 xml:space="preserve">a. People’s efforts to reduce their “carbon footprint,” that is the amount of greenhouse gas </w:t>
      </w:r>
      <w:r w:rsidRPr="001145B8">
        <w:rPr>
          <w:rFonts w:ascii="Verdana" w:hAnsi="Verdana" w:cs="ArialMT"/>
          <w:sz w:val="18"/>
          <w:szCs w:val="18"/>
        </w:rPr>
        <w:tab/>
        <w:t>emissions caused by their actions in everyday life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 big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 small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Almost no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26094" w:rsidRPr="001145B8" w:rsidRDefault="00026094" w:rsidP="00026094">
      <w:pPr>
        <w:rPr>
          <w:rFonts w:ascii="Verdana" w:hAnsi="Verdana" w:cs="ArialMT"/>
          <w:b/>
          <w:sz w:val="18"/>
          <w:szCs w:val="18"/>
        </w:rPr>
      </w:pPr>
    </w:p>
    <w:p w:rsidR="00026094" w:rsidRPr="001145B8" w:rsidRDefault="00026094" w:rsidP="00026094">
      <w:pPr>
        <w:rPr>
          <w:rFonts w:ascii="Verdana" w:hAnsi="Verdana"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ab/>
        <w:t>b. Restrictions on power plant carbon emissions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 big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 small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Almost no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26094" w:rsidRPr="001145B8" w:rsidRDefault="00026094" w:rsidP="00026094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026094" w:rsidRPr="001145B8" w:rsidRDefault="00026094" w:rsidP="00026094">
      <w:pPr>
        <w:rPr>
          <w:rFonts w:ascii="Verdana" w:hAnsi="Verdana"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ab/>
        <w:t>c.</w:t>
      </w:r>
      <w:r w:rsidRPr="001145B8">
        <w:t xml:space="preserve"> </w:t>
      </w:r>
      <w:r w:rsidRPr="001145B8">
        <w:rPr>
          <w:rFonts w:ascii="Verdana" w:hAnsi="Verdana" w:cs="ArialMT"/>
          <w:sz w:val="18"/>
          <w:szCs w:val="18"/>
        </w:rPr>
        <w:t>More people driving hybrid and electric automobiles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 big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 small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Almost no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26094" w:rsidRPr="001145B8" w:rsidRDefault="00026094" w:rsidP="00026094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026094" w:rsidRPr="001145B8" w:rsidRDefault="00026094" w:rsidP="00026094">
      <w:pPr>
        <w:rPr>
          <w:rFonts w:ascii="Verdana" w:hAnsi="Verdana"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ab/>
        <w:t>d. An international agreement to limit carbon emissions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 big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 small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Almost no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26094" w:rsidRPr="001145B8" w:rsidRDefault="00026094" w:rsidP="00026094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026094" w:rsidRPr="001145B8" w:rsidRDefault="00026094" w:rsidP="00026094">
      <w:pPr>
        <w:rPr>
          <w:rFonts w:ascii="Verdana" w:hAnsi="Verdana" w:cs="ArialMT"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ab/>
      </w:r>
    </w:p>
    <w:p w:rsidR="00026094" w:rsidRDefault="00026094" w:rsidP="00026094">
      <w:pPr>
        <w:rPr>
          <w:rFonts w:ascii="Verdana" w:hAnsi="Verdana" w:cs="ArialMT"/>
          <w:sz w:val="18"/>
          <w:szCs w:val="18"/>
        </w:rPr>
      </w:pPr>
    </w:p>
    <w:p w:rsidR="00026094" w:rsidRPr="001145B8" w:rsidRDefault="00026094" w:rsidP="00026094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Shruti"/>
          <w:b/>
          <w:sz w:val="18"/>
          <w:szCs w:val="18"/>
        </w:rPr>
        <w:lastRenderedPageBreak/>
        <w:t>ENV22 CONTINUED…</w:t>
      </w:r>
    </w:p>
    <w:p w:rsidR="00026094" w:rsidRPr="001145B8" w:rsidRDefault="00026094" w:rsidP="00026094">
      <w:pPr>
        <w:rPr>
          <w:rFonts w:ascii="Verdana" w:hAnsi="Verdana"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ab/>
        <w:t>e. Tougher fuel-efficiency standards for automobiles and trucks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 big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 small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Almost no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26094" w:rsidRPr="001145B8" w:rsidRDefault="00026094" w:rsidP="00763002">
      <w:pPr>
        <w:ind w:left="720" w:hanging="720"/>
        <w:rPr>
          <w:rFonts w:ascii="Verdana" w:hAnsi="Verdana" w:cs="Shruti"/>
          <w:sz w:val="18"/>
          <w:szCs w:val="18"/>
        </w:rPr>
      </w:pPr>
    </w:p>
    <w:p w:rsidR="00026094" w:rsidRPr="001145B8" w:rsidRDefault="00026094" w:rsidP="00026094">
      <w:pPr>
        <w:rPr>
          <w:rFonts w:ascii="Verdana" w:hAnsi="Verdana"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ab/>
        <w:t xml:space="preserve">f. Corporate tax incentives to encourage businesses to reduce their “carbon footprint,” that is the </w:t>
      </w:r>
      <w:r w:rsidRPr="001145B8">
        <w:rPr>
          <w:rFonts w:ascii="Verdana" w:hAnsi="Verdana" w:cs="ArialMT"/>
          <w:sz w:val="18"/>
          <w:szCs w:val="18"/>
        </w:rPr>
        <w:tab/>
        <w:t>amount of greenhouse gas emissions caused by their actions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026094" w:rsidRPr="001145B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026094" w:rsidRPr="001145B8" w:rsidRDefault="00026094" w:rsidP="000260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 big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 small difference</w:t>
            </w:r>
          </w:p>
        </w:tc>
      </w:tr>
      <w:tr w:rsidR="00026094" w:rsidRPr="00175C62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026094" w:rsidRPr="001145B8" w:rsidRDefault="00026094" w:rsidP="000260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Almost no difference</w:t>
            </w:r>
          </w:p>
        </w:tc>
      </w:tr>
      <w:tr w:rsidR="00026094" w:rsidRPr="00075DE8" w:rsidTr="00026094">
        <w:tc>
          <w:tcPr>
            <w:tcW w:w="1620" w:type="dxa"/>
            <w:vAlign w:val="bottom"/>
          </w:tcPr>
          <w:p w:rsidR="00026094" w:rsidRPr="001145B8" w:rsidRDefault="005D7F7E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026094" w:rsidRPr="00075DE8" w:rsidRDefault="00026094" w:rsidP="000260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026094" w:rsidRPr="00075DE8" w:rsidTr="00026094">
        <w:tc>
          <w:tcPr>
            <w:tcW w:w="1620" w:type="dxa"/>
            <w:vAlign w:val="bottom"/>
          </w:tcPr>
          <w:p w:rsidR="00026094" w:rsidRPr="00075DE8" w:rsidRDefault="00026094" w:rsidP="000260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026094" w:rsidRPr="00075DE8" w:rsidRDefault="00026094" w:rsidP="000260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63002" w:rsidRDefault="00763002" w:rsidP="009D2304">
      <w:pPr>
        <w:ind w:left="720" w:hanging="720"/>
        <w:rPr>
          <w:rFonts w:ascii="Verdana" w:hAnsi="Verdana" w:cs="Shruti"/>
          <w:sz w:val="18"/>
          <w:szCs w:val="18"/>
        </w:rPr>
      </w:pPr>
    </w:p>
    <w:p w:rsidR="00763002" w:rsidRPr="00075DE8" w:rsidRDefault="00763002" w:rsidP="00763002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ASK FORM </w:t>
      </w:r>
      <w:r>
        <w:rPr>
          <w:rFonts w:ascii="Verdana" w:hAnsi="Verdana"/>
          <w:b/>
          <w:sz w:val="18"/>
          <w:szCs w:val="18"/>
        </w:rPr>
        <w:t>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763002" w:rsidRPr="002A0DAF" w:rsidRDefault="00763002" w:rsidP="00763002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763002">
        <w:rPr>
          <w:rFonts w:ascii="Verdana" w:hAnsi="Verdana" w:cs="Shruti"/>
          <w:sz w:val="18"/>
          <w:szCs w:val="18"/>
        </w:rPr>
        <w:t>ENV23</w:t>
      </w:r>
      <w:r w:rsidRPr="00763002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763002">
        <w:rPr>
          <w:rFonts w:ascii="Verdana" w:hAnsi="Verdana" w:cs="Shruti"/>
          <w:sz w:val="18"/>
          <w:szCs w:val="18"/>
        </w:rPr>
        <w:t xml:space="preserve">Do you think each of the following things will or will not happen in the NEXT 50 YEARS, </w:t>
      </w:r>
      <w:r>
        <w:rPr>
          <w:rFonts w:ascii="Verdana" w:hAnsi="Verdana" w:cs="Shruti"/>
          <w:sz w:val="18"/>
          <w:szCs w:val="18"/>
        </w:rPr>
        <w:tab/>
      </w:r>
      <w:r w:rsidRPr="00763002">
        <w:rPr>
          <w:rFonts w:ascii="Verdana" w:hAnsi="Verdana" w:cs="Shruti"/>
          <w:sz w:val="18"/>
          <w:szCs w:val="18"/>
        </w:rPr>
        <w:t xml:space="preserve">that is before the year 2066? </w:t>
      </w:r>
      <w:r w:rsidRPr="00D42BAA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>RANDOMIZE ITEMS</w:t>
      </w:r>
      <w:r>
        <w:rPr>
          <w:rFonts w:ascii="Verdana" w:hAnsi="Verdana" w:cs="Shruti"/>
          <w:b/>
          <w:sz w:val="18"/>
          <w:szCs w:val="18"/>
        </w:rPr>
        <w:t xml:space="preserve"> A AND B</w:t>
      </w:r>
      <w:r w:rsidRPr="002A0DAF">
        <w:rPr>
          <w:rFonts w:ascii="Verdana" w:hAnsi="Verdana" w:cs="Shruti"/>
          <w:b/>
          <w:sz w:val="18"/>
          <w:szCs w:val="18"/>
        </w:rPr>
        <w:t>]</w:t>
      </w:r>
    </w:p>
    <w:p w:rsidR="00763002" w:rsidRDefault="00763002" w:rsidP="00763002">
      <w:pPr>
        <w:rPr>
          <w:rFonts w:ascii="Verdana" w:hAnsi="Verdana" w:cs="Shruti"/>
          <w:sz w:val="18"/>
          <w:szCs w:val="18"/>
        </w:rPr>
      </w:pPr>
    </w:p>
    <w:p w:rsidR="00763002" w:rsidRPr="000A13ED" w:rsidRDefault="00763002" w:rsidP="00763002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 w:rsidRPr="00763002">
        <w:rPr>
          <w:rFonts w:ascii="Verdana" w:hAnsi="Verdana" w:cs="ArialMT"/>
          <w:sz w:val="18"/>
          <w:szCs w:val="18"/>
        </w:rPr>
        <w:t>New technology will solve most of the problems from global climate change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763002" w:rsidRPr="00075DE8" w:rsidTr="00B90694">
        <w:tc>
          <w:tcPr>
            <w:tcW w:w="1620" w:type="dxa"/>
            <w:vAlign w:val="bottom"/>
          </w:tcPr>
          <w:p w:rsidR="00763002" w:rsidRPr="00075DE8" w:rsidRDefault="00763002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763002" w:rsidRPr="00075DE8" w:rsidRDefault="00763002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763002" w:rsidRPr="00075DE8" w:rsidRDefault="00763002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63002" w:rsidRPr="00075DE8" w:rsidTr="00B90694">
        <w:tc>
          <w:tcPr>
            <w:tcW w:w="1620" w:type="dxa"/>
            <w:vAlign w:val="bottom"/>
          </w:tcPr>
          <w:p w:rsidR="00763002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763002" w:rsidRPr="00075DE8" w:rsidRDefault="00763002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Will definitely happen</w:t>
            </w:r>
          </w:p>
        </w:tc>
      </w:tr>
      <w:tr w:rsidR="00763002" w:rsidRPr="00075DE8" w:rsidTr="00B90694">
        <w:tc>
          <w:tcPr>
            <w:tcW w:w="1620" w:type="dxa"/>
            <w:vAlign w:val="bottom"/>
          </w:tcPr>
          <w:p w:rsidR="00763002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763002" w:rsidRPr="00075DE8" w:rsidRDefault="00763002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Will probably happen</w:t>
            </w:r>
          </w:p>
        </w:tc>
      </w:tr>
      <w:tr w:rsidR="00763002" w:rsidRPr="00075DE8" w:rsidTr="00B90694">
        <w:tc>
          <w:tcPr>
            <w:tcW w:w="1620" w:type="dxa"/>
            <w:vAlign w:val="bottom"/>
          </w:tcPr>
          <w:p w:rsidR="00763002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763002" w:rsidRDefault="00763002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Will probably NOT happen</w:t>
            </w:r>
          </w:p>
        </w:tc>
      </w:tr>
      <w:tr w:rsidR="00763002" w:rsidRPr="00075DE8" w:rsidTr="00B90694">
        <w:tc>
          <w:tcPr>
            <w:tcW w:w="1620" w:type="dxa"/>
            <w:vAlign w:val="bottom"/>
          </w:tcPr>
          <w:p w:rsidR="00763002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763002" w:rsidRDefault="00763002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Will definitely NOT happen</w:t>
            </w:r>
          </w:p>
        </w:tc>
      </w:tr>
      <w:tr w:rsidR="00763002" w:rsidRPr="00075DE8" w:rsidTr="005D7F7E">
        <w:trPr>
          <w:trHeight w:val="243"/>
        </w:trPr>
        <w:tc>
          <w:tcPr>
            <w:tcW w:w="1620" w:type="dxa"/>
            <w:vAlign w:val="bottom"/>
          </w:tcPr>
          <w:p w:rsidR="00763002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763002" w:rsidRPr="00075DE8" w:rsidRDefault="00763002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D7F7E" w:rsidRPr="00075DE8" w:rsidTr="005D7F7E">
        <w:trPr>
          <w:trHeight w:val="243"/>
        </w:trPr>
        <w:tc>
          <w:tcPr>
            <w:tcW w:w="1620" w:type="dxa"/>
            <w:vAlign w:val="bottom"/>
          </w:tcPr>
          <w:p w:rsidR="005D7F7E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D7F7E" w:rsidRPr="00075DE8" w:rsidRDefault="005D7F7E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35D20" w:rsidRDefault="00763002" w:rsidP="00763002">
      <w:pPr>
        <w:rPr>
          <w:rFonts w:ascii="Verdana" w:hAnsi="Verdana" w:cs="ArialMT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</w:p>
    <w:p w:rsidR="00763002" w:rsidRPr="000A13ED" w:rsidRDefault="00235D20" w:rsidP="00763002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763002">
        <w:rPr>
          <w:rFonts w:ascii="Verdana" w:hAnsi="Verdana" w:cs="ArialMT"/>
          <w:sz w:val="18"/>
          <w:szCs w:val="18"/>
        </w:rPr>
        <w:t>b</w:t>
      </w:r>
      <w:r w:rsidR="00763002" w:rsidRPr="000A13ED">
        <w:rPr>
          <w:rFonts w:ascii="Verdana" w:hAnsi="Verdana" w:cs="ArialMT"/>
          <w:sz w:val="18"/>
          <w:szCs w:val="18"/>
        </w:rPr>
        <w:t xml:space="preserve">. </w:t>
      </w:r>
      <w:r w:rsidR="00763002" w:rsidRPr="00763002">
        <w:rPr>
          <w:rFonts w:ascii="Verdana" w:hAnsi="Verdana" w:cs="ArialMT"/>
          <w:sz w:val="18"/>
          <w:szCs w:val="18"/>
        </w:rPr>
        <w:t xml:space="preserve">We will make MAJOR changes to our way of life in America in order to address the problems </w:t>
      </w:r>
      <w:r w:rsidR="00763002">
        <w:rPr>
          <w:rFonts w:ascii="Verdana" w:hAnsi="Verdana" w:cs="ArialMT"/>
          <w:sz w:val="18"/>
          <w:szCs w:val="18"/>
        </w:rPr>
        <w:tab/>
      </w:r>
      <w:r w:rsidR="00763002" w:rsidRPr="00763002">
        <w:rPr>
          <w:rFonts w:ascii="Verdana" w:hAnsi="Verdana" w:cs="ArialMT"/>
          <w:sz w:val="18"/>
          <w:szCs w:val="18"/>
        </w:rPr>
        <w:t>from global climate change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763002" w:rsidRPr="00075DE8" w:rsidTr="00B90694">
        <w:tc>
          <w:tcPr>
            <w:tcW w:w="1620" w:type="dxa"/>
            <w:vAlign w:val="bottom"/>
          </w:tcPr>
          <w:p w:rsidR="00763002" w:rsidRPr="00075DE8" w:rsidRDefault="00763002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763002" w:rsidRPr="00075DE8" w:rsidRDefault="00763002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763002" w:rsidRPr="00075DE8" w:rsidRDefault="00763002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63002" w:rsidRPr="00075DE8" w:rsidTr="00B90694">
        <w:tc>
          <w:tcPr>
            <w:tcW w:w="1620" w:type="dxa"/>
            <w:vAlign w:val="bottom"/>
          </w:tcPr>
          <w:p w:rsidR="00763002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763002" w:rsidRPr="00075DE8" w:rsidRDefault="00763002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Will definitely happen</w:t>
            </w:r>
          </w:p>
        </w:tc>
      </w:tr>
      <w:tr w:rsidR="00763002" w:rsidRPr="00075DE8" w:rsidTr="00B90694">
        <w:tc>
          <w:tcPr>
            <w:tcW w:w="1620" w:type="dxa"/>
            <w:vAlign w:val="bottom"/>
          </w:tcPr>
          <w:p w:rsidR="00763002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6750" w:type="dxa"/>
            <w:vAlign w:val="center"/>
          </w:tcPr>
          <w:p w:rsidR="00763002" w:rsidRPr="00075DE8" w:rsidRDefault="00763002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Will probably happen</w:t>
            </w:r>
          </w:p>
        </w:tc>
      </w:tr>
      <w:tr w:rsidR="00763002" w:rsidRPr="00075DE8" w:rsidTr="00B90694">
        <w:tc>
          <w:tcPr>
            <w:tcW w:w="1620" w:type="dxa"/>
            <w:vAlign w:val="bottom"/>
          </w:tcPr>
          <w:p w:rsidR="00763002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763002" w:rsidRDefault="00763002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Will probably NOT happen</w:t>
            </w:r>
          </w:p>
        </w:tc>
      </w:tr>
      <w:tr w:rsidR="00763002" w:rsidRPr="00075DE8" w:rsidTr="00B90694">
        <w:tc>
          <w:tcPr>
            <w:tcW w:w="1620" w:type="dxa"/>
            <w:vAlign w:val="bottom"/>
          </w:tcPr>
          <w:p w:rsidR="00763002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763002" w:rsidRDefault="00763002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Will definitely NOT happen</w:t>
            </w:r>
          </w:p>
        </w:tc>
      </w:tr>
      <w:tr w:rsidR="00763002" w:rsidRPr="00075DE8" w:rsidTr="00B90694">
        <w:tc>
          <w:tcPr>
            <w:tcW w:w="1620" w:type="dxa"/>
            <w:vAlign w:val="bottom"/>
          </w:tcPr>
          <w:p w:rsidR="00763002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763002" w:rsidRPr="00075DE8" w:rsidRDefault="00763002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63002" w:rsidRPr="00075DE8" w:rsidTr="00B90694">
        <w:tc>
          <w:tcPr>
            <w:tcW w:w="1620" w:type="dxa"/>
            <w:vAlign w:val="bottom"/>
          </w:tcPr>
          <w:p w:rsidR="00763002" w:rsidRPr="00075DE8" w:rsidRDefault="00763002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763002" w:rsidRPr="00075DE8" w:rsidRDefault="00763002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F19AD" w:rsidRDefault="001F19AD" w:rsidP="00B9069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1F19AD" w:rsidRDefault="001F19AD" w:rsidP="00B9069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1F19AD" w:rsidRDefault="001F19AD" w:rsidP="00B9069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1F19AD" w:rsidRDefault="001F19AD" w:rsidP="00B9069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1F19AD" w:rsidRDefault="001F19AD" w:rsidP="00B9069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1F19AD" w:rsidRDefault="001F19AD" w:rsidP="00B9069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1F19AD" w:rsidRDefault="001F19AD" w:rsidP="00B9069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1F19AD" w:rsidRDefault="001F19AD" w:rsidP="00B9069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1F19AD" w:rsidRDefault="001F19AD" w:rsidP="00B9069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1F19AD" w:rsidRDefault="001F19AD" w:rsidP="00B9069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1F19AD" w:rsidRDefault="001F19AD" w:rsidP="00B90694">
      <w:pPr>
        <w:pStyle w:val="BodyText"/>
        <w:spacing w:after="0" w:line="240" w:lineRule="auto"/>
        <w:rPr>
          <w:rFonts w:ascii="Verdana" w:eastAsia="Times New Roman" w:hAnsi="Verdana" w:cs="Shruti"/>
          <w:sz w:val="18"/>
          <w:szCs w:val="18"/>
        </w:rPr>
      </w:pPr>
    </w:p>
    <w:p w:rsidR="00B90694" w:rsidRPr="00075DE8" w:rsidRDefault="00B90694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 xml:space="preserve">ASK FORM </w:t>
      </w:r>
      <w:r>
        <w:rPr>
          <w:rFonts w:ascii="Verdana" w:hAnsi="Verdana"/>
          <w:b/>
          <w:sz w:val="18"/>
          <w:szCs w:val="18"/>
        </w:rPr>
        <w:t>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90694" w:rsidRPr="00B90694" w:rsidRDefault="00B90694" w:rsidP="00B90694">
      <w:pPr>
        <w:ind w:left="720" w:hanging="720"/>
        <w:rPr>
          <w:rFonts w:ascii="Verdana" w:hAnsi="Verdana" w:cs="Shruti"/>
          <w:sz w:val="18"/>
          <w:szCs w:val="18"/>
        </w:rPr>
      </w:pPr>
      <w:r w:rsidRPr="00B90694">
        <w:rPr>
          <w:rFonts w:ascii="Verdana" w:hAnsi="Verdana" w:cs="Shruti"/>
          <w:sz w:val="18"/>
          <w:szCs w:val="18"/>
        </w:rPr>
        <w:t>ENV24</w:t>
      </w:r>
      <w:r w:rsidRPr="00B90694">
        <w:rPr>
          <w:rFonts w:ascii="Verdana" w:hAnsi="Verdana" w:cs="Shruti"/>
          <w:b/>
          <w:sz w:val="18"/>
          <w:szCs w:val="18"/>
        </w:rPr>
        <w:tab/>
        <w:t xml:space="preserve">[ASK </w:t>
      </w:r>
      <w:r w:rsidR="0074231C" w:rsidRPr="00B90694">
        <w:rPr>
          <w:rFonts w:ascii="Verdana" w:hAnsi="Verdana" w:cs="Shruti"/>
          <w:b/>
          <w:sz w:val="18"/>
          <w:szCs w:val="18"/>
        </w:rPr>
        <w:t>IF</w:t>
      </w:r>
      <w:r w:rsidR="0074231C">
        <w:rPr>
          <w:rFonts w:ascii="Verdana" w:hAnsi="Verdana" w:cs="Shruti"/>
          <w:b/>
          <w:sz w:val="18"/>
          <w:szCs w:val="18"/>
        </w:rPr>
        <w:t xml:space="preserve"> “</w:t>
      </w:r>
      <w:r w:rsidR="00026094">
        <w:rPr>
          <w:rFonts w:ascii="Verdana" w:hAnsi="Verdana" w:cs="Shruti"/>
          <w:b/>
          <w:sz w:val="18"/>
          <w:szCs w:val="18"/>
        </w:rPr>
        <w:t>EARTH IS GETTING WARMER</w:t>
      </w:r>
      <w:r w:rsidR="0074231C">
        <w:rPr>
          <w:rFonts w:ascii="Verdana" w:hAnsi="Verdana" w:cs="Shruti"/>
          <w:b/>
          <w:sz w:val="18"/>
          <w:szCs w:val="18"/>
        </w:rPr>
        <w:t>”</w:t>
      </w:r>
      <w:r w:rsidRPr="00B90694">
        <w:rPr>
          <w:rFonts w:ascii="Verdana" w:hAnsi="Verdana" w:cs="Shruti"/>
          <w:b/>
          <w:sz w:val="18"/>
          <w:szCs w:val="18"/>
        </w:rPr>
        <w:t xml:space="preserve"> ENV20A=1</w:t>
      </w:r>
      <w:proofErr w:type="gramStart"/>
      <w:r w:rsidRPr="00B90694">
        <w:rPr>
          <w:rFonts w:ascii="Verdana" w:hAnsi="Verdana" w:cs="Shruti"/>
          <w:b/>
          <w:sz w:val="18"/>
          <w:szCs w:val="18"/>
        </w:rPr>
        <w:t>,2</w:t>
      </w:r>
      <w:proofErr w:type="gramEnd"/>
      <w:r w:rsidRPr="00B90694">
        <w:rPr>
          <w:rFonts w:ascii="Verdana" w:hAnsi="Verdana" w:cs="Shruti"/>
          <w:b/>
          <w:sz w:val="18"/>
          <w:szCs w:val="18"/>
        </w:rPr>
        <w:t xml:space="preserve"> OR ENV20B=1,2]:</w:t>
      </w:r>
      <w:r w:rsidRPr="00B90694">
        <w:rPr>
          <w:rFonts w:ascii="Verdana" w:hAnsi="Verdana" w:cs="Shruti"/>
          <w:sz w:val="18"/>
          <w:szCs w:val="18"/>
        </w:rPr>
        <w:t xml:space="preserve"> From what you have heard or read, how likely, if at all, are each of the following to occur because of global climate change? </w:t>
      </w:r>
    </w:p>
    <w:p w:rsidR="00B90694" w:rsidRPr="00B90694" w:rsidRDefault="00B90694" w:rsidP="00B90694">
      <w:pPr>
        <w:ind w:left="720" w:hanging="720"/>
        <w:rPr>
          <w:rFonts w:ascii="Verdana" w:hAnsi="Verdana" w:cs="Shruti"/>
          <w:sz w:val="18"/>
          <w:szCs w:val="18"/>
        </w:rPr>
      </w:pPr>
    </w:p>
    <w:p w:rsidR="00B90694" w:rsidRPr="002A0DAF" w:rsidRDefault="00B90694" w:rsidP="00B90694">
      <w:pPr>
        <w:ind w:left="720" w:hanging="720"/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B90694">
        <w:rPr>
          <w:rFonts w:ascii="Verdana" w:hAnsi="Verdana" w:cs="Shruti"/>
          <w:b/>
          <w:sz w:val="18"/>
          <w:szCs w:val="18"/>
        </w:rPr>
        <w:t xml:space="preserve">[ASK IF </w:t>
      </w:r>
      <w:r w:rsidR="0074231C">
        <w:rPr>
          <w:rFonts w:ascii="Verdana" w:hAnsi="Verdana" w:cs="Shruti"/>
          <w:b/>
          <w:sz w:val="18"/>
          <w:szCs w:val="18"/>
        </w:rPr>
        <w:t>“</w:t>
      </w:r>
      <w:r w:rsidR="00026094">
        <w:rPr>
          <w:rFonts w:ascii="Verdana" w:hAnsi="Verdana" w:cs="Shruti"/>
          <w:b/>
          <w:sz w:val="18"/>
          <w:szCs w:val="18"/>
        </w:rPr>
        <w:t>NO SOLID EVIDENCE</w:t>
      </w:r>
      <w:r w:rsidR="0074231C">
        <w:rPr>
          <w:rFonts w:ascii="Verdana" w:hAnsi="Verdana" w:cs="Shruti"/>
          <w:b/>
          <w:sz w:val="18"/>
          <w:szCs w:val="18"/>
        </w:rPr>
        <w:t>”</w:t>
      </w:r>
      <w:r w:rsidR="00026094">
        <w:rPr>
          <w:rFonts w:ascii="Verdana" w:hAnsi="Verdana" w:cs="Shruti"/>
          <w:b/>
          <w:sz w:val="18"/>
          <w:szCs w:val="18"/>
        </w:rPr>
        <w:t xml:space="preserve"> </w:t>
      </w:r>
      <w:r w:rsidRPr="00B90694">
        <w:rPr>
          <w:rFonts w:ascii="Verdana" w:hAnsi="Verdana" w:cs="Shruti"/>
          <w:b/>
          <w:sz w:val="18"/>
          <w:szCs w:val="18"/>
        </w:rPr>
        <w:t>ENV20A=3 OR ENV20B=3</w:t>
      </w:r>
      <w:r w:rsidR="00026094">
        <w:rPr>
          <w:rFonts w:ascii="Verdana" w:hAnsi="Verdana" w:cs="Shruti"/>
          <w:b/>
          <w:sz w:val="18"/>
          <w:szCs w:val="18"/>
        </w:rPr>
        <w:t xml:space="preserve"> OR NO ANSWER (ENV20B=99)</w:t>
      </w:r>
      <w:r w:rsidRPr="00B90694">
        <w:rPr>
          <w:rFonts w:ascii="Verdana" w:hAnsi="Verdana" w:cs="Shruti"/>
          <w:b/>
          <w:sz w:val="18"/>
          <w:szCs w:val="18"/>
        </w:rPr>
        <w:t>]:</w:t>
      </w:r>
      <w:r w:rsidRPr="00B90694">
        <w:rPr>
          <w:rFonts w:ascii="Verdana" w:hAnsi="Verdana" w:cs="Shruti"/>
          <w:sz w:val="18"/>
          <w:szCs w:val="18"/>
        </w:rPr>
        <w:t xml:space="preserve"> From what you have heard or read, how likely, if at all, would each of the following be to occur because of global climate change?</w:t>
      </w:r>
      <w:r w:rsidR="0074231C" w:rsidRPr="0074231C">
        <w:rPr>
          <w:rFonts w:ascii="Verdana" w:hAnsi="Verdana" w:cs="Shruti"/>
          <w:b/>
          <w:sz w:val="18"/>
          <w:szCs w:val="18"/>
        </w:rPr>
        <w:t>[</w:t>
      </w:r>
      <w:r w:rsidRPr="00B90694">
        <w:rPr>
          <w:rFonts w:ascii="Verdana" w:hAnsi="Verdana" w:cs="Shruti"/>
          <w:sz w:val="18"/>
          <w:szCs w:val="18"/>
        </w:rPr>
        <w:t xml:space="preserve"> </w:t>
      </w:r>
      <w:r w:rsidRPr="00D42BAA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>RANDOMIZE ITEMS]</w:t>
      </w:r>
    </w:p>
    <w:p w:rsidR="00B90694" w:rsidRDefault="00B90694" w:rsidP="00B90694">
      <w:pPr>
        <w:rPr>
          <w:rFonts w:ascii="Verdana" w:hAnsi="Verdana" w:cs="Shruti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ArialMT"/>
          <w:sz w:val="18"/>
          <w:szCs w:val="18"/>
        </w:rPr>
        <w:t xml:space="preserve">a. </w:t>
      </w:r>
      <w:r w:rsidRPr="00B90694">
        <w:rPr>
          <w:rFonts w:ascii="Verdana" w:hAnsi="Verdana" w:cs="ArialMT"/>
          <w:sz w:val="18"/>
          <w:szCs w:val="18"/>
        </w:rPr>
        <w:t>Storms become more severe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6220A" w:rsidRDefault="00A6220A" w:rsidP="00B90694">
      <w:pPr>
        <w:rPr>
          <w:rFonts w:ascii="Verdana" w:hAnsi="Verdana" w:cs="ArialMT"/>
          <w:sz w:val="18"/>
          <w:szCs w:val="18"/>
        </w:rPr>
      </w:pPr>
    </w:p>
    <w:p w:rsidR="00B90694" w:rsidRPr="000A13ED" w:rsidRDefault="00235D20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B90694">
        <w:rPr>
          <w:rFonts w:ascii="Verdana" w:hAnsi="Verdana" w:cs="ArialMT"/>
          <w:sz w:val="18"/>
          <w:szCs w:val="18"/>
        </w:rPr>
        <w:t>b</w:t>
      </w:r>
      <w:r w:rsidR="00B90694" w:rsidRPr="000A13ED">
        <w:rPr>
          <w:rFonts w:ascii="Verdana" w:hAnsi="Verdana" w:cs="ArialMT"/>
          <w:sz w:val="18"/>
          <w:szCs w:val="18"/>
        </w:rPr>
        <w:t xml:space="preserve">. </w:t>
      </w:r>
      <w:r w:rsidR="00B90694" w:rsidRPr="00B90694">
        <w:rPr>
          <w:rFonts w:ascii="Verdana" w:hAnsi="Verdana" w:cs="ArialMT"/>
          <w:sz w:val="18"/>
          <w:szCs w:val="18"/>
        </w:rPr>
        <w:t>Rising sea levels that erode beaches and shore lines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Default="00B90694" w:rsidP="00B90694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B90694">
        <w:rPr>
          <w:rFonts w:ascii="Verdana" w:hAnsi="Verdana" w:cs="ArialMT"/>
          <w:sz w:val="18"/>
          <w:szCs w:val="18"/>
        </w:rPr>
        <w:t>Damage to forests and plant life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Default="00B90694" w:rsidP="00B90694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B90694">
        <w:rPr>
          <w:rFonts w:ascii="Verdana" w:hAnsi="Verdana" w:cs="ArialMT"/>
          <w:sz w:val="18"/>
          <w:szCs w:val="18"/>
        </w:rPr>
        <w:t>More droughts or water shortages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6220A" w:rsidRDefault="00A6220A" w:rsidP="00A6220A">
      <w:pPr>
        <w:rPr>
          <w:rFonts w:ascii="Verdana" w:hAnsi="Verdana" w:cs="ArialMT"/>
          <w:b/>
          <w:sz w:val="18"/>
          <w:szCs w:val="18"/>
        </w:rPr>
      </w:pPr>
    </w:p>
    <w:p w:rsidR="001F19AD" w:rsidRDefault="001F19AD" w:rsidP="00A6220A">
      <w:pPr>
        <w:rPr>
          <w:rFonts w:ascii="Verdana" w:hAnsi="Verdana" w:cs="ArialMT"/>
          <w:b/>
          <w:sz w:val="18"/>
          <w:szCs w:val="18"/>
        </w:rPr>
      </w:pPr>
    </w:p>
    <w:p w:rsidR="001F19AD" w:rsidRDefault="001F19AD" w:rsidP="00A6220A">
      <w:pPr>
        <w:rPr>
          <w:rFonts w:ascii="Verdana" w:hAnsi="Verdana" w:cs="ArialMT"/>
          <w:b/>
          <w:sz w:val="18"/>
          <w:szCs w:val="18"/>
        </w:rPr>
      </w:pPr>
    </w:p>
    <w:p w:rsidR="001F19AD" w:rsidRDefault="001F19AD" w:rsidP="00A6220A">
      <w:pPr>
        <w:rPr>
          <w:rFonts w:ascii="Verdana" w:hAnsi="Verdana" w:cs="ArialMT"/>
          <w:b/>
          <w:sz w:val="18"/>
          <w:szCs w:val="18"/>
        </w:rPr>
      </w:pPr>
    </w:p>
    <w:p w:rsidR="001F19AD" w:rsidRDefault="001F19AD" w:rsidP="00A6220A">
      <w:pPr>
        <w:rPr>
          <w:rFonts w:ascii="Verdana" w:hAnsi="Verdana" w:cs="ArialMT"/>
          <w:b/>
          <w:sz w:val="18"/>
          <w:szCs w:val="18"/>
        </w:rPr>
      </w:pPr>
    </w:p>
    <w:p w:rsidR="001F19AD" w:rsidRDefault="001F19AD" w:rsidP="00A6220A">
      <w:pPr>
        <w:rPr>
          <w:rFonts w:ascii="Verdana" w:hAnsi="Verdana" w:cs="ArialMT"/>
          <w:b/>
          <w:sz w:val="18"/>
          <w:szCs w:val="18"/>
        </w:rPr>
      </w:pPr>
    </w:p>
    <w:p w:rsidR="001F19AD" w:rsidRDefault="001F19AD" w:rsidP="00A6220A">
      <w:pPr>
        <w:rPr>
          <w:rFonts w:ascii="Verdana" w:hAnsi="Verdana" w:cs="ArialMT"/>
          <w:b/>
          <w:sz w:val="18"/>
          <w:szCs w:val="18"/>
        </w:rPr>
      </w:pPr>
    </w:p>
    <w:p w:rsidR="001F19AD" w:rsidRPr="001F19AD" w:rsidRDefault="001F19AD" w:rsidP="00A6220A">
      <w:pPr>
        <w:rPr>
          <w:rFonts w:ascii="Verdana" w:hAnsi="Verdana" w:cs="ArialMT"/>
          <w:b/>
          <w:sz w:val="18"/>
          <w:szCs w:val="18"/>
        </w:rPr>
      </w:pPr>
      <w:r>
        <w:rPr>
          <w:rFonts w:ascii="Verdana" w:hAnsi="Verdana" w:cs="ArialMT"/>
          <w:b/>
          <w:sz w:val="18"/>
          <w:szCs w:val="18"/>
        </w:rPr>
        <w:lastRenderedPageBreak/>
        <w:t>ENV24 CONTINUED…</w:t>
      </w: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e</w:t>
      </w:r>
      <w:r>
        <w:t xml:space="preserve">. </w:t>
      </w:r>
      <w:r w:rsidRPr="00B90694">
        <w:rPr>
          <w:rFonts w:ascii="Verdana" w:hAnsi="Verdana" w:cs="ArialMT"/>
          <w:sz w:val="18"/>
          <w:szCs w:val="18"/>
        </w:rPr>
        <w:t>Harm to animal wildlife and their habitats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likely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Default="00B90694" w:rsidP="00763002">
      <w:pPr>
        <w:ind w:left="720" w:hanging="720"/>
        <w:rPr>
          <w:rFonts w:ascii="Verdana" w:hAnsi="Verdana" w:cs="Shruti"/>
          <w:sz w:val="18"/>
          <w:szCs w:val="18"/>
        </w:rPr>
      </w:pPr>
    </w:p>
    <w:p w:rsidR="001F19AD" w:rsidRDefault="001F19AD" w:rsidP="00763002">
      <w:pPr>
        <w:ind w:left="720" w:hanging="720"/>
        <w:rPr>
          <w:rFonts w:ascii="Verdana" w:hAnsi="Verdana" w:cs="Shruti"/>
          <w:sz w:val="18"/>
          <w:szCs w:val="18"/>
        </w:rPr>
      </w:pPr>
    </w:p>
    <w:p w:rsidR="00B90694" w:rsidRPr="00075DE8" w:rsidRDefault="00B90694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ASK FORM </w:t>
      </w:r>
      <w:r>
        <w:rPr>
          <w:rFonts w:ascii="Verdana" w:hAnsi="Verdana"/>
          <w:b/>
          <w:sz w:val="18"/>
          <w:szCs w:val="18"/>
        </w:rPr>
        <w:t>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90694" w:rsidRPr="002A0DAF" w:rsidRDefault="00B90694" w:rsidP="00B90694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>ENV</w:t>
      </w:r>
      <w:r>
        <w:rPr>
          <w:rFonts w:ascii="Verdana" w:hAnsi="Verdana" w:cs="Shruti"/>
          <w:sz w:val="18"/>
          <w:szCs w:val="18"/>
        </w:rPr>
        <w:t>25</w:t>
      </w:r>
      <w:r w:rsidRPr="00D42BAA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B90694">
        <w:rPr>
          <w:rFonts w:ascii="Verdana" w:hAnsi="Verdana" w:cs="Shruti"/>
          <w:sz w:val="18"/>
          <w:szCs w:val="18"/>
        </w:rPr>
        <w:t xml:space="preserve">What role, if any, do you think each of the following groups should have in MAKING </w:t>
      </w:r>
      <w:r>
        <w:rPr>
          <w:rFonts w:ascii="Verdana" w:hAnsi="Verdana" w:cs="Shruti"/>
          <w:sz w:val="18"/>
          <w:szCs w:val="18"/>
        </w:rPr>
        <w:tab/>
      </w:r>
      <w:r w:rsidRPr="00B90694">
        <w:rPr>
          <w:rFonts w:ascii="Verdana" w:hAnsi="Verdana" w:cs="Shruti"/>
          <w:sz w:val="18"/>
          <w:szCs w:val="18"/>
        </w:rPr>
        <w:t xml:space="preserve">DECISIONS ABOUT POLICY ISSUES related to global climate change? </w:t>
      </w:r>
      <w:r w:rsidRPr="00D42BAA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 xml:space="preserve">RANDOMIZE </w:t>
      </w:r>
      <w:r>
        <w:rPr>
          <w:rFonts w:ascii="Verdana" w:hAnsi="Verdana" w:cs="Shruti"/>
          <w:b/>
          <w:sz w:val="18"/>
          <w:szCs w:val="18"/>
        </w:rPr>
        <w:tab/>
      </w:r>
      <w:r w:rsidRPr="002A0DAF">
        <w:rPr>
          <w:rFonts w:ascii="Verdana" w:hAnsi="Verdana" w:cs="Shruti"/>
          <w:b/>
          <w:sz w:val="18"/>
          <w:szCs w:val="18"/>
        </w:rPr>
        <w:t>ITEMS]</w:t>
      </w:r>
    </w:p>
    <w:p w:rsidR="00B90694" w:rsidRDefault="00B90694" w:rsidP="00B90694">
      <w:pPr>
        <w:rPr>
          <w:rFonts w:ascii="Verdana" w:hAnsi="Verdana" w:cs="Shruti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 w:rsidRPr="00B90694">
        <w:rPr>
          <w:rFonts w:ascii="Verdana" w:hAnsi="Verdana" w:cs="ArialMT"/>
          <w:sz w:val="18"/>
          <w:szCs w:val="18"/>
        </w:rPr>
        <w:t>Elected officials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Pr="008572A5" w:rsidRDefault="00B90694" w:rsidP="00B90694">
      <w:pPr>
        <w:rPr>
          <w:rFonts w:ascii="Verdana" w:hAnsi="Verdana" w:cs="ArialMT"/>
          <w:b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B90694">
        <w:rPr>
          <w:rFonts w:ascii="Verdana" w:hAnsi="Verdana" w:cs="ArialMT"/>
          <w:sz w:val="18"/>
          <w:szCs w:val="18"/>
        </w:rPr>
        <w:t>The general public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Default="00B90694" w:rsidP="00B90694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B90694">
        <w:rPr>
          <w:rFonts w:ascii="Verdana" w:hAnsi="Verdana" w:cs="ArialMT"/>
          <w:sz w:val="18"/>
          <w:szCs w:val="18"/>
        </w:rPr>
        <w:t>Climate scientists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Default="00B90694" w:rsidP="00B90694">
      <w:pPr>
        <w:rPr>
          <w:rFonts w:ascii="Verdana" w:hAnsi="Verdana" w:cs="ArialMT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B90694">
        <w:rPr>
          <w:rFonts w:ascii="Verdana" w:hAnsi="Verdana" w:cs="ArialMT"/>
          <w:sz w:val="18"/>
          <w:szCs w:val="18"/>
        </w:rPr>
        <w:t>Energy industry leaders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F19AD" w:rsidRDefault="001F19AD" w:rsidP="00B90694">
      <w:pPr>
        <w:rPr>
          <w:rFonts w:ascii="Verdana" w:hAnsi="Verdana" w:cs="Shruti"/>
          <w:sz w:val="18"/>
          <w:szCs w:val="18"/>
        </w:rPr>
      </w:pPr>
    </w:p>
    <w:p w:rsidR="00393B5A" w:rsidRDefault="00393B5A" w:rsidP="00B90694">
      <w:pPr>
        <w:rPr>
          <w:rFonts w:ascii="Verdana" w:hAnsi="Verdana" w:cs="Shruti"/>
          <w:sz w:val="18"/>
          <w:szCs w:val="18"/>
        </w:rPr>
      </w:pPr>
    </w:p>
    <w:p w:rsidR="00393B5A" w:rsidRDefault="00393B5A" w:rsidP="00B90694">
      <w:pPr>
        <w:rPr>
          <w:rFonts w:ascii="Verdana" w:hAnsi="Verdana" w:cs="Shruti"/>
          <w:sz w:val="18"/>
          <w:szCs w:val="18"/>
        </w:rPr>
      </w:pPr>
    </w:p>
    <w:p w:rsidR="00393B5A" w:rsidRPr="00393B5A" w:rsidRDefault="00393B5A" w:rsidP="00B90694">
      <w:pPr>
        <w:rPr>
          <w:rFonts w:ascii="Verdana" w:hAnsi="Verdana" w:cs="Shruti"/>
          <w:b/>
          <w:sz w:val="18"/>
          <w:szCs w:val="18"/>
        </w:rPr>
      </w:pPr>
      <w:r>
        <w:rPr>
          <w:rFonts w:ascii="Verdana" w:hAnsi="Verdana" w:cs="Shruti"/>
          <w:b/>
          <w:sz w:val="18"/>
          <w:szCs w:val="18"/>
        </w:rPr>
        <w:lastRenderedPageBreak/>
        <w:t>ENV25 CONTINUED…</w:t>
      </w: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e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B90694">
        <w:rPr>
          <w:rFonts w:ascii="Verdana" w:hAnsi="Verdana" w:cs="ArialMT"/>
          <w:sz w:val="18"/>
          <w:szCs w:val="18"/>
        </w:rPr>
        <w:t>Leaders from other nations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major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minor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 role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Default="00B90694" w:rsidP="00763002">
      <w:pPr>
        <w:ind w:left="720" w:hanging="720"/>
        <w:rPr>
          <w:rFonts w:ascii="Verdana" w:hAnsi="Verdana" w:cs="Shruti"/>
          <w:sz w:val="18"/>
          <w:szCs w:val="18"/>
        </w:rPr>
      </w:pPr>
    </w:p>
    <w:p w:rsidR="00B90694" w:rsidRPr="00075DE8" w:rsidRDefault="00B90694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ASK FORM </w:t>
      </w:r>
      <w:r>
        <w:rPr>
          <w:rFonts w:ascii="Verdana" w:hAnsi="Verdana"/>
          <w:b/>
          <w:sz w:val="18"/>
          <w:szCs w:val="18"/>
        </w:rPr>
        <w:t>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90694" w:rsidRPr="002A0DAF" w:rsidRDefault="00B90694" w:rsidP="00B90694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>ENV</w:t>
      </w:r>
      <w:r>
        <w:rPr>
          <w:rFonts w:ascii="Verdana" w:hAnsi="Verdana" w:cs="Shruti"/>
          <w:sz w:val="18"/>
          <w:szCs w:val="18"/>
        </w:rPr>
        <w:t>26</w:t>
      </w:r>
      <w:r w:rsidRPr="00D42BAA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B90694">
        <w:rPr>
          <w:rFonts w:ascii="Verdana" w:hAnsi="Verdana" w:cs="Shruti"/>
          <w:sz w:val="18"/>
          <w:szCs w:val="18"/>
        </w:rPr>
        <w:t xml:space="preserve">Thinking about what you have heard or read, how well </w:t>
      </w:r>
      <w:proofErr w:type="gramStart"/>
      <w:r w:rsidRPr="00B90694">
        <w:rPr>
          <w:rFonts w:ascii="Verdana" w:hAnsi="Verdana" w:cs="Shruti"/>
          <w:sz w:val="18"/>
          <w:szCs w:val="18"/>
        </w:rPr>
        <w:t>do climate scientists understand…</w:t>
      </w:r>
      <w:proofErr w:type="gramEnd"/>
      <w:r w:rsidRPr="00B90694">
        <w:rPr>
          <w:rFonts w:ascii="Verdana" w:hAnsi="Verdana" w:cs="Shruti"/>
          <w:sz w:val="18"/>
          <w:szCs w:val="18"/>
        </w:rPr>
        <w:t xml:space="preserve"> </w:t>
      </w:r>
      <w:r>
        <w:rPr>
          <w:rFonts w:ascii="Verdana" w:hAnsi="Verdana" w:cs="Shruti"/>
          <w:sz w:val="18"/>
          <w:szCs w:val="18"/>
        </w:rPr>
        <w:tab/>
      </w:r>
      <w:r w:rsidRPr="00D42BAA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 xml:space="preserve">RANDOMIZE </w:t>
      </w:r>
      <w:r>
        <w:rPr>
          <w:rFonts w:ascii="Verdana" w:hAnsi="Verdana" w:cs="Shruti"/>
          <w:b/>
          <w:sz w:val="18"/>
          <w:szCs w:val="18"/>
        </w:rPr>
        <w:tab/>
      </w:r>
      <w:r w:rsidRPr="002A0DAF">
        <w:rPr>
          <w:rFonts w:ascii="Verdana" w:hAnsi="Verdana" w:cs="Shruti"/>
          <w:b/>
          <w:sz w:val="18"/>
          <w:szCs w:val="18"/>
        </w:rPr>
        <w:t>ITEMS]</w:t>
      </w:r>
    </w:p>
    <w:p w:rsidR="00B90694" w:rsidRDefault="00B90694" w:rsidP="00B90694">
      <w:pPr>
        <w:rPr>
          <w:rFonts w:ascii="Verdana" w:hAnsi="Verdana" w:cs="Shruti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ArialMT"/>
          <w:sz w:val="18"/>
          <w:szCs w:val="18"/>
        </w:rPr>
        <w:t xml:space="preserve">a. </w:t>
      </w:r>
      <w:r w:rsidRPr="00B90694">
        <w:rPr>
          <w:rFonts w:ascii="Verdana" w:hAnsi="Verdana" w:cs="ArialMT"/>
          <w:sz w:val="18"/>
          <w:szCs w:val="18"/>
        </w:rPr>
        <w:t>Whether or not global climate change is occurring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35D20" w:rsidRPr="00235D20" w:rsidRDefault="00235D20" w:rsidP="005025BC">
      <w:pPr>
        <w:rPr>
          <w:rFonts w:ascii="Verdana" w:hAnsi="Verdana" w:cs="ArialMT"/>
          <w:b/>
          <w:sz w:val="18"/>
          <w:szCs w:val="18"/>
        </w:rPr>
      </w:pPr>
    </w:p>
    <w:p w:rsidR="00B90694" w:rsidRPr="000A13ED" w:rsidRDefault="00235D20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B90694">
        <w:rPr>
          <w:rFonts w:ascii="Verdana" w:hAnsi="Verdana" w:cs="ArialMT"/>
          <w:sz w:val="18"/>
          <w:szCs w:val="18"/>
        </w:rPr>
        <w:t xml:space="preserve">b. </w:t>
      </w:r>
      <w:r w:rsidR="00B90694" w:rsidRPr="00B90694">
        <w:rPr>
          <w:rFonts w:ascii="Verdana" w:hAnsi="Verdana" w:cs="ArialMT"/>
          <w:sz w:val="18"/>
          <w:szCs w:val="18"/>
        </w:rPr>
        <w:t>The causes of global climate change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Default="00B90694" w:rsidP="00B90694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 xml:space="preserve">c. </w:t>
      </w:r>
      <w:r w:rsidRPr="00B90694">
        <w:rPr>
          <w:rFonts w:ascii="Verdana" w:hAnsi="Verdana" w:cs="ArialMT"/>
          <w:sz w:val="18"/>
          <w:szCs w:val="18"/>
        </w:rPr>
        <w:t xml:space="preserve">The best ways to address global climate change  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well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Fairly well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well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well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25BC" w:rsidRDefault="005025BC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B90694" w:rsidRPr="00075DE8" w:rsidRDefault="00B90694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 xml:space="preserve">ASK FORM </w:t>
      </w:r>
      <w:r>
        <w:rPr>
          <w:rFonts w:ascii="Verdana" w:hAnsi="Verdana"/>
          <w:b/>
          <w:sz w:val="18"/>
          <w:szCs w:val="18"/>
        </w:rPr>
        <w:t>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90694" w:rsidRPr="002A0DAF" w:rsidRDefault="00B90694" w:rsidP="00B90694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>ENV</w:t>
      </w:r>
      <w:r>
        <w:rPr>
          <w:rFonts w:ascii="Verdana" w:hAnsi="Verdana" w:cs="Shruti"/>
          <w:sz w:val="18"/>
          <w:szCs w:val="18"/>
        </w:rPr>
        <w:t>27</w:t>
      </w:r>
      <w:r w:rsidRPr="00D42BAA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B90694">
        <w:rPr>
          <w:rFonts w:ascii="Verdana" w:hAnsi="Verdana" w:cs="Shruti"/>
          <w:sz w:val="18"/>
          <w:szCs w:val="18"/>
        </w:rPr>
        <w:t xml:space="preserve">How much, if at all, do you trust each of the following groups to give full and accurate </w:t>
      </w:r>
      <w:r>
        <w:rPr>
          <w:rFonts w:ascii="Verdana" w:hAnsi="Verdana" w:cs="Shruti"/>
          <w:sz w:val="18"/>
          <w:szCs w:val="18"/>
        </w:rPr>
        <w:tab/>
      </w:r>
      <w:r w:rsidRPr="00B90694">
        <w:rPr>
          <w:rFonts w:ascii="Verdana" w:hAnsi="Verdana" w:cs="Shruti"/>
          <w:sz w:val="18"/>
          <w:szCs w:val="18"/>
        </w:rPr>
        <w:t xml:space="preserve">information about THE CAUSES of global climate change? </w:t>
      </w:r>
      <w:r w:rsidRPr="00D42BAA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>RANDOMIZE ITEMS]</w:t>
      </w:r>
    </w:p>
    <w:p w:rsidR="00B90694" w:rsidRDefault="00B90694" w:rsidP="00B90694">
      <w:pPr>
        <w:rPr>
          <w:rFonts w:ascii="Verdana" w:hAnsi="Verdana" w:cs="Shruti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 w:rsidRPr="00B90694">
        <w:rPr>
          <w:rFonts w:ascii="Verdana" w:hAnsi="Verdana" w:cs="ArialMT"/>
          <w:sz w:val="18"/>
          <w:szCs w:val="18"/>
        </w:rPr>
        <w:t>Elected officials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93B5A" w:rsidRDefault="00393B5A" w:rsidP="00B90694">
      <w:pPr>
        <w:rPr>
          <w:rFonts w:ascii="Verdana" w:hAnsi="Verdana" w:cs="ArialMT"/>
          <w:b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B90694">
        <w:rPr>
          <w:rFonts w:ascii="Verdana" w:hAnsi="Verdana" w:cs="ArialMT"/>
          <w:sz w:val="18"/>
          <w:szCs w:val="18"/>
        </w:rPr>
        <w:t>Climate scientists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Default="00B90694" w:rsidP="00B90694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B90694">
        <w:rPr>
          <w:rFonts w:ascii="Verdana" w:hAnsi="Verdana" w:cs="ArialMT"/>
          <w:sz w:val="18"/>
          <w:szCs w:val="18"/>
        </w:rPr>
        <w:t>Energy industry leaders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25BC" w:rsidRDefault="005025BC" w:rsidP="00B90694">
      <w:pPr>
        <w:rPr>
          <w:rFonts w:ascii="Verdana" w:hAnsi="Verdana" w:cs="ArialMT"/>
          <w:sz w:val="18"/>
          <w:szCs w:val="18"/>
        </w:rPr>
      </w:pPr>
    </w:p>
    <w:p w:rsidR="00B90694" w:rsidRPr="000A13ED" w:rsidRDefault="00235D20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  <w:r w:rsidR="00B90694">
        <w:rPr>
          <w:rFonts w:ascii="Verdana" w:hAnsi="Verdana" w:cs="ArialMT"/>
          <w:sz w:val="18"/>
          <w:szCs w:val="18"/>
        </w:rPr>
        <w:t>d</w:t>
      </w:r>
      <w:r w:rsidR="00B90694" w:rsidRPr="000A13ED">
        <w:rPr>
          <w:rFonts w:ascii="Verdana" w:hAnsi="Verdana" w:cs="ArialMT"/>
          <w:sz w:val="18"/>
          <w:szCs w:val="18"/>
        </w:rPr>
        <w:t xml:space="preserve">. </w:t>
      </w:r>
      <w:r w:rsidR="00B90694" w:rsidRPr="00B90694">
        <w:rPr>
          <w:rFonts w:ascii="Verdana" w:hAnsi="Verdana" w:cs="ArialMT"/>
          <w:sz w:val="18"/>
          <w:szCs w:val="18"/>
        </w:rPr>
        <w:t>The news media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 lot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much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393B5A" w:rsidRDefault="00393B5A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:rsidR="00B90694" w:rsidRPr="00075DE8" w:rsidRDefault="00B90694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90694" w:rsidRDefault="00B90694" w:rsidP="00B90694">
      <w:pPr>
        <w:ind w:left="720" w:hanging="720"/>
        <w:rPr>
          <w:rFonts w:ascii="Verdana" w:hAnsi="Verdana" w:cs="Shruti"/>
          <w:sz w:val="18"/>
          <w:szCs w:val="18"/>
        </w:rPr>
      </w:pPr>
      <w:r w:rsidRPr="00763002">
        <w:rPr>
          <w:rFonts w:ascii="Verdana" w:hAnsi="Verdana" w:cs="Shruti"/>
          <w:sz w:val="18"/>
          <w:szCs w:val="18"/>
        </w:rPr>
        <w:t>ENV2</w:t>
      </w:r>
      <w:r>
        <w:rPr>
          <w:rFonts w:ascii="Verdana" w:hAnsi="Verdana" w:cs="Shruti"/>
          <w:sz w:val="18"/>
          <w:szCs w:val="18"/>
        </w:rPr>
        <w:t>8</w:t>
      </w:r>
      <w:r w:rsidRPr="00763002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B90694">
        <w:rPr>
          <w:rFonts w:ascii="Verdana" w:hAnsi="Verdana" w:cs="Shruti"/>
          <w:sz w:val="18"/>
          <w:szCs w:val="18"/>
        </w:rPr>
        <w:t xml:space="preserve">As far as you know, how many climate scientists say that human behavior is mostly </w:t>
      </w:r>
      <w:r>
        <w:rPr>
          <w:rFonts w:ascii="Verdana" w:hAnsi="Verdana" w:cs="Shruti"/>
          <w:sz w:val="18"/>
          <w:szCs w:val="18"/>
        </w:rPr>
        <w:tab/>
      </w:r>
      <w:r w:rsidRPr="00B90694">
        <w:rPr>
          <w:rFonts w:ascii="Verdana" w:hAnsi="Verdana" w:cs="Shruti"/>
          <w:sz w:val="18"/>
          <w:szCs w:val="18"/>
        </w:rPr>
        <w:t>responsible for global climate change?</w:t>
      </w:r>
    </w:p>
    <w:p w:rsidR="00B90694" w:rsidRDefault="00B90694" w:rsidP="00B90694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5D7F7E">
        <w:tc>
          <w:tcPr>
            <w:tcW w:w="1620" w:type="dxa"/>
          </w:tcPr>
          <w:p w:rsidR="00B90694" w:rsidRPr="00075DE8" w:rsidRDefault="005D7F7E" w:rsidP="005D7F7E">
            <w:pPr>
              <w:tabs>
                <w:tab w:val="left" w:pos="240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Almost all</w:t>
            </w:r>
          </w:p>
        </w:tc>
      </w:tr>
      <w:tr w:rsidR="00B90694" w:rsidRPr="00075DE8" w:rsidTr="005D7F7E">
        <w:tc>
          <w:tcPr>
            <w:tcW w:w="1620" w:type="dxa"/>
          </w:tcPr>
          <w:p w:rsidR="00B90694" w:rsidRPr="00075DE8" w:rsidRDefault="005D7F7E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B90694" w:rsidRPr="008572A5" w:rsidRDefault="00B90694" w:rsidP="00B90694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More than half</w:t>
            </w:r>
          </w:p>
        </w:tc>
      </w:tr>
      <w:tr w:rsidR="00B90694" w:rsidRPr="00075DE8" w:rsidTr="005D7F7E">
        <w:tc>
          <w:tcPr>
            <w:tcW w:w="1620" w:type="dxa"/>
          </w:tcPr>
          <w:p w:rsidR="00B90694" w:rsidRPr="00075DE8" w:rsidRDefault="005D7F7E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About half</w:t>
            </w:r>
          </w:p>
        </w:tc>
      </w:tr>
      <w:tr w:rsidR="00B90694" w:rsidRPr="00075DE8" w:rsidTr="005D7F7E">
        <w:tc>
          <w:tcPr>
            <w:tcW w:w="1620" w:type="dxa"/>
          </w:tcPr>
          <w:p w:rsidR="00B90694" w:rsidRPr="00075DE8" w:rsidRDefault="005D7F7E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Fewer than half</w:t>
            </w:r>
          </w:p>
        </w:tc>
      </w:tr>
      <w:tr w:rsidR="00B90694" w:rsidRPr="00075DE8" w:rsidTr="005D7F7E">
        <w:tc>
          <w:tcPr>
            <w:tcW w:w="1620" w:type="dxa"/>
          </w:tcPr>
          <w:p w:rsidR="00B90694" w:rsidRPr="00075DE8" w:rsidRDefault="005D7F7E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Almost none</w:t>
            </w:r>
          </w:p>
        </w:tc>
      </w:tr>
      <w:tr w:rsidR="00B90694" w:rsidRPr="00075DE8" w:rsidTr="005D7F7E">
        <w:tc>
          <w:tcPr>
            <w:tcW w:w="1620" w:type="dxa"/>
          </w:tcPr>
          <w:p w:rsidR="00B90694" w:rsidRPr="00075DE8" w:rsidRDefault="005D7F7E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B90694" w:rsidRDefault="00B90694" w:rsidP="00B90694">
      <w:pPr>
        <w:ind w:left="720" w:hanging="720"/>
        <w:rPr>
          <w:rFonts w:ascii="Verdana" w:hAnsi="Verdana" w:cs="Shruti"/>
          <w:sz w:val="18"/>
          <w:szCs w:val="18"/>
        </w:rPr>
      </w:pPr>
    </w:p>
    <w:p w:rsidR="00B90694" w:rsidRPr="00075DE8" w:rsidRDefault="00B90694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ASK FORM </w:t>
      </w:r>
      <w:r>
        <w:rPr>
          <w:rFonts w:ascii="Verdana" w:hAnsi="Verdana"/>
          <w:b/>
          <w:sz w:val="18"/>
          <w:szCs w:val="18"/>
        </w:rPr>
        <w:t>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90694" w:rsidRPr="002A0DAF" w:rsidRDefault="00B90694" w:rsidP="00B90694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D42BAA">
        <w:rPr>
          <w:rFonts w:ascii="Verdana" w:hAnsi="Verdana" w:cs="Shruti"/>
          <w:sz w:val="18"/>
          <w:szCs w:val="18"/>
        </w:rPr>
        <w:t>ENV</w:t>
      </w:r>
      <w:r w:rsidR="00235D20">
        <w:rPr>
          <w:rFonts w:ascii="Verdana" w:hAnsi="Verdana" w:cs="Shruti"/>
          <w:sz w:val="18"/>
          <w:szCs w:val="18"/>
        </w:rPr>
        <w:t>29</w:t>
      </w:r>
      <w:r w:rsidRPr="00D42BAA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="008C39C6" w:rsidRPr="008C39C6">
        <w:rPr>
          <w:rFonts w:ascii="Verdana" w:hAnsi="Verdana" w:cs="Shruti"/>
          <w:sz w:val="18"/>
          <w:szCs w:val="18"/>
        </w:rPr>
        <w:t xml:space="preserve">How often, if ever, do you think research findings from climate scientists about global </w:t>
      </w:r>
      <w:r w:rsidR="008C39C6">
        <w:rPr>
          <w:rFonts w:ascii="Verdana" w:hAnsi="Verdana" w:cs="Shruti"/>
          <w:sz w:val="18"/>
          <w:szCs w:val="18"/>
        </w:rPr>
        <w:tab/>
      </w:r>
      <w:r w:rsidR="008C39C6" w:rsidRPr="008C39C6">
        <w:rPr>
          <w:rFonts w:ascii="Verdana" w:hAnsi="Verdana" w:cs="Shruti"/>
          <w:sz w:val="18"/>
          <w:szCs w:val="18"/>
        </w:rPr>
        <w:t xml:space="preserve">climate change are influenced by each of the following? </w:t>
      </w:r>
      <w:r w:rsidRPr="00D42BAA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>RANDOMIZE ITEMS]</w:t>
      </w:r>
    </w:p>
    <w:p w:rsidR="00B90694" w:rsidRDefault="00B90694" w:rsidP="00B90694">
      <w:pPr>
        <w:rPr>
          <w:rFonts w:ascii="Verdana" w:hAnsi="Verdana" w:cs="Shruti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ab/>
      </w:r>
      <w:r w:rsidRPr="000A13ED">
        <w:rPr>
          <w:rFonts w:ascii="Verdana" w:hAnsi="Verdana" w:cs="ArialMT"/>
          <w:sz w:val="18"/>
          <w:szCs w:val="18"/>
        </w:rPr>
        <w:t xml:space="preserve">a. </w:t>
      </w:r>
      <w:r w:rsidRPr="00B90694">
        <w:rPr>
          <w:rFonts w:ascii="Verdana" w:hAnsi="Verdana" w:cs="ArialMT"/>
          <w:sz w:val="18"/>
          <w:szCs w:val="18"/>
        </w:rPr>
        <w:t>The desire to help the industries they work with or work for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Pr="008572A5" w:rsidRDefault="00B90694" w:rsidP="00B90694">
      <w:pPr>
        <w:rPr>
          <w:rFonts w:ascii="Verdana" w:hAnsi="Verdana" w:cs="ArialMT"/>
          <w:b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b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B90694">
        <w:rPr>
          <w:rFonts w:ascii="Verdana" w:hAnsi="Verdana" w:cs="ArialMT"/>
          <w:sz w:val="18"/>
          <w:szCs w:val="18"/>
        </w:rPr>
        <w:t>Concern for the best interests of the public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Default="00B90694" w:rsidP="00B90694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c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B90694">
        <w:rPr>
          <w:rFonts w:ascii="Verdana" w:hAnsi="Verdana" w:cs="ArialMT"/>
          <w:sz w:val="18"/>
          <w:szCs w:val="18"/>
        </w:rPr>
        <w:t>Their own personal political leanings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5025BC" w:rsidRDefault="005025BC" w:rsidP="00B90694">
      <w:pPr>
        <w:rPr>
          <w:rFonts w:ascii="Verdana" w:hAnsi="Verdana" w:cs="ArialMT"/>
          <w:sz w:val="18"/>
          <w:szCs w:val="18"/>
        </w:rPr>
      </w:pP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d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B90694">
        <w:rPr>
          <w:rFonts w:ascii="Verdana" w:hAnsi="Verdana" w:cs="ArialMT"/>
          <w:sz w:val="18"/>
          <w:szCs w:val="18"/>
        </w:rPr>
        <w:t>The desire to advance their career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Pr="00393B5A" w:rsidRDefault="00393B5A" w:rsidP="00B90694">
      <w:pPr>
        <w:rPr>
          <w:rFonts w:ascii="Verdana" w:hAnsi="Verdana" w:cs="ArialMT"/>
          <w:b/>
          <w:sz w:val="18"/>
          <w:szCs w:val="18"/>
        </w:rPr>
      </w:pPr>
      <w:r>
        <w:rPr>
          <w:rFonts w:ascii="Verdana" w:hAnsi="Verdana" w:cs="ArialMT"/>
          <w:b/>
          <w:sz w:val="18"/>
          <w:szCs w:val="18"/>
        </w:rPr>
        <w:lastRenderedPageBreak/>
        <w:t>ENV29 CONTINUED…</w:t>
      </w:r>
    </w:p>
    <w:p w:rsidR="00B90694" w:rsidRPr="000A13ED" w:rsidRDefault="00B90694" w:rsidP="00B9069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  <w:t>e</w:t>
      </w:r>
      <w:r w:rsidRPr="000A13ED">
        <w:rPr>
          <w:rFonts w:ascii="Verdana" w:hAnsi="Verdana" w:cs="ArialMT"/>
          <w:sz w:val="18"/>
          <w:szCs w:val="18"/>
        </w:rPr>
        <w:t xml:space="preserve">. </w:t>
      </w:r>
      <w:r w:rsidRPr="00B90694">
        <w:rPr>
          <w:rFonts w:ascii="Verdana" w:hAnsi="Verdana" w:cs="ArialMT"/>
          <w:sz w:val="18"/>
          <w:szCs w:val="18"/>
        </w:rPr>
        <w:t>The best available scientific evidence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Most of the time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 of the time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often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Never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5D7F7E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025BC" w:rsidRDefault="005025BC" w:rsidP="00B90694">
      <w:pPr>
        <w:rPr>
          <w:rFonts w:ascii="Verdana" w:hAnsi="Verdana" w:cs="ArialMT"/>
          <w:sz w:val="18"/>
          <w:szCs w:val="18"/>
        </w:rPr>
      </w:pPr>
    </w:p>
    <w:p w:rsidR="00B90694" w:rsidRPr="00075DE8" w:rsidRDefault="00B90694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90694" w:rsidRDefault="00B90694" w:rsidP="00B90694">
      <w:pPr>
        <w:ind w:left="720" w:hanging="720"/>
        <w:rPr>
          <w:rFonts w:ascii="Verdana" w:hAnsi="Verdana" w:cs="Shruti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ENV30</w:t>
      </w:r>
      <w:r w:rsidRPr="00763002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B90694">
        <w:rPr>
          <w:rFonts w:ascii="Verdana" w:hAnsi="Verdana" w:cs="Shruti"/>
          <w:sz w:val="18"/>
          <w:szCs w:val="18"/>
        </w:rPr>
        <w:t>How closely, if at all, do you follow news about global climate change?</w:t>
      </w:r>
    </w:p>
    <w:p w:rsidR="00B90694" w:rsidRDefault="00B90694" w:rsidP="00B90694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5D7F7E">
        <w:tc>
          <w:tcPr>
            <w:tcW w:w="1620" w:type="dxa"/>
          </w:tcPr>
          <w:p w:rsidR="00B90694" w:rsidRPr="00075DE8" w:rsidRDefault="007F5131" w:rsidP="005D7F7E">
            <w:pPr>
              <w:tabs>
                <w:tab w:val="left" w:pos="240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closely</w:t>
            </w:r>
          </w:p>
        </w:tc>
      </w:tr>
      <w:tr w:rsidR="00B90694" w:rsidRPr="00075DE8" w:rsidTr="005D7F7E">
        <w:tc>
          <w:tcPr>
            <w:tcW w:w="1620" w:type="dxa"/>
          </w:tcPr>
          <w:p w:rsidR="00B90694" w:rsidRPr="00075DE8" w:rsidRDefault="007F5131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  <w:vAlign w:val="center"/>
          </w:tcPr>
          <w:p w:rsidR="00B90694" w:rsidRPr="008572A5" w:rsidRDefault="00B90694" w:rsidP="00B90694">
            <w:pPr>
              <w:tabs>
                <w:tab w:val="left" w:pos="199"/>
              </w:tabs>
              <w:ind w:left="19"/>
            </w:pPr>
            <w:r>
              <w:rPr>
                <w:rFonts w:ascii="Verdana" w:hAnsi="Verdana"/>
                <w:sz w:val="18"/>
                <w:szCs w:val="18"/>
              </w:rPr>
              <w:t>Somewhat closely</w:t>
            </w:r>
          </w:p>
        </w:tc>
      </w:tr>
      <w:tr w:rsidR="00B90694" w:rsidRPr="00075DE8" w:rsidTr="005D7F7E">
        <w:tc>
          <w:tcPr>
            <w:tcW w:w="1620" w:type="dxa"/>
          </w:tcPr>
          <w:p w:rsidR="00B90694" w:rsidRPr="00075DE8" w:rsidRDefault="007F5131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closely</w:t>
            </w:r>
          </w:p>
        </w:tc>
      </w:tr>
      <w:tr w:rsidR="00B90694" w:rsidRPr="00075DE8" w:rsidTr="005D7F7E">
        <w:tc>
          <w:tcPr>
            <w:tcW w:w="1620" w:type="dxa"/>
          </w:tcPr>
          <w:p w:rsidR="00B90694" w:rsidRPr="00075DE8" w:rsidRDefault="007F5131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50" w:type="dxa"/>
            <w:vAlign w:val="center"/>
          </w:tcPr>
          <w:p w:rsidR="00B90694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closely</w:t>
            </w:r>
          </w:p>
        </w:tc>
      </w:tr>
      <w:tr w:rsidR="00B90694" w:rsidRPr="00075DE8" w:rsidTr="005D7F7E">
        <w:tc>
          <w:tcPr>
            <w:tcW w:w="1620" w:type="dxa"/>
          </w:tcPr>
          <w:p w:rsidR="00B90694" w:rsidRPr="00075DE8" w:rsidRDefault="007F5131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A3DB4" w:rsidRPr="00075DE8" w:rsidTr="005D7F7E">
        <w:tc>
          <w:tcPr>
            <w:tcW w:w="1620" w:type="dxa"/>
          </w:tcPr>
          <w:p w:rsidR="008A3DB4" w:rsidRPr="00075DE8" w:rsidRDefault="008A3DB4" w:rsidP="005D7F7E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A3DB4" w:rsidRPr="00075DE8" w:rsidRDefault="008A3DB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Default="00B90694" w:rsidP="00B90694">
      <w:pPr>
        <w:rPr>
          <w:rFonts w:ascii="Verdana" w:hAnsi="Verdana" w:cs="ArialMT"/>
          <w:sz w:val="18"/>
          <w:szCs w:val="18"/>
        </w:rPr>
      </w:pPr>
    </w:p>
    <w:p w:rsidR="00B90694" w:rsidRPr="00075DE8" w:rsidRDefault="00B90694" w:rsidP="00B9069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FORM 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B90694" w:rsidRDefault="00B90694" w:rsidP="00B90694">
      <w:pPr>
        <w:ind w:left="720" w:hanging="720"/>
        <w:rPr>
          <w:rFonts w:ascii="Verdana" w:hAnsi="Verdana" w:cs="Shruti"/>
          <w:sz w:val="18"/>
          <w:szCs w:val="18"/>
        </w:rPr>
      </w:pPr>
      <w:r>
        <w:rPr>
          <w:rFonts w:ascii="Verdana" w:hAnsi="Verdana" w:cs="Shruti"/>
          <w:sz w:val="18"/>
          <w:szCs w:val="18"/>
        </w:rPr>
        <w:t>ENV31</w:t>
      </w:r>
      <w:r w:rsidRPr="00763002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B90694">
        <w:rPr>
          <w:rFonts w:ascii="Verdana" w:hAnsi="Verdana" w:cs="Shruti"/>
          <w:sz w:val="18"/>
          <w:szCs w:val="18"/>
        </w:rPr>
        <w:t xml:space="preserve">Overall, how would you rate the job news media do in covering issues about global </w:t>
      </w:r>
      <w:r>
        <w:rPr>
          <w:rFonts w:ascii="Verdana" w:hAnsi="Verdana" w:cs="Shruti"/>
          <w:sz w:val="18"/>
          <w:szCs w:val="18"/>
        </w:rPr>
        <w:tab/>
      </w:r>
      <w:r w:rsidRPr="00B90694">
        <w:rPr>
          <w:rFonts w:ascii="Verdana" w:hAnsi="Verdana" w:cs="Shruti"/>
          <w:sz w:val="18"/>
          <w:szCs w:val="18"/>
        </w:rPr>
        <w:t>climate change?</w:t>
      </w:r>
    </w:p>
    <w:p w:rsidR="00B90694" w:rsidRDefault="00B90694" w:rsidP="00B90694">
      <w:pPr>
        <w:ind w:left="720" w:hanging="720"/>
        <w:rPr>
          <w:rFonts w:ascii="Verdana" w:hAnsi="Verdana" w:cs="Shruti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90694" w:rsidRPr="00075DE8" w:rsidTr="00B90694">
        <w:tc>
          <w:tcPr>
            <w:tcW w:w="1620" w:type="dxa"/>
            <w:vAlign w:val="bottom"/>
          </w:tcPr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B90694" w:rsidRPr="00075DE8" w:rsidRDefault="00B90694" w:rsidP="00B9069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90694" w:rsidRPr="00075DE8" w:rsidTr="007F5131">
        <w:tc>
          <w:tcPr>
            <w:tcW w:w="1620" w:type="dxa"/>
            <w:vAlign w:val="bottom"/>
          </w:tcPr>
          <w:p w:rsidR="00B90694" w:rsidRPr="00075DE8" w:rsidRDefault="007F5131" w:rsidP="007F5131">
            <w:pPr>
              <w:tabs>
                <w:tab w:val="left" w:pos="240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center"/>
          </w:tcPr>
          <w:p w:rsidR="00B90694" w:rsidRPr="00075DE8" w:rsidRDefault="00B9069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good job</w:t>
            </w:r>
          </w:p>
        </w:tc>
      </w:tr>
      <w:tr w:rsidR="00B90694" w:rsidRPr="00075DE8" w:rsidTr="007F5131">
        <w:tc>
          <w:tcPr>
            <w:tcW w:w="1620" w:type="dxa"/>
            <w:vAlign w:val="bottom"/>
          </w:tcPr>
          <w:p w:rsidR="00B90694" w:rsidRPr="00075DE8" w:rsidRDefault="007F5131" w:rsidP="007F513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6750" w:type="dxa"/>
            <w:vAlign w:val="center"/>
          </w:tcPr>
          <w:p w:rsidR="00B90694" w:rsidRPr="00B90694" w:rsidRDefault="00B90694" w:rsidP="00B90694">
            <w:pPr>
              <w:tabs>
                <w:tab w:val="left" w:pos="199"/>
              </w:tabs>
              <w:ind w:left="19"/>
              <w:rPr>
                <w:b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Somewhat good </w:t>
            </w:r>
            <w:r w:rsidR="008A3DB4">
              <w:rPr>
                <w:rFonts w:ascii="Verdana" w:hAnsi="Verdana"/>
                <w:sz w:val="18"/>
                <w:szCs w:val="18"/>
              </w:rPr>
              <w:t>job</w:t>
            </w:r>
          </w:p>
        </w:tc>
      </w:tr>
      <w:tr w:rsidR="00B90694" w:rsidRPr="00075DE8" w:rsidTr="007F5131">
        <w:tc>
          <w:tcPr>
            <w:tcW w:w="1620" w:type="dxa"/>
            <w:vAlign w:val="bottom"/>
          </w:tcPr>
          <w:p w:rsidR="00B90694" w:rsidRPr="00075DE8" w:rsidRDefault="007F5131" w:rsidP="007F513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B90694" w:rsidRDefault="008A3DB4" w:rsidP="008A3DB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bad job</w:t>
            </w:r>
          </w:p>
        </w:tc>
      </w:tr>
      <w:tr w:rsidR="00B90694" w:rsidRPr="00075DE8" w:rsidTr="007F5131">
        <w:tc>
          <w:tcPr>
            <w:tcW w:w="1620" w:type="dxa"/>
            <w:vAlign w:val="bottom"/>
          </w:tcPr>
          <w:p w:rsidR="00B90694" w:rsidRPr="00075DE8" w:rsidRDefault="007F5131" w:rsidP="007F513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center"/>
          </w:tcPr>
          <w:p w:rsidR="00B90694" w:rsidRDefault="008A3DB4" w:rsidP="00B9069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bad job</w:t>
            </w:r>
          </w:p>
        </w:tc>
      </w:tr>
      <w:tr w:rsidR="00B90694" w:rsidRPr="00075DE8" w:rsidTr="007F5131">
        <w:tc>
          <w:tcPr>
            <w:tcW w:w="1620" w:type="dxa"/>
            <w:vAlign w:val="bottom"/>
          </w:tcPr>
          <w:p w:rsidR="00B90694" w:rsidRPr="00075DE8" w:rsidRDefault="007F5131" w:rsidP="007F513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B90694" w:rsidRPr="00075DE8" w:rsidRDefault="00B9069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A3DB4" w:rsidRPr="00075DE8" w:rsidTr="007F5131">
        <w:tc>
          <w:tcPr>
            <w:tcW w:w="1620" w:type="dxa"/>
            <w:vAlign w:val="bottom"/>
          </w:tcPr>
          <w:p w:rsidR="008A3DB4" w:rsidRPr="00075DE8" w:rsidRDefault="008A3DB4" w:rsidP="007F513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A3DB4" w:rsidRPr="00075DE8" w:rsidRDefault="008A3DB4" w:rsidP="00B90694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90694" w:rsidRDefault="00B90694" w:rsidP="00B90694">
      <w:pPr>
        <w:rPr>
          <w:rFonts w:ascii="Verdana" w:hAnsi="Verdana" w:cs="ArialMT"/>
          <w:sz w:val="18"/>
          <w:szCs w:val="18"/>
        </w:rPr>
      </w:pPr>
    </w:p>
    <w:p w:rsidR="008A3DB4" w:rsidRDefault="008A3DB4" w:rsidP="008A3DB4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>NO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QUESTION</w:t>
      </w:r>
      <w:r w:rsidRPr="00BF4F0B">
        <w:rPr>
          <w:rFonts w:ascii="Verdana" w:hAnsi="Verdana" w:cs="Shruti"/>
          <w:b/>
          <w:color w:val="7F7F7F" w:themeColor="text1" w:themeTint="80"/>
          <w:sz w:val="18"/>
          <w:szCs w:val="18"/>
        </w:rPr>
        <w:t xml:space="preserve"> </w:t>
      </w:r>
      <w:r>
        <w:rPr>
          <w:rFonts w:ascii="Verdana" w:hAnsi="Verdana" w:cs="Shruti"/>
          <w:b/>
          <w:color w:val="7F7F7F" w:themeColor="text1" w:themeTint="80"/>
          <w:sz w:val="18"/>
          <w:szCs w:val="18"/>
        </w:rPr>
        <w:t>ENV32</w:t>
      </w:r>
    </w:p>
    <w:p w:rsidR="00235D20" w:rsidRDefault="00235D20" w:rsidP="008A3DB4">
      <w:pPr>
        <w:rPr>
          <w:rFonts w:ascii="Verdana" w:hAnsi="Verdana" w:cs="ArialMT"/>
          <w:b/>
          <w:sz w:val="18"/>
          <w:szCs w:val="18"/>
        </w:rPr>
      </w:pPr>
    </w:p>
    <w:p w:rsidR="008A3DB4" w:rsidRDefault="008A3DB4" w:rsidP="008A3DB4">
      <w:pPr>
        <w:rPr>
          <w:rFonts w:ascii="Verdana" w:hAnsi="Verdana" w:cs="ArialMT"/>
          <w:b/>
          <w:sz w:val="18"/>
          <w:szCs w:val="18"/>
        </w:rPr>
      </w:pPr>
      <w:r>
        <w:rPr>
          <w:rFonts w:ascii="Verdana" w:hAnsi="Verdana" w:cs="ArialMT"/>
          <w:b/>
          <w:sz w:val="18"/>
          <w:szCs w:val="18"/>
        </w:rPr>
        <w:t>[</w:t>
      </w:r>
      <w:r w:rsidRPr="008A3DB4">
        <w:rPr>
          <w:rFonts w:ascii="Verdana" w:hAnsi="Verdana" w:cs="ArialMT"/>
          <w:b/>
          <w:sz w:val="18"/>
          <w:szCs w:val="18"/>
        </w:rPr>
        <w:t>RANDOMIZE ITEMS ENV33-ENV34</w:t>
      </w:r>
      <w:r>
        <w:rPr>
          <w:rFonts w:ascii="Verdana" w:hAnsi="Verdana" w:cs="ArialMT"/>
          <w:b/>
          <w:sz w:val="18"/>
          <w:szCs w:val="18"/>
        </w:rPr>
        <w:t>]</w:t>
      </w:r>
    </w:p>
    <w:p w:rsidR="008A3DB4" w:rsidRPr="00075DE8" w:rsidRDefault="008A3DB4" w:rsidP="008A3DB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ASK FORM </w:t>
      </w:r>
      <w:r>
        <w:rPr>
          <w:rFonts w:ascii="Verdana" w:hAnsi="Verdana"/>
          <w:b/>
          <w:sz w:val="18"/>
          <w:szCs w:val="18"/>
        </w:rPr>
        <w:t>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A3DB4" w:rsidRPr="008A3DB4" w:rsidRDefault="008A3DB4" w:rsidP="008A3DB4">
      <w:pPr>
        <w:pStyle w:val="BodyText"/>
        <w:keepNext/>
        <w:keepLines/>
        <w:spacing w:after="0" w:line="240" w:lineRule="auto"/>
        <w:ind w:left="720" w:hanging="720"/>
        <w:rPr>
          <w:rFonts w:ascii="Calibri" w:eastAsia="Franklin Gothic Book" w:hAnsi="Calibri"/>
        </w:rPr>
      </w:pPr>
      <w:r w:rsidRPr="008A3DB4">
        <w:rPr>
          <w:rFonts w:ascii="Calibri" w:eastAsia="Franklin Gothic Book" w:hAnsi="Calibri"/>
        </w:rPr>
        <w:t>Thinking about the reporting you've seen or heard about global climate change…</w:t>
      </w:r>
    </w:p>
    <w:p w:rsidR="008A3DB4" w:rsidRDefault="008A3DB4" w:rsidP="008A3DB4">
      <w:pPr>
        <w:ind w:left="720" w:hanging="720"/>
        <w:rPr>
          <w:rFonts w:ascii="Verdana" w:eastAsiaTheme="minorHAnsi" w:hAnsi="Verdana"/>
          <w:b/>
          <w:sz w:val="18"/>
          <w:szCs w:val="18"/>
        </w:rPr>
      </w:pPr>
    </w:p>
    <w:p w:rsidR="008A3DB4" w:rsidRPr="002A0DAF" w:rsidRDefault="008A3DB4" w:rsidP="008A3DB4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763002">
        <w:rPr>
          <w:rFonts w:ascii="Verdana" w:hAnsi="Verdana" w:cs="Shruti"/>
          <w:sz w:val="18"/>
          <w:szCs w:val="18"/>
        </w:rPr>
        <w:t>ENV</w:t>
      </w:r>
      <w:r>
        <w:rPr>
          <w:rFonts w:ascii="Verdana" w:hAnsi="Verdana" w:cs="Shruti"/>
          <w:sz w:val="18"/>
          <w:szCs w:val="18"/>
        </w:rPr>
        <w:t>3</w:t>
      </w:r>
      <w:r w:rsidRPr="00763002">
        <w:rPr>
          <w:rFonts w:ascii="Verdana" w:hAnsi="Verdana" w:cs="Shruti"/>
          <w:sz w:val="18"/>
          <w:szCs w:val="18"/>
        </w:rPr>
        <w:t>3</w:t>
      </w:r>
      <w:r w:rsidRPr="00763002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A3DB4">
        <w:rPr>
          <w:rFonts w:ascii="Verdana" w:hAnsi="Verdana" w:cs="Shruti"/>
          <w:sz w:val="18"/>
          <w:szCs w:val="18"/>
        </w:rPr>
        <w:t>Do you thi</w:t>
      </w:r>
      <w:r w:rsidR="00740F40">
        <w:rPr>
          <w:rFonts w:ascii="Verdana" w:hAnsi="Verdana" w:cs="Shruti"/>
          <w:sz w:val="18"/>
          <w:szCs w:val="18"/>
        </w:rPr>
        <w:t>nk the news media generally</w:t>
      </w:r>
      <w:proofErr w:type="gramStart"/>
      <w:r w:rsidR="00740F40">
        <w:rPr>
          <w:rFonts w:ascii="Verdana" w:hAnsi="Verdana" w:cs="Shruti"/>
          <w:sz w:val="18"/>
          <w:szCs w:val="18"/>
        </w:rPr>
        <w:t>...</w:t>
      </w:r>
      <w:proofErr w:type="gramEnd"/>
      <w:r w:rsidR="00740F40">
        <w:rPr>
          <w:rFonts w:ascii="Verdana" w:hAnsi="Verdana" w:cs="Shruti"/>
          <w:sz w:val="18"/>
          <w:szCs w:val="18"/>
        </w:rPr>
        <w:t xml:space="preserve"> </w:t>
      </w:r>
      <w:r w:rsidRPr="00740F40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 xml:space="preserve">RANDOMIZE </w:t>
      </w:r>
      <w:r w:rsidRPr="008A3DB4">
        <w:rPr>
          <w:rFonts w:ascii="Verdana" w:hAnsi="Verdana" w:cs="Shruti"/>
          <w:b/>
          <w:sz w:val="18"/>
          <w:szCs w:val="18"/>
        </w:rPr>
        <w:t xml:space="preserve">ORDER OF OPTIONS 1 AND </w:t>
      </w:r>
      <w:r>
        <w:rPr>
          <w:rFonts w:ascii="Verdana" w:hAnsi="Verdana" w:cs="Shruti"/>
          <w:b/>
          <w:sz w:val="18"/>
          <w:szCs w:val="18"/>
        </w:rPr>
        <w:tab/>
      </w:r>
      <w:r w:rsidRPr="008A3DB4">
        <w:rPr>
          <w:rFonts w:ascii="Verdana" w:hAnsi="Verdana" w:cs="Shruti"/>
          <w:b/>
          <w:sz w:val="18"/>
          <w:szCs w:val="18"/>
        </w:rPr>
        <w:t>2 WITH 3 ALWAYS LAST</w:t>
      </w:r>
      <w:r w:rsidRPr="002A0DAF">
        <w:rPr>
          <w:rFonts w:ascii="Verdana" w:hAnsi="Verdana" w:cs="Shruti"/>
          <w:b/>
          <w:sz w:val="18"/>
          <w:szCs w:val="18"/>
        </w:rPr>
        <w:t>]</w:t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A3DB4" w:rsidRPr="00075DE8" w:rsidTr="008A3DB4">
        <w:trPr>
          <w:trHeight w:val="522"/>
        </w:trPr>
        <w:tc>
          <w:tcPr>
            <w:tcW w:w="1620" w:type="dxa"/>
            <w:vAlign w:val="bottom"/>
          </w:tcPr>
          <w:p w:rsidR="008A3DB4" w:rsidRPr="00075DE8" w:rsidRDefault="008A3DB4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A3DB4" w:rsidRPr="00075DE8" w:rsidRDefault="008A3DB4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A3DB4" w:rsidRPr="00075DE8" w:rsidRDefault="008A3DB4" w:rsidP="008A3DB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A3DB4" w:rsidRPr="00075DE8" w:rsidTr="008A3DB4">
        <w:tc>
          <w:tcPr>
            <w:tcW w:w="1620" w:type="dxa"/>
            <w:vAlign w:val="bottom"/>
          </w:tcPr>
          <w:p w:rsidR="008A3DB4" w:rsidRPr="00075DE8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8A3DB4" w:rsidRPr="00075DE8" w:rsidRDefault="008A3DB4" w:rsidP="008A3DB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8A3DB4">
              <w:rPr>
                <w:rFonts w:ascii="Verdana" w:hAnsi="Verdana"/>
                <w:sz w:val="18"/>
                <w:szCs w:val="18"/>
              </w:rPr>
              <w:t>Exaggerate the threat of climate change from global warming</w:t>
            </w:r>
          </w:p>
        </w:tc>
      </w:tr>
      <w:tr w:rsidR="008A3DB4" w:rsidRPr="00075DE8" w:rsidTr="008A3DB4">
        <w:tc>
          <w:tcPr>
            <w:tcW w:w="1620" w:type="dxa"/>
            <w:vAlign w:val="bottom"/>
          </w:tcPr>
          <w:p w:rsidR="008A3DB4" w:rsidRPr="00075DE8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50" w:type="dxa"/>
            <w:vAlign w:val="center"/>
          </w:tcPr>
          <w:p w:rsidR="008A3DB4" w:rsidRPr="00075DE8" w:rsidRDefault="008A3DB4" w:rsidP="008A3DB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8A3DB4">
              <w:rPr>
                <w:rFonts w:ascii="Verdana" w:hAnsi="Verdana"/>
                <w:sz w:val="18"/>
                <w:szCs w:val="18"/>
              </w:rPr>
              <w:t>Don't take the threat of climate change seriously enough</w:t>
            </w:r>
          </w:p>
        </w:tc>
      </w:tr>
      <w:tr w:rsidR="008A3DB4" w:rsidRPr="00075DE8" w:rsidTr="008A3DB4">
        <w:tc>
          <w:tcPr>
            <w:tcW w:w="1620" w:type="dxa"/>
            <w:vAlign w:val="bottom"/>
          </w:tcPr>
          <w:p w:rsidR="008A3DB4" w:rsidRPr="00075DE8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8A3DB4" w:rsidRDefault="008A3DB4" w:rsidP="008A3DB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8A3DB4">
              <w:rPr>
                <w:rFonts w:ascii="Verdana" w:hAnsi="Verdana"/>
                <w:sz w:val="18"/>
                <w:szCs w:val="18"/>
              </w:rPr>
              <w:t>Are about right in their reporting</w:t>
            </w:r>
          </w:p>
        </w:tc>
      </w:tr>
      <w:tr w:rsidR="008A3DB4" w:rsidRPr="00075DE8" w:rsidTr="008A3DB4">
        <w:tc>
          <w:tcPr>
            <w:tcW w:w="1620" w:type="dxa"/>
            <w:vAlign w:val="bottom"/>
          </w:tcPr>
          <w:p w:rsidR="008A3DB4" w:rsidRPr="00075DE8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8A3DB4" w:rsidRPr="00075DE8" w:rsidRDefault="008A3DB4" w:rsidP="008A3DB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F5131" w:rsidRPr="00075DE8" w:rsidTr="008A3DB4">
        <w:tc>
          <w:tcPr>
            <w:tcW w:w="1620" w:type="dxa"/>
            <w:vAlign w:val="bottom"/>
          </w:tcPr>
          <w:p w:rsidR="007F5131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7F5131" w:rsidRPr="00075DE8" w:rsidRDefault="007F5131" w:rsidP="008A3DB4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A3DB4" w:rsidRDefault="008A3DB4" w:rsidP="008A3DB4">
      <w:pPr>
        <w:rPr>
          <w:rFonts w:ascii="Verdana" w:hAnsi="Verdana" w:cs="ArialMT"/>
          <w:b/>
          <w:sz w:val="18"/>
          <w:szCs w:val="18"/>
        </w:rPr>
      </w:pPr>
    </w:p>
    <w:p w:rsidR="00393B5A" w:rsidRDefault="00393B5A" w:rsidP="008A3DB4">
      <w:pPr>
        <w:rPr>
          <w:rFonts w:ascii="Verdana" w:hAnsi="Verdana" w:cs="ArialMT"/>
          <w:b/>
          <w:sz w:val="18"/>
          <w:szCs w:val="18"/>
        </w:rPr>
      </w:pPr>
    </w:p>
    <w:p w:rsidR="00393B5A" w:rsidRDefault="00393B5A" w:rsidP="008A3DB4">
      <w:pPr>
        <w:rPr>
          <w:rFonts w:ascii="Verdana" w:hAnsi="Verdana" w:cs="ArialMT"/>
          <w:b/>
          <w:sz w:val="18"/>
          <w:szCs w:val="18"/>
        </w:rPr>
      </w:pPr>
    </w:p>
    <w:p w:rsidR="00393B5A" w:rsidRPr="008572A5" w:rsidRDefault="00393B5A" w:rsidP="008A3DB4">
      <w:pPr>
        <w:rPr>
          <w:rFonts w:ascii="Verdana" w:hAnsi="Verdana" w:cs="ArialMT"/>
          <w:b/>
          <w:sz w:val="18"/>
          <w:szCs w:val="18"/>
        </w:rPr>
      </w:pPr>
    </w:p>
    <w:p w:rsidR="008A3DB4" w:rsidRPr="00075DE8" w:rsidRDefault="008A3DB4" w:rsidP="008A3DB4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 xml:space="preserve">ASK FORM </w:t>
      </w:r>
      <w:r>
        <w:rPr>
          <w:rFonts w:ascii="Verdana" w:hAnsi="Verdana"/>
          <w:b/>
          <w:sz w:val="18"/>
          <w:szCs w:val="18"/>
        </w:rPr>
        <w:t>3</w:t>
      </w:r>
      <w:r w:rsidRPr="00075DE8">
        <w:rPr>
          <w:rFonts w:ascii="Verdana" w:hAnsi="Verdana"/>
          <w:b/>
          <w:sz w:val="18"/>
          <w:szCs w:val="18"/>
        </w:rPr>
        <w:t xml:space="preserve"> [N=</w:t>
      </w:r>
      <w:r w:rsidR="00C4090F">
        <w:rPr>
          <w:rFonts w:ascii="Verdana" w:hAnsi="Verdana"/>
          <w:b/>
          <w:sz w:val="18"/>
          <w:szCs w:val="18"/>
        </w:rPr>
        <w:t>1,534</w:t>
      </w:r>
      <w:r w:rsidRPr="00075DE8">
        <w:rPr>
          <w:rFonts w:ascii="Verdana" w:hAnsi="Verdana"/>
          <w:b/>
          <w:sz w:val="18"/>
          <w:szCs w:val="18"/>
        </w:rPr>
        <w:t>]:</w:t>
      </w:r>
    </w:p>
    <w:p w:rsidR="008A3DB4" w:rsidRPr="002A0DAF" w:rsidRDefault="008A3DB4" w:rsidP="008A3DB4">
      <w:pPr>
        <w:ind w:left="720" w:hanging="720"/>
        <w:rPr>
          <w:rFonts w:ascii="Verdana" w:hAnsi="Verdana" w:cs="Shruti"/>
          <w:b/>
          <w:sz w:val="18"/>
          <w:szCs w:val="18"/>
        </w:rPr>
      </w:pPr>
      <w:r w:rsidRPr="00763002">
        <w:rPr>
          <w:rFonts w:ascii="Verdana" w:hAnsi="Verdana" w:cs="Shruti"/>
          <w:sz w:val="18"/>
          <w:szCs w:val="18"/>
        </w:rPr>
        <w:t>ENV</w:t>
      </w:r>
      <w:r>
        <w:rPr>
          <w:rFonts w:ascii="Verdana" w:hAnsi="Verdana" w:cs="Shruti"/>
          <w:sz w:val="18"/>
          <w:szCs w:val="18"/>
        </w:rPr>
        <w:t>34</w:t>
      </w:r>
      <w:r w:rsidRPr="00763002">
        <w:rPr>
          <w:rFonts w:ascii="Verdana" w:hAnsi="Verdana" w:cs="Shruti"/>
          <w:sz w:val="18"/>
          <w:szCs w:val="18"/>
        </w:rPr>
        <w:tab/>
      </w:r>
      <w:r>
        <w:rPr>
          <w:rFonts w:ascii="Verdana" w:hAnsi="Verdana" w:cs="Shruti"/>
          <w:sz w:val="18"/>
          <w:szCs w:val="18"/>
        </w:rPr>
        <w:tab/>
      </w:r>
      <w:r w:rsidRPr="008A3DB4">
        <w:rPr>
          <w:rFonts w:ascii="Verdana" w:hAnsi="Verdana" w:cs="Shruti"/>
          <w:sz w:val="18"/>
          <w:szCs w:val="18"/>
        </w:rPr>
        <w:t>Do you think the news media generally</w:t>
      </w:r>
      <w:proofErr w:type="gramStart"/>
      <w:r w:rsidRPr="008A3DB4">
        <w:rPr>
          <w:rFonts w:ascii="Verdana" w:hAnsi="Verdana" w:cs="Shruti"/>
          <w:sz w:val="18"/>
          <w:szCs w:val="18"/>
        </w:rPr>
        <w:t>...</w:t>
      </w:r>
      <w:proofErr w:type="gramEnd"/>
      <w:r w:rsidRPr="008A3DB4">
        <w:rPr>
          <w:rFonts w:ascii="Verdana" w:hAnsi="Verdana" w:cs="Shruti"/>
          <w:sz w:val="18"/>
          <w:szCs w:val="18"/>
        </w:rPr>
        <w:t xml:space="preserve">  </w:t>
      </w:r>
      <w:r w:rsidRPr="00D42BAA">
        <w:rPr>
          <w:rFonts w:ascii="Verdana" w:hAnsi="Verdana" w:cs="Shruti"/>
          <w:b/>
          <w:sz w:val="18"/>
          <w:szCs w:val="18"/>
        </w:rPr>
        <w:t>[</w:t>
      </w:r>
      <w:r w:rsidRPr="002A0DAF">
        <w:rPr>
          <w:rFonts w:ascii="Verdana" w:hAnsi="Verdana" w:cs="Shruti"/>
          <w:b/>
          <w:sz w:val="18"/>
          <w:szCs w:val="18"/>
        </w:rPr>
        <w:t xml:space="preserve">RANDOMIZE </w:t>
      </w:r>
      <w:r w:rsidRPr="008A3DB4">
        <w:rPr>
          <w:rFonts w:ascii="Verdana" w:hAnsi="Verdana" w:cs="Shruti"/>
          <w:b/>
          <w:sz w:val="18"/>
          <w:szCs w:val="18"/>
        </w:rPr>
        <w:t xml:space="preserve">ORDER OF OPTIONS 1 AND </w:t>
      </w:r>
      <w:r>
        <w:rPr>
          <w:rFonts w:ascii="Verdana" w:hAnsi="Verdana" w:cs="Shruti"/>
          <w:b/>
          <w:sz w:val="18"/>
          <w:szCs w:val="18"/>
        </w:rPr>
        <w:tab/>
      </w:r>
      <w:r w:rsidRPr="008A3DB4">
        <w:rPr>
          <w:rFonts w:ascii="Verdana" w:hAnsi="Verdana" w:cs="Shruti"/>
          <w:b/>
          <w:sz w:val="18"/>
          <w:szCs w:val="18"/>
        </w:rPr>
        <w:t>2 WITH 3 ALWAYS LAST</w:t>
      </w:r>
      <w:r w:rsidRPr="002A0DAF">
        <w:rPr>
          <w:rFonts w:ascii="Verdana" w:hAnsi="Verdana" w:cs="Shruti"/>
          <w:b/>
          <w:sz w:val="18"/>
          <w:szCs w:val="18"/>
        </w:rPr>
        <w:t>]</w:t>
      </w:r>
    </w:p>
    <w:p w:rsidR="008A3DB4" w:rsidRPr="000A13ED" w:rsidRDefault="008A3DB4" w:rsidP="008A3DB4">
      <w:pPr>
        <w:rPr>
          <w:rFonts w:ascii="Verdana" w:hAnsi="Verdana"/>
          <w:sz w:val="18"/>
          <w:szCs w:val="18"/>
        </w:rPr>
      </w:pPr>
      <w:r>
        <w:rPr>
          <w:rFonts w:ascii="Verdana" w:hAnsi="Verdana" w:cs="ArialMT"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A3DB4" w:rsidRPr="00075DE8" w:rsidTr="008A3DB4">
        <w:tc>
          <w:tcPr>
            <w:tcW w:w="1620" w:type="dxa"/>
            <w:vAlign w:val="bottom"/>
          </w:tcPr>
          <w:p w:rsidR="008A3DB4" w:rsidRPr="00075DE8" w:rsidRDefault="008A3DB4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8A3DB4" w:rsidRPr="00075DE8" w:rsidRDefault="008A3DB4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A3DB4" w:rsidRPr="00075DE8" w:rsidRDefault="008A3DB4" w:rsidP="008A3DB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A3DB4" w:rsidRPr="00075DE8" w:rsidTr="008A3DB4">
        <w:tc>
          <w:tcPr>
            <w:tcW w:w="1620" w:type="dxa"/>
            <w:vAlign w:val="bottom"/>
          </w:tcPr>
          <w:p w:rsidR="008A3DB4" w:rsidRPr="00075DE8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8A3DB4" w:rsidRPr="00075DE8" w:rsidRDefault="008A3DB4" w:rsidP="008A3DB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8A3DB4">
              <w:rPr>
                <w:rFonts w:ascii="Verdana" w:hAnsi="Verdana"/>
                <w:sz w:val="18"/>
                <w:szCs w:val="18"/>
              </w:rPr>
              <w:t>Give too much attention to skeptics of climate change</w:t>
            </w:r>
          </w:p>
        </w:tc>
      </w:tr>
      <w:tr w:rsidR="008A3DB4" w:rsidRPr="00075DE8" w:rsidTr="008A3DB4">
        <w:tc>
          <w:tcPr>
            <w:tcW w:w="1620" w:type="dxa"/>
            <w:vAlign w:val="bottom"/>
          </w:tcPr>
          <w:p w:rsidR="008A3DB4" w:rsidRPr="00075DE8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center"/>
          </w:tcPr>
          <w:p w:rsidR="008A3DB4" w:rsidRPr="00075DE8" w:rsidRDefault="008A3DB4" w:rsidP="008A3DB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8A3DB4">
              <w:rPr>
                <w:rFonts w:ascii="Verdana" w:hAnsi="Verdana"/>
                <w:sz w:val="18"/>
                <w:szCs w:val="18"/>
              </w:rPr>
              <w:t>Give too little attention to skeptics of climate change</w:t>
            </w:r>
          </w:p>
        </w:tc>
      </w:tr>
      <w:tr w:rsidR="008A3DB4" w:rsidRPr="00075DE8" w:rsidTr="008A3DB4">
        <w:tc>
          <w:tcPr>
            <w:tcW w:w="1620" w:type="dxa"/>
            <w:vAlign w:val="bottom"/>
          </w:tcPr>
          <w:p w:rsidR="008A3DB4" w:rsidRPr="00075DE8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6750" w:type="dxa"/>
            <w:vAlign w:val="center"/>
          </w:tcPr>
          <w:p w:rsidR="008A3DB4" w:rsidRDefault="008A3DB4" w:rsidP="008A3DB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8A3DB4">
              <w:rPr>
                <w:rFonts w:ascii="Verdana" w:hAnsi="Verdana"/>
                <w:sz w:val="18"/>
                <w:szCs w:val="18"/>
              </w:rPr>
              <w:t>Give about the right amount of attention to skeptics of climate change</w:t>
            </w:r>
          </w:p>
        </w:tc>
      </w:tr>
      <w:tr w:rsidR="008A3DB4" w:rsidRPr="00075DE8" w:rsidTr="008A3DB4">
        <w:tc>
          <w:tcPr>
            <w:tcW w:w="1620" w:type="dxa"/>
            <w:vAlign w:val="bottom"/>
          </w:tcPr>
          <w:p w:rsidR="008A3DB4" w:rsidRPr="00075DE8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bottom"/>
          </w:tcPr>
          <w:p w:rsidR="008A3DB4" w:rsidRPr="00075DE8" w:rsidRDefault="008A3DB4" w:rsidP="008A3DB4">
            <w:pPr>
              <w:ind w:left="19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A3DB4" w:rsidRPr="00075DE8" w:rsidTr="008A3DB4">
        <w:tc>
          <w:tcPr>
            <w:tcW w:w="1620" w:type="dxa"/>
            <w:vAlign w:val="bottom"/>
          </w:tcPr>
          <w:p w:rsidR="008A3DB4" w:rsidRPr="00075DE8" w:rsidRDefault="008A3DB4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A3DB4" w:rsidRPr="00075DE8" w:rsidRDefault="008A3DB4" w:rsidP="008A3DB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A3DB4" w:rsidRDefault="008A3DB4" w:rsidP="00B90694">
      <w:pPr>
        <w:rPr>
          <w:rFonts w:ascii="Verdana" w:hAnsi="Verdana" w:cs="ArialMT"/>
          <w:sz w:val="18"/>
          <w:szCs w:val="18"/>
        </w:rPr>
      </w:pP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b/>
          <w:sz w:val="18"/>
          <w:szCs w:val="18"/>
        </w:rPr>
        <w:t>ASK ALL:</w:t>
      </w:r>
    </w:p>
    <w:p w:rsidR="00320078" w:rsidRPr="001145B8" w:rsidRDefault="00320078" w:rsidP="00320078">
      <w:pPr>
        <w:rPr>
          <w:rFonts w:ascii="Verdana" w:hAnsi="Verdana" w:cs="ArialMT"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>Here’s a different kind of question. (If you don’t know the answer, select “Not sure.”)  As far as you know...</w:t>
      </w:r>
    </w:p>
    <w:p w:rsidR="00320078" w:rsidRPr="001145B8" w:rsidRDefault="00320078" w:rsidP="00320078">
      <w:pPr>
        <w:rPr>
          <w:rFonts w:ascii="Verdana" w:hAnsi="Verdana" w:cs="ArialMT"/>
          <w:sz w:val="18"/>
          <w:szCs w:val="18"/>
        </w:rPr>
      </w:pP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b/>
          <w:sz w:val="18"/>
          <w:szCs w:val="18"/>
        </w:rPr>
        <w:t>ASK ALL:</w:t>
      </w: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>KNOSCT22</w:t>
      </w:r>
      <w:r w:rsidRPr="001145B8">
        <w:rPr>
          <w:rFonts w:ascii="Verdana" w:hAnsi="Verdana" w:cs="ArialMT"/>
          <w:sz w:val="18"/>
          <w:szCs w:val="18"/>
        </w:rPr>
        <w:tab/>
        <w:t xml:space="preserve">Which is the better way to determine whether a new drug is effective in treating a </w:t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  <w:t xml:space="preserve">disease? If a scientist has a group of 1,000 volunteers with the disease to study, should </w:t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  <w:t xml:space="preserve">she… </w:t>
      </w:r>
      <w:r w:rsidRPr="001145B8">
        <w:rPr>
          <w:rFonts w:ascii="Verdana" w:hAnsi="Verdana" w:cs="ArialMT"/>
          <w:b/>
          <w:sz w:val="18"/>
          <w:szCs w:val="18"/>
        </w:rPr>
        <w:t>[RANDOMIZE OPTIONS 1-2]</w:t>
      </w: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320078" w:rsidRPr="001145B8" w:rsidRDefault="00320078" w:rsidP="0032007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20078" w:rsidRPr="00175C62" w:rsidTr="007F5131">
        <w:tc>
          <w:tcPr>
            <w:tcW w:w="1620" w:type="dxa"/>
          </w:tcPr>
          <w:p w:rsidR="00320078" w:rsidRPr="001145B8" w:rsidRDefault="007F5131" w:rsidP="007F513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  <w:tc>
          <w:tcPr>
            <w:tcW w:w="6750" w:type="dxa"/>
            <w:vAlign w:val="center"/>
          </w:tcPr>
          <w:p w:rsidR="00320078" w:rsidRPr="001145B8" w:rsidRDefault="00320078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 xml:space="preserve">Give the drug to half of them but not to the other half, and compare how many in each group get better </w:t>
            </w:r>
            <w:r w:rsidRPr="001145B8">
              <w:rPr>
                <w:rFonts w:ascii="Verdana" w:hAnsi="Verdana"/>
                <w:i/>
                <w:sz w:val="18"/>
                <w:szCs w:val="18"/>
              </w:rPr>
              <w:t>(Correct)</w:t>
            </w:r>
          </w:p>
        </w:tc>
      </w:tr>
      <w:tr w:rsidR="00393B5A" w:rsidRPr="00175C62" w:rsidTr="007F5131">
        <w:tc>
          <w:tcPr>
            <w:tcW w:w="1620" w:type="dxa"/>
          </w:tcPr>
          <w:p w:rsidR="00393B5A" w:rsidRPr="001145B8" w:rsidRDefault="007F5131" w:rsidP="007F513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center"/>
          </w:tcPr>
          <w:p w:rsidR="00393B5A" w:rsidRPr="00175C62" w:rsidRDefault="00393B5A" w:rsidP="00996CC6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526DF7">
              <w:rPr>
                <w:rFonts w:ascii="Verdana" w:hAnsi="Verdana"/>
                <w:sz w:val="18"/>
                <w:szCs w:val="18"/>
              </w:rPr>
              <w:t>NET Incorrect/Not sure/No answer</w:t>
            </w:r>
          </w:p>
        </w:tc>
      </w:tr>
      <w:tr w:rsidR="00393B5A" w:rsidRPr="00175C62" w:rsidTr="007F5131">
        <w:tc>
          <w:tcPr>
            <w:tcW w:w="1620" w:type="dxa"/>
          </w:tcPr>
          <w:p w:rsidR="00393B5A" w:rsidRPr="001145B8" w:rsidRDefault="007F5131" w:rsidP="007F513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393B5A" w:rsidRPr="001145B8" w:rsidRDefault="007F5131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93B5A" w:rsidRPr="001145B8">
              <w:rPr>
                <w:rFonts w:ascii="Verdana" w:hAnsi="Verdana"/>
                <w:sz w:val="18"/>
                <w:szCs w:val="18"/>
              </w:rPr>
              <w:t>Give the drug to all of them and see how many get better</w:t>
            </w:r>
          </w:p>
        </w:tc>
      </w:tr>
      <w:tr w:rsidR="00393B5A" w:rsidRPr="00175C62" w:rsidTr="007F5131">
        <w:tc>
          <w:tcPr>
            <w:tcW w:w="1620" w:type="dxa"/>
          </w:tcPr>
          <w:p w:rsidR="00393B5A" w:rsidRPr="001145B8" w:rsidRDefault="007F5131" w:rsidP="007F513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393B5A" w:rsidRPr="001145B8" w:rsidRDefault="007F5131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93B5A" w:rsidRPr="001145B8"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393B5A" w:rsidRPr="00175C62" w:rsidTr="007F5131">
        <w:tc>
          <w:tcPr>
            <w:tcW w:w="1620" w:type="dxa"/>
          </w:tcPr>
          <w:p w:rsidR="00393B5A" w:rsidRPr="001145B8" w:rsidRDefault="007F5131" w:rsidP="007F513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393B5A" w:rsidRPr="00175C62" w:rsidRDefault="007F5131" w:rsidP="007F513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93B5A"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93B5A" w:rsidRPr="00175C62" w:rsidTr="007F5131">
        <w:tc>
          <w:tcPr>
            <w:tcW w:w="1620" w:type="dxa"/>
          </w:tcPr>
          <w:p w:rsidR="00393B5A" w:rsidRPr="001145B8" w:rsidRDefault="00393B5A" w:rsidP="007F513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393B5A" w:rsidRPr="001145B8" w:rsidRDefault="00393B5A" w:rsidP="00320078">
            <w:pPr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35D20" w:rsidRPr="00175C62" w:rsidRDefault="00235D20" w:rsidP="008A3DB4">
      <w:pPr>
        <w:rPr>
          <w:rFonts w:ascii="Verdana" w:hAnsi="Verdana" w:cs="ArialMT"/>
          <w:b/>
          <w:sz w:val="18"/>
          <w:szCs w:val="18"/>
        </w:rPr>
      </w:pPr>
    </w:p>
    <w:p w:rsidR="008A3DB4" w:rsidRPr="00175C62" w:rsidRDefault="008A3DB4" w:rsidP="008A3DB4">
      <w:pPr>
        <w:rPr>
          <w:rFonts w:ascii="Verdana" w:hAnsi="Verdana" w:cs="ArialMT"/>
          <w:b/>
          <w:sz w:val="18"/>
          <w:szCs w:val="18"/>
        </w:rPr>
      </w:pPr>
      <w:r w:rsidRPr="00175C62">
        <w:rPr>
          <w:rFonts w:ascii="Verdana" w:hAnsi="Verdana" w:cs="ArialMT"/>
          <w:b/>
          <w:sz w:val="18"/>
          <w:szCs w:val="18"/>
        </w:rPr>
        <w:t>[RANDOMIZE ITEMS KNOSCT23 TO KNOSCT34; KNOSCT22 ALWAYS FIRST]</w:t>
      </w:r>
    </w:p>
    <w:p w:rsidR="008A3DB4" w:rsidRPr="00175C62" w:rsidRDefault="008A3DB4" w:rsidP="008A3DB4">
      <w:pPr>
        <w:rPr>
          <w:rFonts w:ascii="Verdana" w:hAnsi="Verdana" w:cs="ArialMT"/>
          <w:b/>
          <w:sz w:val="18"/>
          <w:szCs w:val="18"/>
        </w:rPr>
      </w:pP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b/>
          <w:sz w:val="18"/>
          <w:szCs w:val="18"/>
        </w:rPr>
        <w:t>ASK ALL:</w:t>
      </w: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>KNOSCT23</w:t>
      </w:r>
      <w:r w:rsidRPr="001145B8">
        <w:rPr>
          <w:rFonts w:ascii="Verdana" w:hAnsi="Verdana" w:cs="ArialMT"/>
          <w:sz w:val="18"/>
          <w:szCs w:val="18"/>
        </w:rPr>
        <w:tab/>
        <w:t xml:space="preserve">What gas is made as a consequence of burning fossil fuels? Is it … </w:t>
      </w:r>
      <w:r w:rsidRPr="001145B8">
        <w:rPr>
          <w:rFonts w:ascii="Verdana" w:hAnsi="Verdana" w:cs="ArialMT"/>
          <w:b/>
          <w:sz w:val="18"/>
          <w:szCs w:val="18"/>
        </w:rPr>
        <w:t xml:space="preserve">[RANDOMIZE </w:t>
      </w:r>
      <w:r w:rsidRPr="001145B8">
        <w:rPr>
          <w:rFonts w:ascii="Verdana" w:hAnsi="Verdana" w:cs="ArialMT"/>
          <w:b/>
          <w:sz w:val="18"/>
          <w:szCs w:val="18"/>
        </w:rPr>
        <w:tab/>
      </w:r>
      <w:r w:rsidRPr="001145B8">
        <w:rPr>
          <w:rFonts w:ascii="Verdana" w:hAnsi="Verdana" w:cs="ArialMT"/>
          <w:b/>
          <w:sz w:val="18"/>
          <w:szCs w:val="18"/>
        </w:rPr>
        <w:tab/>
      </w:r>
      <w:r w:rsidRPr="001145B8">
        <w:rPr>
          <w:rFonts w:ascii="Verdana" w:hAnsi="Verdana" w:cs="ArialMT"/>
          <w:b/>
          <w:sz w:val="18"/>
          <w:szCs w:val="18"/>
        </w:rPr>
        <w:tab/>
        <w:t>OPTIONS 1-4]</w:t>
      </w:r>
    </w:p>
    <w:p w:rsidR="00320078" w:rsidRPr="001145B8" w:rsidRDefault="00320078" w:rsidP="00320078">
      <w:pPr>
        <w:tabs>
          <w:tab w:val="left" w:pos="1942"/>
        </w:tabs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b/>
          <w:sz w:val="18"/>
          <w:szCs w:val="18"/>
        </w:rPr>
        <w:tab/>
      </w: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320078" w:rsidRPr="001145B8" w:rsidRDefault="00320078" w:rsidP="0032007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6750" w:type="dxa"/>
            <w:vAlign w:val="center"/>
          </w:tcPr>
          <w:p w:rsidR="00320078" w:rsidRPr="001145B8" w:rsidRDefault="00320078" w:rsidP="00320078">
            <w:pPr>
              <w:tabs>
                <w:tab w:val="left" w:pos="199"/>
              </w:tabs>
              <w:ind w:left="19"/>
              <w:rPr>
                <w:rFonts w:ascii="Verdana" w:hAnsi="Verdana"/>
                <w:i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Carbon dioxide (</w:t>
            </w:r>
            <w:r w:rsidRPr="001145B8">
              <w:rPr>
                <w:rFonts w:ascii="Verdana" w:hAnsi="Verdana"/>
                <w:i/>
                <w:sz w:val="18"/>
                <w:szCs w:val="18"/>
              </w:rPr>
              <w:t>Correct)</w:t>
            </w:r>
          </w:p>
        </w:tc>
      </w:tr>
      <w:tr w:rsidR="00CF2743" w:rsidRPr="00175C62" w:rsidTr="00320078">
        <w:tc>
          <w:tcPr>
            <w:tcW w:w="1620" w:type="dxa"/>
            <w:vAlign w:val="bottom"/>
          </w:tcPr>
          <w:p w:rsidR="00CF2743" w:rsidRPr="00175C62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CF2743" w:rsidRPr="00175C62" w:rsidRDefault="00CF2743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526DF7">
              <w:rPr>
                <w:rFonts w:ascii="Verdana" w:hAnsi="Verdana"/>
                <w:sz w:val="18"/>
                <w:szCs w:val="18"/>
              </w:rPr>
              <w:t>NET Incorrect/Not sure/No answer</w:t>
            </w: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320078" w:rsidRPr="001145B8" w:rsidRDefault="007F5131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20078" w:rsidRPr="001145B8">
              <w:rPr>
                <w:rFonts w:ascii="Verdana" w:hAnsi="Verdana"/>
                <w:sz w:val="18"/>
                <w:szCs w:val="18"/>
              </w:rPr>
              <w:t>Hydrogen</w:t>
            </w: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center"/>
          </w:tcPr>
          <w:p w:rsidR="00320078" w:rsidRPr="001145B8" w:rsidRDefault="007F5131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20078" w:rsidRPr="001145B8">
              <w:rPr>
                <w:rFonts w:ascii="Verdana" w:hAnsi="Verdana"/>
                <w:sz w:val="18"/>
                <w:szCs w:val="18"/>
              </w:rPr>
              <w:t>Helium</w:t>
            </w: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320078" w:rsidRPr="001145B8" w:rsidRDefault="007F5131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20078" w:rsidRPr="001145B8">
              <w:rPr>
                <w:rFonts w:ascii="Verdana" w:hAnsi="Verdana"/>
                <w:sz w:val="18"/>
                <w:szCs w:val="18"/>
              </w:rPr>
              <w:t>Radon</w:t>
            </w: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6750" w:type="dxa"/>
            <w:vAlign w:val="center"/>
          </w:tcPr>
          <w:p w:rsidR="00320078" w:rsidRPr="001145B8" w:rsidRDefault="007F5131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20078" w:rsidRPr="001145B8"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320078" w:rsidRPr="00175C62" w:rsidTr="007F5131">
        <w:trPr>
          <w:trHeight w:val="243"/>
        </w:trPr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320078" w:rsidRPr="00175C62" w:rsidRDefault="007F5131" w:rsidP="007F513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20078"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7F5131" w:rsidRPr="00175C62" w:rsidTr="007F5131">
        <w:trPr>
          <w:trHeight w:val="243"/>
        </w:trPr>
        <w:tc>
          <w:tcPr>
            <w:tcW w:w="1620" w:type="dxa"/>
            <w:vAlign w:val="bottom"/>
          </w:tcPr>
          <w:p w:rsidR="007F5131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7F5131" w:rsidRDefault="007F5131" w:rsidP="007F513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A3DB4" w:rsidRPr="00175C62" w:rsidRDefault="008A3DB4" w:rsidP="008A3DB4">
      <w:pPr>
        <w:rPr>
          <w:rFonts w:ascii="Verdana" w:hAnsi="Verdana" w:cs="ArialMT"/>
          <w:b/>
          <w:sz w:val="18"/>
          <w:szCs w:val="18"/>
        </w:rPr>
      </w:pPr>
    </w:p>
    <w:p w:rsidR="008A3DB4" w:rsidRPr="00175C62" w:rsidRDefault="008A3DB4" w:rsidP="008A3DB4">
      <w:pPr>
        <w:ind w:left="720" w:hanging="720"/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175C62">
        <w:rPr>
          <w:rFonts w:ascii="Verdana" w:hAnsi="Verdana" w:cs="Shruti"/>
          <w:b/>
          <w:color w:val="7F7F7F" w:themeColor="text1" w:themeTint="80"/>
          <w:sz w:val="18"/>
          <w:szCs w:val="18"/>
        </w:rPr>
        <w:t>NO QUESTION KNOSCT24, KNOSCT25 AND KNOSCT26</w:t>
      </w:r>
    </w:p>
    <w:p w:rsidR="00106618" w:rsidRDefault="00106618" w:rsidP="00320078">
      <w:pPr>
        <w:rPr>
          <w:rFonts w:ascii="Verdana" w:hAnsi="Verdana" w:cs="ArialMT"/>
          <w:b/>
          <w:sz w:val="18"/>
          <w:szCs w:val="18"/>
        </w:rPr>
      </w:pPr>
    </w:p>
    <w:p w:rsidR="00106618" w:rsidRDefault="00106618" w:rsidP="00320078">
      <w:pPr>
        <w:rPr>
          <w:rFonts w:ascii="Verdana" w:hAnsi="Verdana" w:cs="ArialMT"/>
          <w:b/>
          <w:sz w:val="18"/>
          <w:szCs w:val="18"/>
        </w:rPr>
      </w:pPr>
    </w:p>
    <w:p w:rsidR="00106618" w:rsidRDefault="00106618" w:rsidP="00320078">
      <w:pPr>
        <w:rPr>
          <w:rFonts w:ascii="Verdana" w:hAnsi="Verdana" w:cs="ArialMT"/>
          <w:b/>
          <w:sz w:val="18"/>
          <w:szCs w:val="18"/>
        </w:rPr>
      </w:pPr>
    </w:p>
    <w:p w:rsidR="00106618" w:rsidRDefault="00106618" w:rsidP="00320078">
      <w:pPr>
        <w:rPr>
          <w:rFonts w:ascii="Verdana" w:hAnsi="Verdana" w:cs="ArialMT"/>
          <w:b/>
          <w:sz w:val="18"/>
          <w:szCs w:val="18"/>
        </w:rPr>
      </w:pPr>
    </w:p>
    <w:p w:rsidR="00106618" w:rsidRDefault="00106618" w:rsidP="00320078">
      <w:pPr>
        <w:rPr>
          <w:rFonts w:ascii="Verdana" w:hAnsi="Verdana" w:cs="ArialMT"/>
          <w:b/>
          <w:sz w:val="18"/>
          <w:szCs w:val="18"/>
        </w:rPr>
      </w:pPr>
    </w:p>
    <w:p w:rsidR="00106618" w:rsidRDefault="00106618" w:rsidP="00320078">
      <w:pPr>
        <w:rPr>
          <w:rFonts w:ascii="Verdana" w:hAnsi="Verdana" w:cs="ArialMT"/>
          <w:b/>
          <w:sz w:val="18"/>
          <w:szCs w:val="18"/>
        </w:rPr>
      </w:pP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b/>
          <w:sz w:val="18"/>
          <w:szCs w:val="18"/>
        </w:rPr>
        <w:lastRenderedPageBreak/>
        <w:t>ASK ALL:</w:t>
      </w: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>KNOSCT27</w:t>
      </w:r>
      <w:r w:rsidRPr="001145B8">
        <w:rPr>
          <w:rFonts w:ascii="Verdana" w:hAnsi="Verdana" w:cs="ArialMT"/>
          <w:sz w:val="18"/>
          <w:szCs w:val="18"/>
        </w:rPr>
        <w:tab/>
        <w:t xml:space="preserve">If the chances that an old bridge will collapse starts at 1% in week 1 and doubles each </w:t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  <w:t xml:space="preserve">week (as shown below), what is the chance that the old bridge will collapse during week </w:t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  <w:t>7?</w:t>
      </w: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</w:p>
    <w:p w:rsidR="00320078" w:rsidRPr="001145B8" w:rsidRDefault="00320078" w:rsidP="00320078">
      <w:pPr>
        <w:rPr>
          <w:rFonts w:ascii="Verdana" w:hAnsi="Verdana" w:cs="ArialMT"/>
          <w:sz w:val="18"/>
          <w:szCs w:val="18"/>
        </w:rPr>
      </w:pPr>
      <w:r w:rsidRPr="001145B8">
        <w:rPr>
          <w:rFonts w:ascii="Verdana" w:hAnsi="Verdana" w:cs="ArialMT"/>
          <w:b/>
          <w:sz w:val="18"/>
          <w:szCs w:val="18"/>
        </w:rPr>
        <w:tab/>
      </w:r>
      <w:r w:rsidRPr="001145B8">
        <w:rPr>
          <w:rFonts w:ascii="Verdana" w:hAnsi="Verdana" w:cs="ArialMT"/>
          <w:b/>
          <w:sz w:val="18"/>
          <w:szCs w:val="18"/>
        </w:rPr>
        <w:tab/>
      </w:r>
      <w:r w:rsidRPr="001145B8">
        <w:rPr>
          <w:rFonts w:ascii="Verdana" w:hAnsi="Verdana" w:cs="ArialMT"/>
          <w:b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 xml:space="preserve">Chances the bridge will collapse </w:t>
      </w:r>
      <w:proofErr w:type="gramStart"/>
      <w:r w:rsidRPr="001145B8">
        <w:rPr>
          <w:rFonts w:ascii="Verdana" w:hAnsi="Verdana" w:cs="ArialMT"/>
          <w:sz w:val="18"/>
          <w:szCs w:val="18"/>
        </w:rPr>
        <w:t>is</w:t>
      </w:r>
      <w:proofErr w:type="gramEnd"/>
      <w:r w:rsidRPr="001145B8">
        <w:rPr>
          <w:rFonts w:ascii="Verdana" w:hAnsi="Verdana" w:cs="ArialMT"/>
          <w:sz w:val="18"/>
          <w:szCs w:val="18"/>
        </w:rPr>
        <w:t xml:space="preserve"> …</w:t>
      </w:r>
    </w:p>
    <w:p w:rsidR="00320078" w:rsidRPr="001145B8" w:rsidRDefault="00320078" w:rsidP="00320078">
      <w:pPr>
        <w:rPr>
          <w:rFonts w:ascii="Verdana" w:hAnsi="Verdana" w:cs="ArialMT"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  <w:t>1%</w:t>
      </w:r>
      <w:r w:rsidRPr="001145B8">
        <w:rPr>
          <w:rFonts w:ascii="Verdana" w:hAnsi="Verdana" w:cs="ArialMT"/>
          <w:sz w:val="18"/>
          <w:szCs w:val="18"/>
        </w:rPr>
        <w:tab/>
        <w:t>at Week 1</w:t>
      </w:r>
    </w:p>
    <w:p w:rsidR="00320078" w:rsidRPr="001145B8" w:rsidRDefault="00320078" w:rsidP="00320078">
      <w:pPr>
        <w:rPr>
          <w:rFonts w:ascii="Verdana" w:hAnsi="Verdana" w:cs="ArialMT"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  <w:t>2%</w:t>
      </w:r>
      <w:r w:rsidRPr="001145B8">
        <w:rPr>
          <w:rFonts w:ascii="Verdana" w:hAnsi="Verdana" w:cs="ArialMT"/>
          <w:sz w:val="18"/>
          <w:szCs w:val="18"/>
        </w:rPr>
        <w:tab/>
        <w:t>at Week 2</w:t>
      </w:r>
    </w:p>
    <w:p w:rsidR="00320078" w:rsidRPr="001145B8" w:rsidRDefault="00320078" w:rsidP="00320078">
      <w:pPr>
        <w:rPr>
          <w:rFonts w:ascii="Verdana" w:hAnsi="Verdana" w:cs="ArialMT"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  <w:t>4%</w:t>
      </w:r>
      <w:r w:rsidRPr="001145B8">
        <w:rPr>
          <w:rFonts w:ascii="Verdana" w:hAnsi="Verdana" w:cs="ArialMT"/>
          <w:sz w:val="18"/>
          <w:szCs w:val="18"/>
        </w:rPr>
        <w:tab/>
        <w:t>at Week 3</w:t>
      </w:r>
    </w:p>
    <w:p w:rsidR="00320078" w:rsidRPr="001145B8" w:rsidRDefault="00320078" w:rsidP="00320078">
      <w:pPr>
        <w:rPr>
          <w:rFonts w:ascii="Verdana" w:hAnsi="Verdana" w:cs="ArialMT"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  <w:t>8%</w:t>
      </w:r>
      <w:r w:rsidRPr="001145B8">
        <w:rPr>
          <w:rFonts w:ascii="Verdana" w:hAnsi="Verdana" w:cs="ArialMT"/>
          <w:sz w:val="18"/>
          <w:szCs w:val="18"/>
        </w:rPr>
        <w:tab/>
        <w:t>at Week 4</w:t>
      </w: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b/>
          <w:sz w:val="18"/>
          <w:szCs w:val="18"/>
        </w:rPr>
        <w:tab/>
      </w:r>
      <w:r w:rsidRPr="001145B8">
        <w:rPr>
          <w:rFonts w:ascii="Verdana" w:hAnsi="Verdana" w:cs="ArialMT"/>
          <w:b/>
          <w:sz w:val="18"/>
          <w:szCs w:val="18"/>
        </w:rPr>
        <w:tab/>
      </w:r>
    </w:p>
    <w:p w:rsidR="00320078" w:rsidRPr="001145B8" w:rsidRDefault="00320078" w:rsidP="00320078">
      <w:pPr>
        <w:rPr>
          <w:rFonts w:ascii="Verdana" w:hAnsi="Verdana" w:cs="ArialMT"/>
          <w:sz w:val="18"/>
          <w:szCs w:val="18"/>
        </w:rPr>
      </w:pPr>
      <w:r w:rsidRPr="001145B8">
        <w:rPr>
          <w:rFonts w:ascii="Verdana" w:hAnsi="Verdana" w:cs="ArialMT"/>
          <w:b/>
          <w:sz w:val="18"/>
          <w:szCs w:val="18"/>
        </w:rPr>
        <w:tab/>
      </w:r>
      <w:r w:rsidRPr="001145B8">
        <w:rPr>
          <w:rFonts w:ascii="Verdana" w:hAnsi="Verdana" w:cs="ArialMT"/>
          <w:b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>Enter the % chance that the bridge will collapse at Week 7</w:t>
      </w:r>
    </w:p>
    <w:p w:rsidR="00320078" w:rsidRPr="001145B8" w:rsidRDefault="00320078" w:rsidP="00320078">
      <w:pPr>
        <w:rPr>
          <w:rFonts w:ascii="Verdana" w:hAnsi="Verdana" w:cs="ArialMT"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320078" w:rsidRPr="001145B8" w:rsidRDefault="00320078" w:rsidP="0032007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6750" w:type="dxa"/>
            <w:vAlign w:val="center"/>
          </w:tcPr>
          <w:p w:rsidR="00320078" w:rsidRPr="001145B8" w:rsidRDefault="00320078" w:rsidP="00320078">
            <w:pPr>
              <w:tabs>
                <w:tab w:val="left" w:pos="199"/>
              </w:tabs>
              <w:ind w:left="19"/>
              <w:rPr>
                <w:rFonts w:ascii="Verdana" w:hAnsi="Verdana"/>
                <w:i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64% (</w:t>
            </w:r>
            <w:r w:rsidRPr="001145B8">
              <w:rPr>
                <w:rFonts w:ascii="Verdana" w:hAnsi="Verdana"/>
                <w:i/>
                <w:sz w:val="18"/>
                <w:szCs w:val="18"/>
              </w:rPr>
              <w:t>Correct)</w:t>
            </w:r>
          </w:p>
        </w:tc>
      </w:tr>
      <w:tr w:rsidR="00CF2743" w:rsidRPr="00175C62" w:rsidTr="00320078">
        <w:tc>
          <w:tcPr>
            <w:tcW w:w="1620" w:type="dxa"/>
            <w:vAlign w:val="bottom"/>
          </w:tcPr>
          <w:p w:rsidR="00CF2743" w:rsidRPr="00175C62" w:rsidRDefault="00FB5F80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6750" w:type="dxa"/>
            <w:vAlign w:val="center"/>
          </w:tcPr>
          <w:p w:rsidR="00CF2743" w:rsidRPr="00175C62" w:rsidRDefault="00CF2743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526DF7">
              <w:rPr>
                <w:rFonts w:ascii="Verdana" w:hAnsi="Verdana"/>
                <w:sz w:val="18"/>
                <w:szCs w:val="18"/>
              </w:rPr>
              <w:t>NET Incorrect/Not sure/No answer</w:t>
            </w: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FB5F80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320078" w:rsidRPr="001145B8" w:rsidRDefault="00FB5F80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20078" w:rsidRPr="001145B8">
              <w:rPr>
                <w:rFonts w:ascii="Verdana" w:hAnsi="Verdana"/>
                <w:sz w:val="18"/>
                <w:szCs w:val="18"/>
              </w:rPr>
              <w:t>All other numeric responses</w:t>
            </w: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FB5F80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6750" w:type="dxa"/>
            <w:vAlign w:val="center"/>
          </w:tcPr>
          <w:p w:rsidR="00320078" w:rsidRPr="001145B8" w:rsidRDefault="00FB5F80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20078" w:rsidRPr="001145B8"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320078" w:rsidTr="00320078">
        <w:tc>
          <w:tcPr>
            <w:tcW w:w="1620" w:type="dxa"/>
            <w:vAlign w:val="bottom"/>
          </w:tcPr>
          <w:p w:rsidR="00320078" w:rsidRPr="001145B8" w:rsidRDefault="00FB5F80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center"/>
          </w:tcPr>
          <w:p w:rsidR="00320078" w:rsidRDefault="00FB5F80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20078"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20078" w:rsidRPr="00075DE8" w:rsidTr="00320078">
        <w:tc>
          <w:tcPr>
            <w:tcW w:w="1620" w:type="dxa"/>
            <w:vAlign w:val="bottom"/>
          </w:tcPr>
          <w:p w:rsidR="00320078" w:rsidRPr="00075DE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320078" w:rsidRPr="00075DE8" w:rsidRDefault="00320078" w:rsidP="0032007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20078" w:rsidRDefault="00320078" w:rsidP="00320078">
      <w:pPr>
        <w:rPr>
          <w:rFonts w:ascii="Verdana" w:hAnsi="Verdana" w:cs="ArialMT"/>
          <w:sz w:val="18"/>
          <w:szCs w:val="18"/>
        </w:rPr>
      </w:pPr>
    </w:p>
    <w:p w:rsidR="00320078" w:rsidRPr="001145B8" w:rsidRDefault="00320078" w:rsidP="00320078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  <w:r w:rsidRPr="001145B8">
        <w:rPr>
          <w:rFonts w:ascii="Verdana" w:hAnsi="Verdana" w:cs="Arial"/>
          <w:b/>
          <w:sz w:val="18"/>
          <w:szCs w:val="18"/>
        </w:rPr>
        <w:t>ASK ALL:</w:t>
      </w:r>
    </w:p>
    <w:p w:rsidR="00320078" w:rsidRPr="001145B8" w:rsidRDefault="00320078" w:rsidP="00320078">
      <w:pPr>
        <w:rPr>
          <w:rFonts w:ascii="Verdana" w:hAnsi="Verdana" w:cs="Shruti"/>
          <w:sz w:val="18"/>
          <w:szCs w:val="18"/>
        </w:rPr>
      </w:pPr>
      <w:r w:rsidRPr="001145B8">
        <w:rPr>
          <w:rFonts w:ascii="Verdana" w:hAnsi="Verdana" w:cs="Shruti"/>
          <w:sz w:val="18"/>
          <w:szCs w:val="18"/>
        </w:rPr>
        <w:t>KNOSCT28</w:t>
      </w:r>
      <w:r w:rsidRPr="001145B8">
        <w:rPr>
          <w:rFonts w:ascii="Verdana" w:hAnsi="Verdana" w:cs="Shruti"/>
          <w:sz w:val="18"/>
          <w:szCs w:val="18"/>
        </w:rPr>
        <w:tab/>
        <w:t>Which of the following conditions can be treated effectively by antibiotic medications?</w:t>
      </w:r>
    </w:p>
    <w:p w:rsidR="00320078" w:rsidRPr="001145B8" w:rsidRDefault="00320078" w:rsidP="00320078">
      <w:pPr>
        <w:rPr>
          <w:rFonts w:ascii="Verdana" w:hAnsi="Verdana" w:cs="Shruti"/>
          <w:sz w:val="18"/>
          <w:szCs w:val="18"/>
        </w:rPr>
      </w:pPr>
    </w:p>
    <w:p w:rsidR="00320078" w:rsidRPr="001145B8" w:rsidRDefault="00320078" w:rsidP="00320078">
      <w:pPr>
        <w:rPr>
          <w:rFonts w:ascii="Verdana" w:hAnsi="Verdana" w:cs="Shruti"/>
          <w:b/>
          <w:sz w:val="18"/>
          <w:szCs w:val="18"/>
        </w:rPr>
      </w:pPr>
      <w:r w:rsidRPr="001145B8">
        <w:rPr>
          <w:rFonts w:ascii="Verdana" w:hAnsi="Verdana" w:cs="Shruti"/>
          <w:sz w:val="18"/>
          <w:szCs w:val="18"/>
        </w:rPr>
        <w:tab/>
      </w:r>
      <w:r w:rsidRPr="001145B8">
        <w:rPr>
          <w:rFonts w:ascii="Verdana" w:hAnsi="Verdana" w:cs="Shruti"/>
          <w:sz w:val="18"/>
          <w:szCs w:val="18"/>
        </w:rPr>
        <w:tab/>
      </w:r>
      <w:r w:rsidR="0074231C" w:rsidRPr="001145B8">
        <w:rPr>
          <w:rFonts w:ascii="Verdana" w:hAnsi="Verdana" w:cs="Shruti"/>
          <w:i/>
          <w:sz w:val="18"/>
          <w:szCs w:val="18"/>
        </w:rPr>
        <w:t>[</w:t>
      </w:r>
      <w:r w:rsidRPr="001145B8">
        <w:rPr>
          <w:rFonts w:ascii="Verdana" w:hAnsi="Verdana" w:cs="Shruti"/>
          <w:i/>
          <w:sz w:val="18"/>
          <w:szCs w:val="18"/>
        </w:rPr>
        <w:t>Check all that apply</w:t>
      </w:r>
      <w:r w:rsidR="0074231C" w:rsidRPr="001145B8">
        <w:rPr>
          <w:rFonts w:ascii="Verdana" w:hAnsi="Verdana" w:cs="Shruti"/>
          <w:i/>
          <w:sz w:val="20"/>
          <w:szCs w:val="18"/>
        </w:rPr>
        <w:t>]</w:t>
      </w:r>
      <w:r w:rsidRPr="001145B8">
        <w:rPr>
          <w:rFonts w:ascii="Verdana" w:hAnsi="Verdana" w:cs="Shruti"/>
          <w:sz w:val="18"/>
          <w:szCs w:val="18"/>
        </w:rPr>
        <w:t xml:space="preserve"> </w:t>
      </w:r>
      <w:r w:rsidRPr="001145B8">
        <w:rPr>
          <w:rFonts w:ascii="Verdana" w:hAnsi="Verdana" w:cs="Shruti"/>
          <w:b/>
          <w:sz w:val="18"/>
          <w:szCs w:val="18"/>
        </w:rPr>
        <w:t>[RANDOMIZE ITEMS with ITEM e and f always last]</w:t>
      </w:r>
    </w:p>
    <w:p w:rsidR="00320078" w:rsidRPr="001145B8" w:rsidRDefault="00320078" w:rsidP="00320078"/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320078" w:rsidRPr="001145B8" w:rsidRDefault="00320078" w:rsidP="0032007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  <w:vAlign w:val="center"/>
          </w:tcPr>
          <w:p w:rsidR="00320078" w:rsidRPr="001145B8" w:rsidRDefault="00320078" w:rsidP="00320078">
            <w:pPr>
              <w:tabs>
                <w:tab w:val="left" w:pos="199"/>
              </w:tabs>
              <w:ind w:left="19"/>
              <w:rPr>
                <w:rFonts w:ascii="Verdana" w:hAnsi="Verdana"/>
                <w:i/>
                <w:sz w:val="18"/>
                <w:szCs w:val="18"/>
              </w:rPr>
            </w:pPr>
            <w:r w:rsidRPr="001145B8">
              <w:rPr>
                <w:rFonts w:ascii="Verdana" w:hAnsi="Verdana"/>
                <w:color w:val="000000"/>
                <w:sz w:val="18"/>
                <w:szCs w:val="18"/>
              </w:rPr>
              <w:t xml:space="preserve">Bacterial infection only </w:t>
            </w:r>
            <w:r w:rsidRPr="001145B8">
              <w:rPr>
                <w:rFonts w:ascii="Verdana" w:hAnsi="Verdana"/>
                <w:i/>
                <w:color w:val="000000"/>
                <w:sz w:val="18"/>
                <w:szCs w:val="18"/>
              </w:rPr>
              <w:t>(Correct)</w:t>
            </w: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56</w:t>
            </w:r>
          </w:p>
        </w:tc>
        <w:tc>
          <w:tcPr>
            <w:tcW w:w="6750" w:type="dxa"/>
            <w:vAlign w:val="center"/>
          </w:tcPr>
          <w:p w:rsidR="00320078" w:rsidRPr="001145B8" w:rsidRDefault="00320078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NET Incorrect/</w:t>
            </w:r>
            <w:r w:rsidR="00915AA3" w:rsidRPr="001145B8">
              <w:rPr>
                <w:rFonts w:ascii="Verdana" w:hAnsi="Verdana"/>
                <w:sz w:val="18"/>
                <w:szCs w:val="18"/>
              </w:rPr>
              <w:t>Not sure/</w:t>
            </w:r>
            <w:r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320078" w:rsidRPr="001145B8" w:rsidRDefault="00320078" w:rsidP="00320078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86"/>
        <w:gridCol w:w="1642"/>
        <w:gridCol w:w="1642"/>
      </w:tblGrid>
      <w:tr w:rsidR="00320078" w:rsidRPr="00175C62" w:rsidTr="00320078">
        <w:tc>
          <w:tcPr>
            <w:tcW w:w="5086" w:type="dxa"/>
          </w:tcPr>
          <w:p w:rsidR="00320078" w:rsidRPr="001145B8" w:rsidRDefault="00320078" w:rsidP="00320078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42" w:type="dxa"/>
            <w:vAlign w:val="bottom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642" w:type="dxa"/>
            <w:vAlign w:val="bottom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/No answer</w:t>
            </w:r>
          </w:p>
        </w:tc>
      </w:tr>
      <w:tr w:rsidR="00320078" w:rsidRPr="00175C62" w:rsidTr="00320078">
        <w:trPr>
          <w:trHeight w:val="171"/>
        </w:trPr>
        <w:tc>
          <w:tcPr>
            <w:tcW w:w="5086" w:type="dxa"/>
          </w:tcPr>
          <w:p w:rsidR="00320078" w:rsidRPr="001145B8" w:rsidRDefault="00320078" w:rsidP="00320078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 xml:space="preserve">a. </w:t>
            </w:r>
            <w:r w:rsidRPr="001145B8">
              <w:rPr>
                <w:rFonts w:ascii="Verdana" w:hAnsi="Verdana"/>
                <w:sz w:val="18"/>
                <w:szCs w:val="18"/>
              </w:rPr>
              <w:tab/>
              <w:t>Viral infections (such as a cold)</w:t>
            </w:r>
          </w:p>
        </w:tc>
        <w:tc>
          <w:tcPr>
            <w:tcW w:w="1642" w:type="dxa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42" w:type="dxa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20078" w:rsidRPr="00175C62" w:rsidTr="00320078">
        <w:trPr>
          <w:trHeight w:val="171"/>
        </w:trPr>
        <w:tc>
          <w:tcPr>
            <w:tcW w:w="5086" w:type="dxa"/>
          </w:tcPr>
          <w:p w:rsidR="00320078" w:rsidRPr="001145B8" w:rsidRDefault="00320078" w:rsidP="00320078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642" w:type="dxa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642" w:type="dxa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320078" w:rsidRPr="00175C62" w:rsidTr="00320078">
        <w:tc>
          <w:tcPr>
            <w:tcW w:w="5086" w:type="dxa"/>
          </w:tcPr>
          <w:p w:rsidR="00320078" w:rsidRPr="001145B8" w:rsidRDefault="00320078" w:rsidP="00320078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 xml:space="preserve">b. </w:t>
            </w:r>
            <w:r w:rsidRPr="001145B8">
              <w:rPr>
                <w:rFonts w:ascii="Verdana" w:hAnsi="Verdana"/>
                <w:sz w:val="18"/>
                <w:szCs w:val="18"/>
              </w:rPr>
              <w:tab/>
              <w:t>Fungal infections (such as athlete’s foot)</w:t>
            </w:r>
          </w:p>
        </w:tc>
        <w:tc>
          <w:tcPr>
            <w:tcW w:w="1642" w:type="dxa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42" w:type="dxa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20078" w:rsidRPr="00175C62" w:rsidTr="00320078">
        <w:tc>
          <w:tcPr>
            <w:tcW w:w="5086" w:type="dxa"/>
          </w:tcPr>
          <w:p w:rsidR="00320078" w:rsidRPr="001145B8" w:rsidRDefault="00320078" w:rsidP="00320078">
            <w:pPr>
              <w:tabs>
                <w:tab w:val="left" w:pos="702"/>
              </w:tabs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642" w:type="dxa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642" w:type="dxa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</w:tr>
      <w:tr w:rsidR="00320078" w:rsidRPr="00175C62" w:rsidTr="00320078">
        <w:tc>
          <w:tcPr>
            <w:tcW w:w="5086" w:type="dxa"/>
          </w:tcPr>
          <w:p w:rsidR="00320078" w:rsidRPr="001145B8" w:rsidRDefault="00320078" w:rsidP="00320078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c.</w:t>
            </w: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hAnsi="Verdana"/>
                <w:sz w:val="18"/>
                <w:szCs w:val="18"/>
              </w:rPr>
              <w:t xml:space="preserve">Bacterial infections (such as strep throat </w:t>
            </w:r>
            <w:r w:rsidRPr="001145B8">
              <w:rPr>
                <w:rFonts w:ascii="Verdana" w:hAnsi="Verdana"/>
                <w:sz w:val="18"/>
                <w:szCs w:val="18"/>
              </w:rPr>
              <w:tab/>
              <w:t>infections)</w:t>
            </w:r>
          </w:p>
        </w:tc>
        <w:tc>
          <w:tcPr>
            <w:tcW w:w="1642" w:type="dxa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42" w:type="dxa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20078" w:rsidRPr="00175C62" w:rsidTr="00320078">
        <w:tc>
          <w:tcPr>
            <w:tcW w:w="5086" w:type="dxa"/>
          </w:tcPr>
          <w:p w:rsidR="00320078" w:rsidRPr="001145B8" w:rsidRDefault="00320078" w:rsidP="00320078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642" w:type="dxa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  <w:tc>
          <w:tcPr>
            <w:tcW w:w="1642" w:type="dxa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</w:tr>
      <w:tr w:rsidR="00320078" w:rsidRPr="00175C62" w:rsidTr="00320078">
        <w:tc>
          <w:tcPr>
            <w:tcW w:w="5086" w:type="dxa"/>
          </w:tcPr>
          <w:p w:rsidR="00320078" w:rsidRPr="001145B8" w:rsidRDefault="00320078" w:rsidP="00320078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d.</w:t>
            </w: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hAnsi="Verdana"/>
                <w:sz w:val="18"/>
                <w:szCs w:val="18"/>
              </w:rPr>
              <w:t>Allergic reactions to insect bites</w:t>
            </w:r>
          </w:p>
        </w:tc>
        <w:tc>
          <w:tcPr>
            <w:tcW w:w="1642" w:type="dxa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42" w:type="dxa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20078" w:rsidRPr="00175C62" w:rsidTr="00320078">
        <w:tc>
          <w:tcPr>
            <w:tcW w:w="5086" w:type="dxa"/>
          </w:tcPr>
          <w:p w:rsidR="00320078" w:rsidRPr="001145B8" w:rsidRDefault="00320078" w:rsidP="00320078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642" w:type="dxa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642" w:type="dxa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</w:tr>
      <w:tr w:rsidR="00320078" w:rsidRPr="00175C62" w:rsidTr="00320078">
        <w:tc>
          <w:tcPr>
            <w:tcW w:w="5086" w:type="dxa"/>
          </w:tcPr>
          <w:p w:rsidR="00320078" w:rsidRPr="001145B8" w:rsidRDefault="00320078" w:rsidP="00320078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e.</w:t>
            </w: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hAnsi="Verdana"/>
                <w:sz w:val="18"/>
                <w:szCs w:val="18"/>
              </w:rPr>
              <w:t xml:space="preserve">None of these </w:t>
            </w:r>
            <w:r w:rsidRPr="001145B8">
              <w:rPr>
                <w:rFonts w:ascii="Verdana" w:hAnsi="Verdana"/>
                <w:b/>
                <w:sz w:val="18"/>
                <w:szCs w:val="18"/>
              </w:rPr>
              <w:t>[EXCLUSIVE PUNCH]</w:t>
            </w:r>
          </w:p>
        </w:tc>
        <w:tc>
          <w:tcPr>
            <w:tcW w:w="1642" w:type="dxa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42" w:type="dxa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20078" w:rsidRPr="00175C62" w:rsidTr="00320078">
        <w:tc>
          <w:tcPr>
            <w:tcW w:w="5086" w:type="dxa"/>
          </w:tcPr>
          <w:p w:rsidR="00320078" w:rsidRPr="001145B8" w:rsidRDefault="00320078" w:rsidP="00320078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642" w:type="dxa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642" w:type="dxa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98</w:t>
            </w:r>
          </w:p>
        </w:tc>
      </w:tr>
      <w:tr w:rsidR="00320078" w:rsidRPr="00175C62" w:rsidTr="00320078">
        <w:tc>
          <w:tcPr>
            <w:tcW w:w="5086" w:type="dxa"/>
          </w:tcPr>
          <w:p w:rsidR="00320078" w:rsidRPr="001145B8" w:rsidRDefault="00320078" w:rsidP="00320078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f.</w:t>
            </w: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hAnsi="Verdana"/>
                <w:sz w:val="18"/>
                <w:szCs w:val="18"/>
              </w:rPr>
              <w:t xml:space="preserve">Not sure </w:t>
            </w:r>
            <w:r w:rsidRPr="001145B8">
              <w:rPr>
                <w:rFonts w:ascii="Verdana" w:hAnsi="Verdana"/>
                <w:b/>
                <w:sz w:val="18"/>
                <w:szCs w:val="18"/>
              </w:rPr>
              <w:t>[EXCLUSIVE PUNCH]</w:t>
            </w:r>
          </w:p>
        </w:tc>
        <w:tc>
          <w:tcPr>
            <w:tcW w:w="1642" w:type="dxa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642" w:type="dxa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20078" w:rsidRPr="00175C62" w:rsidTr="00320078">
        <w:tc>
          <w:tcPr>
            <w:tcW w:w="5086" w:type="dxa"/>
          </w:tcPr>
          <w:p w:rsidR="00320078" w:rsidRPr="001145B8" w:rsidRDefault="00320078" w:rsidP="00320078">
            <w:pPr>
              <w:tabs>
                <w:tab w:val="left" w:pos="70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642" w:type="dxa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642" w:type="dxa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</w:tbl>
    <w:p w:rsidR="00320078" w:rsidRPr="001145B8" w:rsidRDefault="00320078" w:rsidP="008A3DB4">
      <w:pPr>
        <w:rPr>
          <w:rFonts w:ascii="Verdana" w:hAnsi="Verdana" w:cs="ArialMT"/>
          <w:b/>
          <w:sz w:val="18"/>
          <w:szCs w:val="18"/>
        </w:rPr>
      </w:pPr>
    </w:p>
    <w:p w:rsidR="00106618" w:rsidRDefault="00106618" w:rsidP="00320078">
      <w:pPr>
        <w:rPr>
          <w:rFonts w:ascii="Verdana" w:hAnsi="Verdana" w:cs="ArialMT"/>
          <w:b/>
          <w:sz w:val="18"/>
          <w:szCs w:val="18"/>
        </w:rPr>
      </w:pPr>
    </w:p>
    <w:p w:rsidR="00106618" w:rsidRDefault="00106618" w:rsidP="00320078">
      <w:pPr>
        <w:rPr>
          <w:rFonts w:ascii="Verdana" w:hAnsi="Verdana" w:cs="ArialMT"/>
          <w:b/>
          <w:sz w:val="18"/>
          <w:szCs w:val="18"/>
        </w:rPr>
      </w:pPr>
    </w:p>
    <w:p w:rsidR="00106618" w:rsidRDefault="00106618" w:rsidP="00320078">
      <w:pPr>
        <w:rPr>
          <w:rFonts w:ascii="Verdana" w:hAnsi="Verdana" w:cs="ArialMT"/>
          <w:b/>
          <w:sz w:val="18"/>
          <w:szCs w:val="18"/>
        </w:rPr>
      </w:pPr>
    </w:p>
    <w:p w:rsidR="00106618" w:rsidRDefault="00106618" w:rsidP="00320078">
      <w:pPr>
        <w:rPr>
          <w:rFonts w:ascii="Verdana" w:hAnsi="Verdana" w:cs="ArialMT"/>
          <w:b/>
          <w:sz w:val="18"/>
          <w:szCs w:val="18"/>
        </w:rPr>
      </w:pPr>
    </w:p>
    <w:p w:rsidR="00106618" w:rsidRDefault="00106618" w:rsidP="00320078">
      <w:pPr>
        <w:rPr>
          <w:rFonts w:ascii="Verdana" w:hAnsi="Verdana" w:cs="ArialMT"/>
          <w:b/>
          <w:sz w:val="18"/>
          <w:szCs w:val="18"/>
        </w:rPr>
      </w:pPr>
    </w:p>
    <w:p w:rsidR="007F5131" w:rsidRDefault="007F5131" w:rsidP="00320078">
      <w:pPr>
        <w:rPr>
          <w:rFonts w:ascii="Verdana" w:hAnsi="Verdana" w:cs="ArialMT"/>
          <w:b/>
          <w:sz w:val="18"/>
          <w:szCs w:val="18"/>
        </w:rPr>
      </w:pP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b/>
          <w:sz w:val="18"/>
          <w:szCs w:val="18"/>
        </w:rPr>
        <w:lastRenderedPageBreak/>
        <w:t>ASK ALL:</w:t>
      </w: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>KNOSCT29</w:t>
      </w:r>
      <w:r w:rsidRPr="001145B8">
        <w:rPr>
          <w:rFonts w:ascii="Verdana" w:hAnsi="Verdana" w:cs="ArialMT"/>
          <w:sz w:val="18"/>
          <w:szCs w:val="18"/>
        </w:rPr>
        <w:tab/>
        <w:t xml:space="preserve">If a scientist wants to determine if a new drug is effective at treating high blood pressure </w:t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  <w:t xml:space="preserve">by giving half of a group of 1,000 volunteers a new medication and the other half a </w:t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 w:cs="ArialMT"/>
          <w:sz w:val="18"/>
          <w:szCs w:val="18"/>
        </w:rPr>
        <w:tab/>
        <w:t xml:space="preserve">“sugar pill,” she wants to rule out… </w:t>
      </w:r>
      <w:r w:rsidRPr="001145B8">
        <w:rPr>
          <w:rFonts w:ascii="Verdana" w:hAnsi="Verdana" w:cs="ArialMT"/>
          <w:b/>
          <w:sz w:val="18"/>
          <w:szCs w:val="18"/>
        </w:rPr>
        <w:t>[RANDOMIZE OPTIONS 1-3]</w:t>
      </w:r>
    </w:p>
    <w:p w:rsidR="00320078" w:rsidRPr="001145B8" w:rsidRDefault="00320078" w:rsidP="00320078">
      <w:pPr>
        <w:rPr>
          <w:rFonts w:ascii="Verdana" w:hAnsi="Verdana" w:cs="ArialMT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320078" w:rsidRPr="001145B8" w:rsidRDefault="00320078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320078" w:rsidRPr="001145B8" w:rsidRDefault="00320078" w:rsidP="0032007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6750" w:type="dxa"/>
            <w:vAlign w:val="center"/>
          </w:tcPr>
          <w:p w:rsidR="00320078" w:rsidRPr="001145B8" w:rsidRDefault="00320078" w:rsidP="00320078">
            <w:pPr>
              <w:tabs>
                <w:tab w:val="left" w:pos="199"/>
              </w:tabs>
              <w:ind w:left="19"/>
              <w:rPr>
                <w:rFonts w:ascii="Verdana" w:hAnsi="Verdana"/>
                <w:i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 xml:space="preserve">A placebo effect </w:t>
            </w:r>
            <w:r w:rsidRPr="001145B8">
              <w:rPr>
                <w:rFonts w:ascii="Verdana" w:hAnsi="Verdana"/>
                <w:i/>
                <w:sz w:val="18"/>
                <w:szCs w:val="18"/>
              </w:rPr>
              <w:t>(Correct)</w:t>
            </w:r>
          </w:p>
        </w:tc>
      </w:tr>
      <w:tr w:rsidR="00CF2743" w:rsidRPr="00175C62" w:rsidTr="00320078">
        <w:tc>
          <w:tcPr>
            <w:tcW w:w="1620" w:type="dxa"/>
            <w:vAlign w:val="bottom"/>
          </w:tcPr>
          <w:p w:rsidR="00CF2743" w:rsidRPr="00175C62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CF2743" w:rsidRPr="00175C62" w:rsidRDefault="00CF2743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526DF7">
              <w:rPr>
                <w:rFonts w:ascii="Verdana" w:hAnsi="Verdana"/>
                <w:sz w:val="18"/>
                <w:szCs w:val="18"/>
              </w:rPr>
              <w:t>NET Incorrect/Not sure/No answer</w:t>
            </w: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320078" w:rsidRPr="001145B8" w:rsidRDefault="007F5131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20078" w:rsidRPr="001145B8">
              <w:rPr>
                <w:rFonts w:ascii="Verdana" w:hAnsi="Verdana"/>
                <w:sz w:val="18"/>
                <w:szCs w:val="18"/>
              </w:rPr>
              <w:t>A third person effect</w:t>
            </w: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320078" w:rsidRPr="001145B8" w:rsidRDefault="007F5131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20078" w:rsidRPr="001145B8">
              <w:rPr>
                <w:rFonts w:ascii="Verdana" w:hAnsi="Verdana"/>
                <w:sz w:val="18"/>
                <w:szCs w:val="18"/>
              </w:rPr>
              <w:t>A false consensus effect</w:t>
            </w: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6750" w:type="dxa"/>
            <w:vAlign w:val="center"/>
          </w:tcPr>
          <w:p w:rsidR="00320078" w:rsidRPr="001145B8" w:rsidRDefault="007F5131" w:rsidP="00320078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20078" w:rsidRPr="001145B8"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320078" w:rsidRPr="00175C62" w:rsidTr="00320078">
        <w:tc>
          <w:tcPr>
            <w:tcW w:w="1620" w:type="dxa"/>
            <w:vAlign w:val="bottom"/>
          </w:tcPr>
          <w:p w:rsidR="00320078" w:rsidRPr="001145B8" w:rsidRDefault="007F5131" w:rsidP="0032007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320078" w:rsidRPr="00175C62" w:rsidRDefault="007F5131" w:rsidP="007F513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320078"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8A3DB4" w:rsidRPr="00175C62" w:rsidRDefault="008A3DB4" w:rsidP="008A3DB4">
      <w:pPr>
        <w:rPr>
          <w:rFonts w:ascii="Verdana" w:hAnsi="Verdana" w:cs="ArialMT"/>
          <w:b/>
          <w:sz w:val="18"/>
          <w:szCs w:val="18"/>
        </w:rPr>
      </w:pPr>
    </w:p>
    <w:p w:rsidR="008A3DB4" w:rsidRPr="00175C62" w:rsidRDefault="008A3DB4" w:rsidP="008A3DB4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  <w:r w:rsidRPr="00175C62">
        <w:rPr>
          <w:rFonts w:ascii="Verdana" w:hAnsi="Verdana" w:cs="Shruti"/>
          <w:b/>
          <w:color w:val="7F7F7F" w:themeColor="text1" w:themeTint="80"/>
          <w:sz w:val="18"/>
          <w:szCs w:val="18"/>
        </w:rPr>
        <w:t>NO QUESTION KNOSCT30</w:t>
      </w:r>
    </w:p>
    <w:p w:rsidR="008A3DB4" w:rsidRPr="00175C62" w:rsidRDefault="008A3DB4" w:rsidP="008A3DB4">
      <w:pPr>
        <w:rPr>
          <w:rFonts w:ascii="Verdana" w:hAnsi="Verdana" w:cs="Shruti"/>
          <w:b/>
          <w:color w:val="7F7F7F" w:themeColor="text1" w:themeTint="80"/>
          <w:sz w:val="18"/>
          <w:szCs w:val="18"/>
        </w:rPr>
      </w:pPr>
    </w:p>
    <w:p w:rsidR="008A3DB4" w:rsidRPr="001145B8" w:rsidRDefault="008A3DB4" w:rsidP="008A3DB4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b/>
          <w:sz w:val="18"/>
          <w:szCs w:val="18"/>
        </w:rPr>
        <w:t>ASK ALL:</w:t>
      </w:r>
    </w:p>
    <w:p w:rsidR="008A3DB4" w:rsidRPr="001145B8" w:rsidRDefault="008A3DB4" w:rsidP="008A3DB4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>KNOSCT31</w:t>
      </w:r>
      <w:r w:rsidRPr="001145B8">
        <w:rPr>
          <w:rFonts w:ascii="Verdana" w:hAnsi="Verdana" w:cs="ArialMT"/>
          <w:sz w:val="18"/>
          <w:szCs w:val="18"/>
        </w:rPr>
        <w:tab/>
      </w:r>
      <w:r w:rsidR="00C7089B" w:rsidRPr="001145B8">
        <w:rPr>
          <w:rFonts w:ascii="Verdana" w:hAnsi="Verdana" w:cs="ArialMT"/>
          <w:sz w:val="18"/>
          <w:szCs w:val="18"/>
        </w:rPr>
        <w:t xml:space="preserve">Which of these terms refers to health benefits occurring when most people in a </w:t>
      </w:r>
      <w:r w:rsidR="00C7089B" w:rsidRPr="001145B8">
        <w:rPr>
          <w:rFonts w:ascii="Verdana" w:hAnsi="Verdana" w:cs="ArialMT"/>
          <w:sz w:val="18"/>
          <w:szCs w:val="18"/>
        </w:rPr>
        <w:tab/>
      </w:r>
      <w:r w:rsidR="00C7089B" w:rsidRPr="001145B8">
        <w:rPr>
          <w:rFonts w:ascii="Verdana" w:hAnsi="Verdana" w:cs="ArialMT"/>
          <w:sz w:val="18"/>
          <w:szCs w:val="18"/>
        </w:rPr>
        <w:tab/>
      </w:r>
      <w:r w:rsidR="00C7089B" w:rsidRPr="001145B8">
        <w:rPr>
          <w:rFonts w:ascii="Verdana" w:hAnsi="Verdana" w:cs="ArialMT"/>
          <w:sz w:val="18"/>
          <w:szCs w:val="18"/>
        </w:rPr>
        <w:tab/>
        <w:t xml:space="preserve">population get a vaccine? </w:t>
      </w:r>
      <w:r w:rsidRPr="001145B8">
        <w:rPr>
          <w:rFonts w:ascii="Verdana" w:hAnsi="Verdana" w:cs="ArialMT"/>
          <w:b/>
          <w:sz w:val="18"/>
          <w:szCs w:val="18"/>
        </w:rPr>
        <w:t>[RANDOMIZE OPTIONS 1-3]</w:t>
      </w:r>
    </w:p>
    <w:p w:rsidR="008A3DB4" w:rsidRPr="001145B8" w:rsidRDefault="008A3DB4" w:rsidP="008A3DB4">
      <w:pPr>
        <w:rPr>
          <w:rFonts w:ascii="Verdana" w:hAnsi="Verdana" w:cs="ArialMT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A3DB4" w:rsidRPr="00101295" w:rsidTr="008A3DB4">
        <w:tc>
          <w:tcPr>
            <w:tcW w:w="1620" w:type="dxa"/>
            <w:vAlign w:val="bottom"/>
          </w:tcPr>
          <w:p w:rsidR="008A3DB4" w:rsidRPr="001145B8" w:rsidRDefault="008A3DB4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8A3DB4" w:rsidRPr="001145B8" w:rsidRDefault="008A3DB4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8A3DB4" w:rsidRPr="001145B8" w:rsidRDefault="008A3DB4" w:rsidP="008A3DB4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A3DB4" w:rsidRPr="00101295" w:rsidTr="008A3DB4">
        <w:tc>
          <w:tcPr>
            <w:tcW w:w="1620" w:type="dxa"/>
            <w:vAlign w:val="bottom"/>
          </w:tcPr>
          <w:p w:rsidR="008A3DB4" w:rsidRPr="00101295" w:rsidRDefault="007F5131" w:rsidP="008A3DB4">
            <w:pPr>
              <w:jc w:val="center"/>
              <w:rPr>
                <w:rFonts w:ascii="Verdana" w:hAnsi="Verdana"/>
                <w:sz w:val="18"/>
                <w:szCs w:val="18"/>
                <w:highlight w:val="yellow"/>
              </w:rPr>
            </w:pPr>
            <w:r w:rsidRPr="007F5131"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8A3DB4" w:rsidRPr="001145B8" w:rsidRDefault="00C7089B" w:rsidP="008A3DB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Herd immunity</w:t>
            </w:r>
            <w:r w:rsidR="00101295" w:rsidRPr="001145B8">
              <w:rPr>
                <w:rFonts w:ascii="Verdana" w:hAnsi="Verdana"/>
                <w:sz w:val="18"/>
                <w:szCs w:val="18"/>
              </w:rPr>
              <w:t xml:space="preserve"> </w:t>
            </w:r>
            <w:r w:rsidR="00101295" w:rsidRPr="001145B8">
              <w:rPr>
                <w:rFonts w:ascii="Verdana" w:hAnsi="Verdana"/>
                <w:i/>
                <w:sz w:val="18"/>
                <w:szCs w:val="18"/>
              </w:rPr>
              <w:t>(Correct)</w:t>
            </w:r>
          </w:p>
        </w:tc>
      </w:tr>
      <w:tr w:rsidR="00CF2743" w:rsidRPr="00101295" w:rsidTr="008A3DB4">
        <w:tc>
          <w:tcPr>
            <w:tcW w:w="1620" w:type="dxa"/>
            <w:vAlign w:val="bottom"/>
          </w:tcPr>
          <w:p w:rsidR="00CF2743" w:rsidRPr="007F5131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5131"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6750" w:type="dxa"/>
            <w:vAlign w:val="center"/>
          </w:tcPr>
          <w:p w:rsidR="00CF2743" w:rsidRPr="00CF2743" w:rsidRDefault="00CF2743" w:rsidP="008A3DB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526DF7">
              <w:rPr>
                <w:rFonts w:ascii="Verdana" w:hAnsi="Verdana"/>
                <w:sz w:val="18"/>
                <w:szCs w:val="18"/>
              </w:rPr>
              <w:t>NET Incorrect/Not sure/No answer</w:t>
            </w:r>
          </w:p>
        </w:tc>
      </w:tr>
      <w:tr w:rsidR="008A3DB4" w:rsidRPr="00101295" w:rsidTr="008A3DB4">
        <w:tc>
          <w:tcPr>
            <w:tcW w:w="1620" w:type="dxa"/>
            <w:vAlign w:val="bottom"/>
          </w:tcPr>
          <w:p w:rsidR="008A3DB4" w:rsidRPr="007F5131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5131"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center"/>
          </w:tcPr>
          <w:p w:rsidR="008A3DB4" w:rsidRPr="001145B8" w:rsidRDefault="007F5131" w:rsidP="008A3DB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C7089B" w:rsidRPr="001145B8">
              <w:rPr>
                <w:rFonts w:ascii="Verdana" w:hAnsi="Verdana"/>
                <w:sz w:val="18"/>
                <w:szCs w:val="18"/>
              </w:rPr>
              <w:t>Population control</w:t>
            </w:r>
          </w:p>
        </w:tc>
      </w:tr>
      <w:tr w:rsidR="008A3DB4" w:rsidRPr="00101295" w:rsidTr="008A3DB4">
        <w:tc>
          <w:tcPr>
            <w:tcW w:w="1620" w:type="dxa"/>
            <w:vAlign w:val="bottom"/>
          </w:tcPr>
          <w:p w:rsidR="008A3DB4" w:rsidRPr="007F5131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5131"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8A3DB4" w:rsidRPr="001145B8" w:rsidRDefault="007F5131" w:rsidP="008A3DB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C7089B" w:rsidRPr="001145B8">
              <w:rPr>
                <w:rFonts w:ascii="Verdana" w:hAnsi="Verdana"/>
                <w:sz w:val="18"/>
                <w:szCs w:val="18"/>
              </w:rPr>
              <w:t>Vaccination rate</w:t>
            </w:r>
          </w:p>
        </w:tc>
      </w:tr>
      <w:tr w:rsidR="008A3DB4" w:rsidRPr="00101295" w:rsidTr="008A3DB4">
        <w:tc>
          <w:tcPr>
            <w:tcW w:w="1620" w:type="dxa"/>
            <w:vAlign w:val="bottom"/>
          </w:tcPr>
          <w:p w:rsidR="008A3DB4" w:rsidRPr="007F5131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5131"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6750" w:type="dxa"/>
            <w:vAlign w:val="center"/>
          </w:tcPr>
          <w:p w:rsidR="008A3DB4" w:rsidRPr="001145B8" w:rsidRDefault="007F5131" w:rsidP="008A3DB4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8A3DB4" w:rsidRPr="001145B8"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8A3DB4" w:rsidRPr="00075DE8" w:rsidTr="008A3DB4">
        <w:tc>
          <w:tcPr>
            <w:tcW w:w="1620" w:type="dxa"/>
            <w:vAlign w:val="bottom"/>
          </w:tcPr>
          <w:p w:rsidR="008A3DB4" w:rsidRPr="007F5131" w:rsidRDefault="007F5131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F5131"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8A3DB4" w:rsidRPr="00CF2743" w:rsidRDefault="007F5131" w:rsidP="007F513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8A3DB4"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A3DB4" w:rsidRPr="00075DE8" w:rsidTr="008A3DB4">
        <w:tc>
          <w:tcPr>
            <w:tcW w:w="1620" w:type="dxa"/>
            <w:vAlign w:val="bottom"/>
          </w:tcPr>
          <w:p w:rsidR="008A3DB4" w:rsidRPr="007F5131" w:rsidRDefault="008A3DB4" w:rsidP="008A3DB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8A3DB4" w:rsidRPr="00CF2743" w:rsidRDefault="008A3DB4" w:rsidP="008A3DB4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01295" w:rsidRPr="001145B8" w:rsidRDefault="00101295" w:rsidP="00101295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  <w:r w:rsidRPr="001145B8">
        <w:rPr>
          <w:rFonts w:ascii="Verdana" w:hAnsi="Verdana" w:cs="Arial"/>
          <w:b/>
          <w:sz w:val="18"/>
          <w:szCs w:val="18"/>
        </w:rPr>
        <w:t>ASK ALL:</w:t>
      </w:r>
    </w:p>
    <w:p w:rsidR="00101295" w:rsidRPr="001145B8" w:rsidRDefault="00101295" w:rsidP="00101295">
      <w:pPr>
        <w:rPr>
          <w:rFonts w:ascii="Verdana" w:hAnsi="Verdana" w:cs="Shruti"/>
          <w:sz w:val="18"/>
          <w:szCs w:val="18"/>
        </w:rPr>
      </w:pPr>
      <w:r w:rsidRPr="001145B8">
        <w:rPr>
          <w:rFonts w:ascii="Verdana" w:hAnsi="Verdana" w:cs="Shruti"/>
          <w:sz w:val="18"/>
          <w:szCs w:val="18"/>
        </w:rPr>
        <w:t>KNOSCT32</w:t>
      </w:r>
      <w:r w:rsidRPr="001145B8">
        <w:rPr>
          <w:rFonts w:ascii="Verdana" w:hAnsi="Verdana" w:cs="Shruti"/>
          <w:sz w:val="18"/>
          <w:szCs w:val="18"/>
        </w:rPr>
        <w:tab/>
        <w:t xml:space="preserve">Which of the following can be genetically modified? </w:t>
      </w:r>
    </w:p>
    <w:p w:rsidR="00101295" w:rsidRPr="001145B8" w:rsidRDefault="00101295" w:rsidP="00101295">
      <w:pPr>
        <w:rPr>
          <w:rFonts w:ascii="Verdana" w:hAnsi="Verdana" w:cs="Shruti"/>
          <w:sz w:val="18"/>
          <w:szCs w:val="18"/>
        </w:rPr>
      </w:pPr>
    </w:p>
    <w:p w:rsidR="00101295" w:rsidRPr="001145B8" w:rsidRDefault="00101295" w:rsidP="00101295">
      <w:pPr>
        <w:rPr>
          <w:rFonts w:ascii="Verdana" w:hAnsi="Verdana" w:cs="Shruti"/>
          <w:b/>
          <w:sz w:val="18"/>
          <w:szCs w:val="18"/>
        </w:rPr>
      </w:pPr>
      <w:r w:rsidRPr="001145B8">
        <w:rPr>
          <w:rFonts w:ascii="Verdana" w:hAnsi="Verdana" w:cs="Shruti"/>
          <w:sz w:val="18"/>
          <w:szCs w:val="18"/>
        </w:rPr>
        <w:tab/>
      </w:r>
      <w:r w:rsidRPr="001145B8">
        <w:rPr>
          <w:rFonts w:ascii="Verdana" w:hAnsi="Verdana" w:cs="Shruti"/>
          <w:sz w:val="18"/>
          <w:szCs w:val="18"/>
        </w:rPr>
        <w:tab/>
      </w:r>
      <w:r w:rsidR="0074231C" w:rsidRPr="001145B8">
        <w:rPr>
          <w:rFonts w:ascii="Verdana" w:hAnsi="Verdana" w:cs="Shruti"/>
          <w:i/>
          <w:sz w:val="18"/>
          <w:szCs w:val="18"/>
        </w:rPr>
        <w:t>[</w:t>
      </w:r>
      <w:r w:rsidRPr="001145B8">
        <w:rPr>
          <w:rFonts w:ascii="Verdana" w:hAnsi="Verdana" w:cs="Shruti"/>
          <w:i/>
          <w:sz w:val="18"/>
          <w:szCs w:val="18"/>
        </w:rPr>
        <w:t>Check all that apply</w:t>
      </w:r>
      <w:r w:rsidR="0074231C" w:rsidRPr="001145B8">
        <w:rPr>
          <w:rFonts w:ascii="Verdana" w:hAnsi="Verdana" w:cs="Shruti"/>
          <w:i/>
          <w:sz w:val="18"/>
          <w:szCs w:val="18"/>
        </w:rPr>
        <w:t>]</w:t>
      </w:r>
      <w:r w:rsidRPr="001145B8">
        <w:rPr>
          <w:rFonts w:ascii="Verdana" w:hAnsi="Verdana" w:cs="Shruti"/>
          <w:sz w:val="18"/>
          <w:szCs w:val="18"/>
        </w:rPr>
        <w:t xml:space="preserve"> </w:t>
      </w:r>
      <w:r w:rsidRPr="001145B8">
        <w:rPr>
          <w:rFonts w:ascii="Verdana" w:hAnsi="Verdana" w:cs="Shruti"/>
          <w:b/>
          <w:sz w:val="18"/>
          <w:szCs w:val="18"/>
        </w:rPr>
        <w:t>[RANDOMIZE ITEMS with ITEM e and f always last]</w:t>
      </w:r>
    </w:p>
    <w:p w:rsidR="00101295" w:rsidRPr="001145B8" w:rsidRDefault="00101295" w:rsidP="00101295"/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101295" w:rsidRPr="001145B8" w:rsidRDefault="00101295" w:rsidP="0010129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center"/>
          </w:tcPr>
          <w:p w:rsidR="00101295" w:rsidRPr="001145B8" w:rsidRDefault="00101295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 xml:space="preserve">Selected all </w:t>
            </w:r>
            <w:r w:rsidRPr="001145B8">
              <w:rPr>
                <w:rFonts w:ascii="Verdana" w:hAnsi="Verdana"/>
                <w:i/>
                <w:sz w:val="18"/>
                <w:szCs w:val="18"/>
              </w:rPr>
              <w:t>(Correct)</w:t>
            </w: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6750" w:type="dxa"/>
            <w:vAlign w:val="center"/>
          </w:tcPr>
          <w:p w:rsidR="00101295" w:rsidRPr="001145B8" w:rsidRDefault="00101295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NET Incorrect/</w:t>
            </w:r>
            <w:r w:rsidR="00915AA3" w:rsidRPr="001145B8">
              <w:rPr>
                <w:rFonts w:ascii="Verdana" w:hAnsi="Verdana"/>
                <w:sz w:val="18"/>
                <w:szCs w:val="18"/>
              </w:rPr>
              <w:t>Not sure/</w:t>
            </w:r>
            <w:r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center"/>
          </w:tcPr>
          <w:p w:rsidR="00101295" w:rsidRPr="001145B8" w:rsidRDefault="00101295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01295" w:rsidRPr="001145B8" w:rsidRDefault="00101295" w:rsidP="00101295"/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1395"/>
        <w:gridCol w:w="1395"/>
      </w:tblGrid>
      <w:tr w:rsidR="00101295" w:rsidRPr="00175C62" w:rsidTr="00101295">
        <w:tc>
          <w:tcPr>
            <w:tcW w:w="4320" w:type="dxa"/>
          </w:tcPr>
          <w:p w:rsidR="00101295" w:rsidRPr="001145B8" w:rsidRDefault="00101295" w:rsidP="00101295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  <w:vAlign w:val="bottom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95" w:type="dxa"/>
            <w:vAlign w:val="bottom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/No answer</w:t>
            </w:r>
          </w:p>
        </w:tc>
      </w:tr>
      <w:tr w:rsidR="00101295" w:rsidRPr="00175C62" w:rsidTr="00101295">
        <w:trPr>
          <w:trHeight w:val="171"/>
        </w:trPr>
        <w:tc>
          <w:tcPr>
            <w:tcW w:w="4320" w:type="dxa"/>
          </w:tcPr>
          <w:p w:rsidR="00101295" w:rsidRPr="001145B8" w:rsidRDefault="00101295" w:rsidP="00101295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a.</w:t>
            </w: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hAnsi="Verdana"/>
                <w:color w:val="000000"/>
                <w:sz w:val="18"/>
                <w:szCs w:val="18"/>
              </w:rPr>
              <w:t>An apple</w:t>
            </w:r>
          </w:p>
        </w:tc>
        <w:tc>
          <w:tcPr>
            <w:tcW w:w="1395" w:type="dxa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01295" w:rsidRPr="00175C62" w:rsidTr="00101295">
        <w:trPr>
          <w:trHeight w:val="171"/>
        </w:trPr>
        <w:tc>
          <w:tcPr>
            <w:tcW w:w="4320" w:type="dxa"/>
          </w:tcPr>
          <w:p w:rsidR="00101295" w:rsidRPr="001145B8" w:rsidRDefault="00101295" w:rsidP="00101295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395" w:type="dxa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</w:tr>
      <w:tr w:rsidR="00101295" w:rsidRPr="00175C62" w:rsidTr="00101295">
        <w:tc>
          <w:tcPr>
            <w:tcW w:w="4320" w:type="dxa"/>
          </w:tcPr>
          <w:p w:rsidR="00101295" w:rsidRPr="001145B8" w:rsidRDefault="00101295" w:rsidP="00101295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 xml:space="preserve">b. </w:t>
            </w:r>
            <w:r w:rsidRPr="001145B8">
              <w:rPr>
                <w:rFonts w:ascii="Verdana" w:hAnsi="Verdana"/>
                <w:sz w:val="18"/>
                <w:szCs w:val="18"/>
              </w:rPr>
              <w:tab/>
              <w:t>Salmon</w:t>
            </w:r>
          </w:p>
        </w:tc>
        <w:tc>
          <w:tcPr>
            <w:tcW w:w="1395" w:type="dxa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01295" w:rsidRPr="00175C62" w:rsidTr="00101295">
        <w:tc>
          <w:tcPr>
            <w:tcW w:w="4320" w:type="dxa"/>
          </w:tcPr>
          <w:p w:rsidR="00101295" w:rsidRPr="001145B8" w:rsidRDefault="00101295" w:rsidP="00101295">
            <w:pPr>
              <w:tabs>
                <w:tab w:val="left" w:pos="702"/>
              </w:tabs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395" w:type="dxa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</w:tr>
      <w:tr w:rsidR="00101295" w:rsidRPr="00175C62" w:rsidTr="00101295">
        <w:tc>
          <w:tcPr>
            <w:tcW w:w="4320" w:type="dxa"/>
          </w:tcPr>
          <w:p w:rsidR="00101295" w:rsidRPr="001145B8" w:rsidRDefault="00101295" w:rsidP="00101295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c.</w:t>
            </w: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hAnsi="Verdana"/>
                <w:sz w:val="18"/>
                <w:szCs w:val="18"/>
              </w:rPr>
              <w:t>A mosquito</w:t>
            </w:r>
          </w:p>
        </w:tc>
        <w:tc>
          <w:tcPr>
            <w:tcW w:w="1395" w:type="dxa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01295" w:rsidRPr="00175C62" w:rsidTr="00101295">
        <w:tc>
          <w:tcPr>
            <w:tcW w:w="4320" w:type="dxa"/>
          </w:tcPr>
          <w:p w:rsidR="00101295" w:rsidRPr="001145B8" w:rsidRDefault="00101295" w:rsidP="00101295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395" w:type="dxa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</w:tr>
      <w:tr w:rsidR="00101295" w:rsidRPr="00175C62" w:rsidTr="00101295">
        <w:tc>
          <w:tcPr>
            <w:tcW w:w="4320" w:type="dxa"/>
          </w:tcPr>
          <w:p w:rsidR="00101295" w:rsidRPr="001145B8" w:rsidRDefault="00101295" w:rsidP="00101295">
            <w:pP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d.</w:t>
            </w: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hAnsi="Verdana"/>
                <w:sz w:val="18"/>
                <w:szCs w:val="18"/>
              </w:rPr>
              <w:t>Corn</w:t>
            </w:r>
          </w:p>
        </w:tc>
        <w:tc>
          <w:tcPr>
            <w:tcW w:w="1395" w:type="dxa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01295" w:rsidRPr="00175C62" w:rsidTr="00101295">
        <w:tc>
          <w:tcPr>
            <w:tcW w:w="4320" w:type="dxa"/>
          </w:tcPr>
          <w:p w:rsidR="00101295" w:rsidRPr="001145B8" w:rsidRDefault="00101295" w:rsidP="00101295">
            <w:pPr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1395" w:type="dxa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101295" w:rsidRPr="00175C62" w:rsidTr="00101295">
        <w:tc>
          <w:tcPr>
            <w:tcW w:w="4320" w:type="dxa"/>
          </w:tcPr>
          <w:p w:rsidR="00101295" w:rsidRPr="001145B8" w:rsidRDefault="00101295" w:rsidP="00101295">
            <w:pPr>
              <w:ind w:left="702" w:hanging="702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e.</w:t>
            </w: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hAnsi="Verdana"/>
                <w:sz w:val="18"/>
                <w:szCs w:val="18"/>
              </w:rPr>
              <w:t xml:space="preserve">None of these </w:t>
            </w:r>
            <w:r w:rsidRPr="001145B8">
              <w:rPr>
                <w:rFonts w:ascii="Verdana" w:hAnsi="Verdana"/>
                <w:b/>
                <w:sz w:val="18"/>
                <w:szCs w:val="18"/>
              </w:rPr>
              <w:t xml:space="preserve">[EXCLUSIVE </w:t>
            </w:r>
            <w:r w:rsidRPr="001145B8">
              <w:rPr>
                <w:rFonts w:ascii="Verdana" w:hAnsi="Verdana"/>
                <w:b/>
                <w:sz w:val="18"/>
                <w:szCs w:val="18"/>
              </w:rPr>
              <w:tab/>
              <w:t>PUNCH]</w:t>
            </w:r>
          </w:p>
        </w:tc>
        <w:tc>
          <w:tcPr>
            <w:tcW w:w="1395" w:type="dxa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01295" w:rsidRPr="00175C62" w:rsidTr="00101295">
        <w:tc>
          <w:tcPr>
            <w:tcW w:w="4320" w:type="dxa"/>
          </w:tcPr>
          <w:p w:rsidR="00101295" w:rsidRPr="001145B8" w:rsidRDefault="00101295" w:rsidP="00101295">
            <w:pPr>
              <w:ind w:left="70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395" w:type="dxa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98</w:t>
            </w:r>
          </w:p>
        </w:tc>
      </w:tr>
      <w:tr w:rsidR="00101295" w:rsidRPr="00175C62" w:rsidTr="00101295">
        <w:tc>
          <w:tcPr>
            <w:tcW w:w="4320" w:type="dxa"/>
          </w:tcPr>
          <w:p w:rsidR="00101295" w:rsidRPr="001145B8" w:rsidRDefault="00101295" w:rsidP="00101295">
            <w:pPr>
              <w:tabs>
                <w:tab w:val="left" w:pos="70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f.</w:t>
            </w: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hAnsi="Verdana"/>
                <w:sz w:val="18"/>
                <w:szCs w:val="18"/>
              </w:rPr>
              <w:t xml:space="preserve">Not sure </w:t>
            </w:r>
            <w:r w:rsidRPr="001145B8">
              <w:rPr>
                <w:rFonts w:ascii="Verdana" w:hAnsi="Verdana"/>
                <w:b/>
                <w:sz w:val="18"/>
                <w:szCs w:val="18"/>
              </w:rPr>
              <w:t>[EXCLUSIVE PUNCH]</w:t>
            </w:r>
          </w:p>
        </w:tc>
        <w:tc>
          <w:tcPr>
            <w:tcW w:w="1395" w:type="dxa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95" w:type="dxa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01295" w:rsidRPr="00175C62" w:rsidTr="00101295">
        <w:tc>
          <w:tcPr>
            <w:tcW w:w="4320" w:type="dxa"/>
          </w:tcPr>
          <w:p w:rsidR="00101295" w:rsidRPr="001145B8" w:rsidRDefault="00101295" w:rsidP="00101295">
            <w:pPr>
              <w:tabs>
                <w:tab w:val="left" w:pos="702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1145B8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1145B8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May 10-June 6,2016</w:t>
            </w:r>
          </w:p>
        </w:tc>
        <w:tc>
          <w:tcPr>
            <w:tcW w:w="1395" w:type="dxa"/>
          </w:tcPr>
          <w:p w:rsidR="00101295" w:rsidRPr="001145B8" w:rsidRDefault="007F3CF6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395" w:type="dxa"/>
          </w:tcPr>
          <w:p w:rsidR="00101295" w:rsidRPr="001145B8" w:rsidRDefault="007F3CF6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80</w:t>
            </w:r>
          </w:p>
        </w:tc>
      </w:tr>
    </w:tbl>
    <w:p w:rsidR="00101295" w:rsidRPr="001145B8" w:rsidRDefault="00101295" w:rsidP="00101295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b/>
          <w:sz w:val="18"/>
          <w:szCs w:val="18"/>
        </w:rPr>
        <w:lastRenderedPageBreak/>
        <w:t>ASK ALL:</w:t>
      </w:r>
    </w:p>
    <w:p w:rsidR="00101295" w:rsidRPr="001145B8" w:rsidRDefault="00101295" w:rsidP="00101295">
      <w:pPr>
        <w:ind w:left="1440" w:hanging="1440"/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>KNOSCT33</w:t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hAnsi="Verdana"/>
          <w:sz w:val="18"/>
          <w:szCs w:val="18"/>
        </w:rPr>
        <w:t>Humans and mice share the same genetic make-up by…</w:t>
      </w:r>
      <w:r w:rsidRPr="001145B8">
        <w:rPr>
          <w:rFonts w:ascii="Verdana" w:hAnsi="Verdana"/>
          <w:b/>
          <w:sz w:val="18"/>
          <w:szCs w:val="18"/>
        </w:rPr>
        <w:t xml:space="preserve"> [RANDOMIZE ORDER LOW TO HIGH; HIGH TO LOW with NOT SURE ALWAYS LAST]</w:t>
      </w:r>
    </w:p>
    <w:p w:rsidR="00101295" w:rsidRPr="001145B8" w:rsidRDefault="00101295" w:rsidP="00101295">
      <w:pPr>
        <w:rPr>
          <w:rFonts w:ascii="Verdana" w:hAnsi="Verdana" w:cs="ArialMT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101295" w:rsidRPr="001145B8" w:rsidRDefault="00101295" w:rsidP="0010129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center"/>
          </w:tcPr>
          <w:p w:rsidR="00101295" w:rsidRPr="001145B8" w:rsidRDefault="00101295" w:rsidP="00101295">
            <w:pPr>
              <w:tabs>
                <w:tab w:val="left" w:pos="199"/>
              </w:tabs>
              <w:ind w:left="19"/>
              <w:rPr>
                <w:rFonts w:ascii="Verdana" w:hAnsi="Verdana"/>
                <w:i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About 50% or more</w:t>
            </w:r>
            <w:r w:rsidR="008163E0" w:rsidRPr="001145B8">
              <w:rPr>
                <w:rFonts w:ascii="Verdana" w:hAnsi="Verdana"/>
                <w:sz w:val="18"/>
                <w:szCs w:val="18"/>
              </w:rPr>
              <w:t xml:space="preserve"> </w:t>
            </w:r>
            <w:r w:rsidR="008163E0" w:rsidRPr="001145B8">
              <w:rPr>
                <w:rFonts w:ascii="Verdana" w:hAnsi="Verdana"/>
                <w:i/>
                <w:sz w:val="18"/>
                <w:szCs w:val="18"/>
              </w:rPr>
              <w:t>(Correct)</w:t>
            </w:r>
          </w:p>
        </w:tc>
      </w:tr>
      <w:tr w:rsidR="00CF2743" w:rsidRPr="00175C62" w:rsidTr="00101295">
        <w:tc>
          <w:tcPr>
            <w:tcW w:w="1620" w:type="dxa"/>
            <w:vAlign w:val="bottom"/>
          </w:tcPr>
          <w:p w:rsidR="00CF2743" w:rsidRPr="00175C62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  <w:tc>
          <w:tcPr>
            <w:tcW w:w="6750" w:type="dxa"/>
            <w:vAlign w:val="center"/>
          </w:tcPr>
          <w:p w:rsidR="00CF2743" w:rsidRPr="001145B8" w:rsidRDefault="00CF2743" w:rsidP="00101295">
            <w:pPr>
              <w:tabs>
                <w:tab w:val="left" w:pos="199"/>
              </w:tabs>
              <w:ind w:left="19"/>
              <w:rPr>
                <w:rFonts w:ascii="Verdana" w:hAnsi="Verdana"/>
                <w:b/>
                <w:sz w:val="18"/>
                <w:szCs w:val="18"/>
              </w:rPr>
            </w:pPr>
            <w:r w:rsidRPr="00526DF7">
              <w:rPr>
                <w:rFonts w:ascii="Verdana" w:hAnsi="Verdana"/>
                <w:sz w:val="18"/>
                <w:szCs w:val="18"/>
              </w:rPr>
              <w:t>NET Incorrect/Not sure/No answer</w:t>
            </w: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101295" w:rsidRPr="001145B8" w:rsidRDefault="007F5131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101295" w:rsidRPr="001145B8">
              <w:rPr>
                <w:rFonts w:ascii="Verdana" w:hAnsi="Verdana"/>
                <w:sz w:val="18"/>
                <w:szCs w:val="18"/>
              </w:rPr>
              <w:t>Less than 10%</w:t>
            </w: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center"/>
          </w:tcPr>
          <w:p w:rsidR="00101295" w:rsidRPr="001145B8" w:rsidRDefault="007F5131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101295" w:rsidRPr="001145B8">
              <w:rPr>
                <w:rFonts w:ascii="Verdana" w:hAnsi="Verdana"/>
                <w:sz w:val="18"/>
                <w:szCs w:val="18"/>
              </w:rPr>
              <w:t>Between 11% and 49%</w:t>
            </w: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6750" w:type="dxa"/>
            <w:vAlign w:val="center"/>
          </w:tcPr>
          <w:p w:rsidR="00101295" w:rsidRPr="001145B8" w:rsidRDefault="007F5131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101295" w:rsidRPr="001145B8"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101295" w:rsidRPr="00175C62" w:rsidRDefault="007F5131" w:rsidP="007F513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101295"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75C62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101295" w:rsidRPr="00175C62" w:rsidRDefault="00101295" w:rsidP="00101295">
            <w:pPr>
              <w:ind w:left="19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01295" w:rsidRPr="00175C62" w:rsidRDefault="00101295" w:rsidP="00101295">
      <w:pPr>
        <w:rPr>
          <w:rFonts w:ascii="Verdana" w:hAnsi="Verdana" w:cs="ArialMT"/>
          <w:b/>
          <w:sz w:val="18"/>
          <w:szCs w:val="18"/>
        </w:rPr>
      </w:pPr>
    </w:p>
    <w:p w:rsidR="00101295" w:rsidRPr="001145B8" w:rsidRDefault="00101295" w:rsidP="00101295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b/>
          <w:sz w:val="18"/>
          <w:szCs w:val="18"/>
        </w:rPr>
        <w:t>ASK ALL:</w:t>
      </w:r>
    </w:p>
    <w:p w:rsidR="00101295" w:rsidRPr="001145B8" w:rsidRDefault="00101295" w:rsidP="00101295">
      <w:pPr>
        <w:rPr>
          <w:rFonts w:ascii="Verdana" w:hAnsi="Verdana" w:cs="ArialMT"/>
          <w:b/>
          <w:sz w:val="18"/>
          <w:szCs w:val="18"/>
        </w:rPr>
      </w:pPr>
      <w:r w:rsidRPr="001145B8">
        <w:rPr>
          <w:rFonts w:ascii="Verdana" w:hAnsi="Verdana" w:cs="ArialMT"/>
          <w:sz w:val="18"/>
          <w:szCs w:val="18"/>
        </w:rPr>
        <w:t>KNOSCT34</w:t>
      </w:r>
      <w:r w:rsidRPr="001145B8">
        <w:rPr>
          <w:rFonts w:ascii="Verdana" w:hAnsi="Verdana" w:cs="ArialMT"/>
          <w:sz w:val="18"/>
          <w:szCs w:val="18"/>
        </w:rPr>
        <w:tab/>
      </w:r>
      <w:r w:rsidRPr="001145B8">
        <w:rPr>
          <w:rFonts w:ascii="Verdana" w:eastAsia="Calibri" w:hAnsi="Verdana"/>
          <w:sz w:val="18"/>
          <w:szCs w:val="18"/>
        </w:rPr>
        <w:t xml:space="preserve">Which gas makes up most of the Earth's atmosphere? </w:t>
      </w:r>
      <w:r w:rsidRPr="001145B8">
        <w:rPr>
          <w:rFonts w:ascii="Verdana" w:eastAsia="Calibri" w:hAnsi="Verdana"/>
          <w:b/>
          <w:sz w:val="18"/>
          <w:szCs w:val="18"/>
        </w:rPr>
        <w:t>[RANDOMIZE OPTIONS 1-4]</w:t>
      </w:r>
    </w:p>
    <w:p w:rsidR="00101295" w:rsidRPr="001145B8" w:rsidRDefault="00101295" w:rsidP="00101295">
      <w:pPr>
        <w:rPr>
          <w:rFonts w:ascii="Verdana" w:hAnsi="Verdana" w:cs="ArialMT"/>
          <w:b/>
          <w:sz w:val="18"/>
          <w:szCs w:val="18"/>
        </w:rPr>
      </w:pPr>
    </w:p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May 10-June 6</w:t>
            </w:r>
          </w:p>
          <w:p w:rsidR="00101295" w:rsidRPr="001145B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101295" w:rsidRPr="001145B8" w:rsidRDefault="00101295" w:rsidP="0010129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7F5131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center"/>
          </w:tcPr>
          <w:p w:rsidR="00101295" w:rsidRPr="001145B8" w:rsidRDefault="00101295" w:rsidP="00101295">
            <w:pPr>
              <w:tabs>
                <w:tab w:val="left" w:pos="199"/>
              </w:tabs>
              <w:ind w:left="19"/>
              <w:rPr>
                <w:rFonts w:ascii="Verdana" w:hAnsi="Verdana"/>
                <w:i/>
                <w:sz w:val="18"/>
                <w:szCs w:val="18"/>
              </w:rPr>
            </w:pPr>
            <w:r w:rsidRPr="001145B8">
              <w:rPr>
                <w:rFonts w:ascii="Verdana" w:hAnsi="Verdana"/>
                <w:sz w:val="18"/>
                <w:szCs w:val="18"/>
              </w:rPr>
              <w:t>Nitrogen</w:t>
            </w:r>
            <w:r w:rsidR="008163E0" w:rsidRPr="001145B8">
              <w:rPr>
                <w:rFonts w:ascii="Verdana" w:hAnsi="Verdana"/>
                <w:sz w:val="18"/>
                <w:szCs w:val="18"/>
              </w:rPr>
              <w:t xml:space="preserve"> </w:t>
            </w:r>
            <w:r w:rsidR="008163E0" w:rsidRPr="001145B8">
              <w:rPr>
                <w:rFonts w:ascii="Verdana" w:hAnsi="Verdana"/>
                <w:i/>
                <w:sz w:val="18"/>
                <w:szCs w:val="18"/>
              </w:rPr>
              <w:t>(Correct)</w:t>
            </w:r>
          </w:p>
        </w:tc>
      </w:tr>
      <w:tr w:rsidR="00CF2743" w:rsidRPr="00175C62" w:rsidTr="00101295">
        <w:tc>
          <w:tcPr>
            <w:tcW w:w="1620" w:type="dxa"/>
            <w:vAlign w:val="bottom"/>
          </w:tcPr>
          <w:p w:rsidR="00CF2743" w:rsidRPr="00175C62" w:rsidRDefault="00FB5F80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6750" w:type="dxa"/>
            <w:vAlign w:val="center"/>
          </w:tcPr>
          <w:p w:rsidR="00CF2743" w:rsidRPr="00175C62" w:rsidRDefault="00CF2743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NET Incorrect/Not Sure/No answer</w:t>
            </w: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FB5F80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101295" w:rsidRPr="001145B8" w:rsidRDefault="007F5131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101295" w:rsidRPr="001145B8">
              <w:rPr>
                <w:rFonts w:ascii="Verdana" w:hAnsi="Verdana"/>
                <w:sz w:val="18"/>
                <w:szCs w:val="18"/>
              </w:rPr>
              <w:t>Hydrogen</w:t>
            </w: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FB5F80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101295" w:rsidRPr="001145B8" w:rsidRDefault="007F5131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101295" w:rsidRPr="001145B8">
              <w:rPr>
                <w:rFonts w:ascii="Verdana" w:hAnsi="Verdana"/>
                <w:sz w:val="18"/>
                <w:szCs w:val="18"/>
              </w:rPr>
              <w:t>Carbon dioxide</w:t>
            </w: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FB5F80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6750" w:type="dxa"/>
            <w:vAlign w:val="bottom"/>
          </w:tcPr>
          <w:p w:rsidR="00101295" w:rsidRPr="001145B8" w:rsidRDefault="007F5131" w:rsidP="007F513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101295" w:rsidRPr="001145B8">
              <w:rPr>
                <w:rFonts w:ascii="Verdana" w:hAnsi="Verdana"/>
                <w:sz w:val="18"/>
                <w:szCs w:val="18"/>
              </w:rPr>
              <w:t>Oxygen</w:t>
            </w:r>
          </w:p>
        </w:tc>
      </w:tr>
      <w:tr w:rsidR="00101295" w:rsidRPr="00175C62" w:rsidTr="00101295">
        <w:tc>
          <w:tcPr>
            <w:tcW w:w="1620" w:type="dxa"/>
            <w:vAlign w:val="bottom"/>
          </w:tcPr>
          <w:p w:rsidR="00101295" w:rsidRPr="001145B8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bottom"/>
          </w:tcPr>
          <w:p w:rsidR="00101295" w:rsidRPr="001145B8" w:rsidRDefault="007F5131" w:rsidP="007F513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101295" w:rsidRPr="001145B8">
              <w:rPr>
                <w:rFonts w:ascii="Verdana" w:hAnsi="Verdana"/>
                <w:sz w:val="18"/>
                <w:szCs w:val="18"/>
              </w:rPr>
              <w:t>Not sure</w:t>
            </w:r>
          </w:p>
        </w:tc>
      </w:tr>
      <w:tr w:rsidR="00101295" w:rsidRPr="00075DE8" w:rsidTr="00101295">
        <w:tc>
          <w:tcPr>
            <w:tcW w:w="1620" w:type="dxa"/>
            <w:vAlign w:val="bottom"/>
          </w:tcPr>
          <w:p w:rsidR="00101295" w:rsidRPr="001145B8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101295" w:rsidRDefault="007F5131" w:rsidP="007F513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  <w:r w:rsidR="00101295" w:rsidRPr="001145B8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EC0769" w:rsidRPr="00075DE8" w:rsidTr="00101295">
        <w:tc>
          <w:tcPr>
            <w:tcW w:w="1620" w:type="dxa"/>
            <w:vAlign w:val="bottom"/>
          </w:tcPr>
          <w:p w:rsidR="00EC0769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EC0769" w:rsidRDefault="00EC0769" w:rsidP="007F5131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C7089B" w:rsidRDefault="00C7089B" w:rsidP="008A3DB4">
      <w:pPr>
        <w:rPr>
          <w:rFonts w:ascii="Verdana" w:hAnsi="Verdana" w:cs="ArialMT"/>
          <w:b/>
          <w:sz w:val="18"/>
          <w:szCs w:val="18"/>
        </w:rPr>
      </w:pPr>
    </w:p>
    <w:p w:rsidR="00101295" w:rsidRPr="003469AF" w:rsidRDefault="00101295" w:rsidP="00101295">
      <w:pPr>
        <w:rPr>
          <w:rFonts w:ascii="Verdana" w:eastAsia="Calibri" w:hAnsi="Verdana"/>
          <w:b/>
          <w:sz w:val="18"/>
          <w:szCs w:val="18"/>
        </w:rPr>
      </w:pPr>
      <w:r w:rsidRPr="003469AF">
        <w:rPr>
          <w:rFonts w:ascii="Verdana" w:eastAsia="Calibri" w:hAnsi="Verdana"/>
          <w:b/>
          <w:sz w:val="18"/>
          <w:szCs w:val="18"/>
        </w:rPr>
        <w:t>TOTAL NUMBER CORRECT KNOSCT22 THROUGH KNOSCT34</w:t>
      </w:r>
      <w:r w:rsidR="003469AF">
        <w:rPr>
          <w:rFonts w:ascii="Verdana" w:eastAsia="Calibri" w:hAnsi="Verdana"/>
          <w:b/>
          <w:sz w:val="18"/>
          <w:szCs w:val="18"/>
        </w:rPr>
        <w:t>:</w:t>
      </w:r>
    </w:p>
    <w:p w:rsidR="00101295" w:rsidRDefault="00101295" w:rsidP="00101295"/>
    <w:tbl>
      <w:tblPr>
        <w:tblStyle w:val="TableGrid"/>
        <w:tblW w:w="837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101295" w:rsidRPr="00075DE8" w:rsidTr="00101295">
        <w:tc>
          <w:tcPr>
            <w:tcW w:w="1620" w:type="dxa"/>
            <w:vAlign w:val="bottom"/>
          </w:tcPr>
          <w:p w:rsidR="00101295" w:rsidRPr="00075DE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101295" w:rsidRPr="00075DE8" w:rsidRDefault="00101295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6750" w:type="dxa"/>
            <w:vAlign w:val="bottom"/>
          </w:tcPr>
          <w:p w:rsidR="00101295" w:rsidRPr="00075DE8" w:rsidRDefault="00101295" w:rsidP="00101295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101295" w:rsidRPr="00075DE8" w:rsidTr="00101295">
        <w:tc>
          <w:tcPr>
            <w:tcW w:w="1620" w:type="dxa"/>
            <w:vAlign w:val="bottom"/>
          </w:tcPr>
          <w:p w:rsidR="00101295" w:rsidRPr="00075DE8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center"/>
          </w:tcPr>
          <w:p w:rsidR="00101295" w:rsidRPr="00075DE8" w:rsidRDefault="00101295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 out of 9</w:t>
            </w:r>
          </w:p>
        </w:tc>
      </w:tr>
      <w:tr w:rsidR="00101295" w:rsidRPr="00075DE8" w:rsidTr="00101295">
        <w:tc>
          <w:tcPr>
            <w:tcW w:w="1620" w:type="dxa"/>
            <w:vAlign w:val="bottom"/>
          </w:tcPr>
          <w:p w:rsidR="00101295" w:rsidRPr="00075DE8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center"/>
          </w:tcPr>
          <w:p w:rsidR="00101295" w:rsidRPr="00075DE8" w:rsidRDefault="00101295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 out of 9</w:t>
            </w:r>
          </w:p>
        </w:tc>
      </w:tr>
      <w:tr w:rsidR="00101295" w:rsidRPr="00075DE8" w:rsidTr="00101295">
        <w:tc>
          <w:tcPr>
            <w:tcW w:w="1620" w:type="dxa"/>
            <w:vAlign w:val="bottom"/>
          </w:tcPr>
          <w:p w:rsidR="00101295" w:rsidRPr="00075DE8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101295" w:rsidRDefault="00101295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 out of 9</w:t>
            </w:r>
          </w:p>
        </w:tc>
      </w:tr>
      <w:tr w:rsidR="00101295" w:rsidRPr="00075DE8" w:rsidTr="00101295">
        <w:tc>
          <w:tcPr>
            <w:tcW w:w="1620" w:type="dxa"/>
            <w:vAlign w:val="bottom"/>
          </w:tcPr>
          <w:p w:rsidR="00101295" w:rsidRPr="00075DE8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center"/>
          </w:tcPr>
          <w:p w:rsidR="00101295" w:rsidRDefault="00101295" w:rsidP="00101295">
            <w:pPr>
              <w:tabs>
                <w:tab w:val="left" w:pos="199"/>
              </w:tabs>
              <w:ind w:left="1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 out of 9</w:t>
            </w:r>
          </w:p>
        </w:tc>
      </w:tr>
      <w:tr w:rsidR="00101295" w:rsidRPr="00075DE8" w:rsidTr="00101295">
        <w:tc>
          <w:tcPr>
            <w:tcW w:w="1620" w:type="dxa"/>
            <w:vAlign w:val="bottom"/>
          </w:tcPr>
          <w:p w:rsidR="00101295" w:rsidRPr="00075DE8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bottom"/>
          </w:tcPr>
          <w:p w:rsidR="00101295" w:rsidRPr="00075DE8" w:rsidRDefault="00101295" w:rsidP="00101295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 out of 9</w:t>
            </w:r>
          </w:p>
        </w:tc>
      </w:tr>
      <w:tr w:rsidR="00101295" w:rsidRPr="00075DE8" w:rsidTr="00101295">
        <w:tc>
          <w:tcPr>
            <w:tcW w:w="1620" w:type="dxa"/>
            <w:vAlign w:val="bottom"/>
          </w:tcPr>
          <w:p w:rsidR="00101295" w:rsidRPr="00075DE8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bottom"/>
          </w:tcPr>
          <w:p w:rsidR="00101295" w:rsidRDefault="00101295" w:rsidP="00101295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 out of 9</w:t>
            </w:r>
          </w:p>
        </w:tc>
      </w:tr>
      <w:tr w:rsidR="00101295" w:rsidRPr="00075DE8" w:rsidTr="00101295">
        <w:tc>
          <w:tcPr>
            <w:tcW w:w="1620" w:type="dxa"/>
            <w:vAlign w:val="bottom"/>
          </w:tcPr>
          <w:p w:rsidR="00101295" w:rsidRPr="00075DE8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  <w:vAlign w:val="bottom"/>
          </w:tcPr>
          <w:p w:rsidR="00101295" w:rsidRDefault="00101295" w:rsidP="00101295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 out of 9</w:t>
            </w:r>
          </w:p>
        </w:tc>
      </w:tr>
      <w:tr w:rsidR="00101295" w:rsidRPr="00075DE8" w:rsidTr="00101295">
        <w:tc>
          <w:tcPr>
            <w:tcW w:w="1620" w:type="dxa"/>
            <w:vAlign w:val="bottom"/>
          </w:tcPr>
          <w:p w:rsidR="00101295" w:rsidRPr="00075DE8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6750" w:type="dxa"/>
            <w:vAlign w:val="bottom"/>
          </w:tcPr>
          <w:p w:rsidR="00101295" w:rsidRDefault="00101295" w:rsidP="00101295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 out of 9</w:t>
            </w:r>
          </w:p>
        </w:tc>
      </w:tr>
      <w:tr w:rsidR="00101295" w:rsidRPr="00075DE8" w:rsidTr="00101295">
        <w:tc>
          <w:tcPr>
            <w:tcW w:w="1620" w:type="dxa"/>
            <w:vAlign w:val="bottom"/>
          </w:tcPr>
          <w:p w:rsidR="00101295" w:rsidRPr="00075DE8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6750" w:type="dxa"/>
            <w:vAlign w:val="bottom"/>
          </w:tcPr>
          <w:p w:rsidR="00101295" w:rsidRDefault="00101295" w:rsidP="00101295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 out of 9</w:t>
            </w:r>
          </w:p>
        </w:tc>
      </w:tr>
      <w:tr w:rsidR="00101295" w:rsidRPr="00075DE8" w:rsidTr="00101295">
        <w:tc>
          <w:tcPr>
            <w:tcW w:w="1620" w:type="dxa"/>
            <w:vAlign w:val="bottom"/>
          </w:tcPr>
          <w:p w:rsidR="00101295" w:rsidRPr="00075DE8" w:rsidRDefault="00EC0769" w:rsidP="001012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6750" w:type="dxa"/>
            <w:vAlign w:val="bottom"/>
          </w:tcPr>
          <w:p w:rsidR="00101295" w:rsidRDefault="00101295" w:rsidP="00101295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 out of 9</w:t>
            </w:r>
          </w:p>
        </w:tc>
      </w:tr>
    </w:tbl>
    <w:p w:rsidR="00101295" w:rsidRDefault="00101295" w:rsidP="00DC6B95">
      <w:pPr>
        <w:rPr>
          <w:rFonts w:ascii="Verdana" w:hAnsi="Verdana"/>
          <w:b/>
          <w:sz w:val="18"/>
          <w:szCs w:val="18"/>
        </w:rPr>
      </w:pPr>
    </w:p>
    <w:p w:rsidR="00393B5A" w:rsidRDefault="00393B5A" w:rsidP="00DC6B95">
      <w:pPr>
        <w:rPr>
          <w:rFonts w:ascii="Verdana" w:hAnsi="Verdana"/>
          <w:b/>
          <w:sz w:val="18"/>
          <w:szCs w:val="18"/>
        </w:rPr>
      </w:pPr>
    </w:p>
    <w:p w:rsidR="00393B5A" w:rsidRDefault="00393B5A" w:rsidP="00DC6B95">
      <w:pPr>
        <w:rPr>
          <w:rFonts w:ascii="Verdana" w:hAnsi="Verdana"/>
          <w:b/>
          <w:sz w:val="18"/>
          <w:szCs w:val="18"/>
        </w:rPr>
      </w:pPr>
    </w:p>
    <w:p w:rsidR="00393B5A" w:rsidRDefault="00393B5A" w:rsidP="00DC6B95">
      <w:pPr>
        <w:rPr>
          <w:rFonts w:ascii="Verdana" w:hAnsi="Verdana"/>
          <w:b/>
          <w:sz w:val="18"/>
          <w:szCs w:val="18"/>
        </w:rPr>
      </w:pPr>
    </w:p>
    <w:p w:rsidR="00393B5A" w:rsidRDefault="00393B5A" w:rsidP="00DC6B95">
      <w:pPr>
        <w:rPr>
          <w:rFonts w:ascii="Verdana" w:hAnsi="Verdana"/>
          <w:b/>
          <w:sz w:val="18"/>
          <w:szCs w:val="18"/>
        </w:rPr>
      </w:pPr>
    </w:p>
    <w:p w:rsidR="00393B5A" w:rsidRDefault="00393B5A" w:rsidP="00DC6B95">
      <w:pPr>
        <w:rPr>
          <w:rFonts w:ascii="Verdana" w:hAnsi="Verdana"/>
          <w:b/>
          <w:sz w:val="18"/>
          <w:szCs w:val="18"/>
        </w:rPr>
      </w:pPr>
    </w:p>
    <w:p w:rsidR="00393B5A" w:rsidRDefault="00393B5A" w:rsidP="00DC6B95">
      <w:pPr>
        <w:rPr>
          <w:rFonts w:ascii="Verdana" w:hAnsi="Verdana"/>
          <w:b/>
          <w:sz w:val="18"/>
          <w:szCs w:val="18"/>
        </w:rPr>
      </w:pPr>
    </w:p>
    <w:p w:rsidR="00393B5A" w:rsidRDefault="00393B5A" w:rsidP="00DC6B95">
      <w:pPr>
        <w:rPr>
          <w:rFonts w:ascii="Verdana" w:hAnsi="Verdana"/>
          <w:b/>
          <w:sz w:val="18"/>
          <w:szCs w:val="18"/>
        </w:rPr>
      </w:pPr>
    </w:p>
    <w:p w:rsidR="00393B5A" w:rsidRDefault="00393B5A" w:rsidP="00DC6B95">
      <w:pPr>
        <w:rPr>
          <w:rFonts w:ascii="Verdana" w:hAnsi="Verdana"/>
          <w:b/>
          <w:sz w:val="18"/>
          <w:szCs w:val="18"/>
        </w:rPr>
      </w:pPr>
    </w:p>
    <w:p w:rsidR="00393B5A" w:rsidRDefault="00393B5A" w:rsidP="00DC6B95">
      <w:pPr>
        <w:rPr>
          <w:rFonts w:ascii="Verdana" w:hAnsi="Verdana"/>
          <w:b/>
          <w:sz w:val="18"/>
          <w:szCs w:val="18"/>
        </w:rPr>
      </w:pPr>
    </w:p>
    <w:p w:rsidR="00EC0769" w:rsidRDefault="00EC0769" w:rsidP="00DC6B95">
      <w:pPr>
        <w:rPr>
          <w:rFonts w:ascii="Verdana" w:hAnsi="Verdana"/>
          <w:b/>
          <w:sz w:val="18"/>
          <w:szCs w:val="18"/>
        </w:rPr>
      </w:pPr>
    </w:p>
    <w:p w:rsidR="00393B5A" w:rsidRDefault="00393B5A" w:rsidP="00DC6B95">
      <w:pPr>
        <w:rPr>
          <w:rFonts w:ascii="Verdana" w:hAnsi="Verdana"/>
          <w:b/>
          <w:sz w:val="18"/>
          <w:szCs w:val="18"/>
        </w:rPr>
      </w:pPr>
    </w:p>
    <w:p w:rsidR="00EC0769" w:rsidRDefault="00EC0769" w:rsidP="00DC6B95">
      <w:pPr>
        <w:rPr>
          <w:rFonts w:ascii="Verdana" w:hAnsi="Verdana"/>
          <w:b/>
          <w:sz w:val="18"/>
          <w:szCs w:val="18"/>
        </w:rPr>
      </w:pPr>
    </w:p>
    <w:p w:rsidR="00DC6B95" w:rsidRPr="00075DE8" w:rsidRDefault="00DC6B95" w:rsidP="00DC6B95">
      <w:pPr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>ASK ALL:</w:t>
      </w:r>
    </w:p>
    <w:p w:rsidR="00DC6B95" w:rsidRPr="00075DE8" w:rsidRDefault="00DC6B95" w:rsidP="00DC6B95">
      <w:pPr>
        <w:ind w:left="1440" w:hanging="1440"/>
        <w:rPr>
          <w:rFonts w:ascii="Verdana" w:hAnsi="Verdana"/>
          <w:sz w:val="18"/>
          <w:szCs w:val="18"/>
        </w:rPr>
      </w:pPr>
      <w:r w:rsidRPr="00075DE8">
        <w:rPr>
          <w:rFonts w:ascii="Verdana" w:hAnsi="Verdana"/>
          <w:sz w:val="18"/>
          <w:szCs w:val="18"/>
        </w:rPr>
        <w:t>THOUGHT</w:t>
      </w:r>
      <w:r w:rsidRPr="00075DE8">
        <w:rPr>
          <w:rFonts w:ascii="Verdana" w:hAnsi="Verdana"/>
          <w:sz w:val="18"/>
          <w:szCs w:val="18"/>
        </w:rPr>
        <w:tab/>
        <w:t>How much thought</w:t>
      </w:r>
      <w:proofErr w:type="gramStart"/>
      <w:r w:rsidRPr="00075DE8">
        <w:rPr>
          <w:rFonts w:ascii="Verdana" w:hAnsi="Verdana"/>
          <w:sz w:val="18"/>
          <w:szCs w:val="18"/>
        </w:rPr>
        <w:t>,</w:t>
      </w:r>
      <w:proofErr w:type="gramEnd"/>
      <w:r w:rsidRPr="00075DE8">
        <w:rPr>
          <w:rFonts w:ascii="Verdana" w:hAnsi="Verdana"/>
          <w:sz w:val="18"/>
          <w:szCs w:val="18"/>
        </w:rPr>
        <w:t xml:space="preserve"> if any, have you given to candidates running for president in 2016?</w:t>
      </w:r>
    </w:p>
    <w:p w:rsidR="00DC6B95" w:rsidRPr="00075DE8" w:rsidRDefault="00DC6B95" w:rsidP="00DC6B95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532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2"/>
        <w:gridCol w:w="2160"/>
        <w:gridCol w:w="1560"/>
        <w:gridCol w:w="1560"/>
        <w:gridCol w:w="1560"/>
      </w:tblGrid>
      <w:tr w:rsidR="00DC6B95" w:rsidRPr="00075DE8" w:rsidTr="00F46C35">
        <w:tc>
          <w:tcPr>
            <w:tcW w:w="1692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2160" w:type="dxa"/>
            <w:vAlign w:val="bottom"/>
          </w:tcPr>
          <w:p w:rsidR="00DC6B95" w:rsidRPr="00075DE8" w:rsidRDefault="00DC6B95" w:rsidP="00DC6B95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Apr 5-May 2</w:t>
            </w:r>
          </w:p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Mar 2-Mar 28</w:t>
            </w:r>
          </w:p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Mar 10-Apr 6</w:t>
            </w:r>
          </w:p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2015</w:t>
            </w:r>
            <w:r w:rsidRPr="00075DE8">
              <w:rPr>
                <w:rStyle w:val="FootnoteReference"/>
                <w:rFonts w:ascii="Verdana" w:hAnsi="Verdana"/>
                <w:sz w:val="18"/>
                <w:szCs w:val="18"/>
              </w:rPr>
              <w:footnoteReference w:id="2"/>
            </w:r>
          </w:p>
        </w:tc>
      </w:tr>
      <w:tr w:rsidR="00DC6B95" w:rsidRPr="00075DE8" w:rsidTr="00F46C35">
        <w:tc>
          <w:tcPr>
            <w:tcW w:w="1692" w:type="dxa"/>
            <w:vAlign w:val="bottom"/>
          </w:tcPr>
          <w:p w:rsidR="00DC6B95" w:rsidRPr="00075DE8" w:rsidRDefault="00EC0769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2160" w:type="dxa"/>
            <w:vAlign w:val="bottom"/>
          </w:tcPr>
          <w:p w:rsidR="00DC6B95" w:rsidRPr="00075DE8" w:rsidRDefault="00DC6B95" w:rsidP="00DC6B95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 xml:space="preserve">A lot 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26</w:t>
            </w:r>
          </w:p>
        </w:tc>
      </w:tr>
      <w:tr w:rsidR="00DC6B95" w:rsidRPr="00075DE8" w:rsidTr="00F46C35">
        <w:tc>
          <w:tcPr>
            <w:tcW w:w="1692" w:type="dxa"/>
            <w:vAlign w:val="bottom"/>
          </w:tcPr>
          <w:p w:rsidR="00DC6B95" w:rsidRPr="00075DE8" w:rsidRDefault="00EC0769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2160" w:type="dxa"/>
            <w:vAlign w:val="bottom"/>
          </w:tcPr>
          <w:p w:rsidR="00DC6B95" w:rsidRPr="00075DE8" w:rsidRDefault="00DC6B95" w:rsidP="00DC6B95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Some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40</w:t>
            </w:r>
          </w:p>
        </w:tc>
      </w:tr>
      <w:tr w:rsidR="00DC6B95" w:rsidRPr="00075DE8" w:rsidTr="00F46C35">
        <w:tc>
          <w:tcPr>
            <w:tcW w:w="1692" w:type="dxa"/>
            <w:vAlign w:val="bottom"/>
          </w:tcPr>
          <w:p w:rsidR="00DC6B95" w:rsidRPr="00075DE8" w:rsidRDefault="00EC0769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2160" w:type="dxa"/>
            <w:vAlign w:val="bottom"/>
          </w:tcPr>
          <w:p w:rsidR="00DC6B95" w:rsidRPr="00075DE8" w:rsidRDefault="00DC6B95" w:rsidP="00DC6B95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Not much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23</w:t>
            </w:r>
          </w:p>
        </w:tc>
      </w:tr>
      <w:tr w:rsidR="00DC6B95" w:rsidRPr="00075DE8" w:rsidTr="00F46C35">
        <w:tc>
          <w:tcPr>
            <w:tcW w:w="1692" w:type="dxa"/>
            <w:vAlign w:val="bottom"/>
          </w:tcPr>
          <w:p w:rsidR="00DC6B95" w:rsidRPr="00075DE8" w:rsidRDefault="00EC0769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2160" w:type="dxa"/>
            <w:vAlign w:val="bottom"/>
          </w:tcPr>
          <w:p w:rsidR="00DC6B95" w:rsidRPr="00075DE8" w:rsidRDefault="00DC6B95" w:rsidP="00DC6B95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None at all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11</w:t>
            </w:r>
          </w:p>
        </w:tc>
      </w:tr>
      <w:tr w:rsidR="00DC6B95" w:rsidRPr="00075DE8" w:rsidTr="00F46C35">
        <w:tc>
          <w:tcPr>
            <w:tcW w:w="1692" w:type="dxa"/>
            <w:vAlign w:val="bottom"/>
          </w:tcPr>
          <w:p w:rsidR="00DC6B95" w:rsidRPr="00075DE8" w:rsidRDefault="00EC0769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2160" w:type="dxa"/>
            <w:vAlign w:val="bottom"/>
          </w:tcPr>
          <w:p w:rsidR="00DC6B95" w:rsidRPr="00075DE8" w:rsidRDefault="00DC6B95" w:rsidP="00DC6B95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DC6B95" w:rsidRPr="00075DE8" w:rsidTr="00F46C35">
        <w:tc>
          <w:tcPr>
            <w:tcW w:w="1692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2160" w:type="dxa"/>
            <w:vAlign w:val="bottom"/>
          </w:tcPr>
          <w:p w:rsidR="00DC6B95" w:rsidRPr="00075DE8" w:rsidRDefault="00DC6B95" w:rsidP="00DC6B95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60" w:type="dxa"/>
            <w:vAlign w:val="bottom"/>
          </w:tcPr>
          <w:p w:rsidR="00DC6B95" w:rsidRPr="00075DE8" w:rsidRDefault="00DC6B95" w:rsidP="00DC6B9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35D20" w:rsidRDefault="00235D20" w:rsidP="00F23B4E">
      <w:pPr>
        <w:rPr>
          <w:rFonts w:ascii="Verdana" w:hAnsi="Verdana"/>
          <w:b/>
          <w:sz w:val="18"/>
          <w:szCs w:val="18"/>
        </w:rPr>
      </w:pPr>
    </w:p>
    <w:p w:rsidR="00F23B4E" w:rsidRPr="00075DE8" w:rsidRDefault="00F23B4E" w:rsidP="00F23B4E">
      <w:pPr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ASK ALL:</w:t>
      </w:r>
    </w:p>
    <w:p w:rsidR="00F23B4E" w:rsidRPr="00075DE8" w:rsidRDefault="00F23B4E" w:rsidP="00F23B4E">
      <w:pPr>
        <w:ind w:left="1440" w:hanging="1440"/>
        <w:contextualSpacing/>
        <w:rPr>
          <w:rFonts w:ascii="Verdana" w:hAnsi="Verdana"/>
          <w:sz w:val="18"/>
          <w:szCs w:val="18"/>
        </w:rPr>
      </w:pPr>
      <w:r w:rsidRPr="00075DE8">
        <w:rPr>
          <w:rFonts w:ascii="Verdana" w:hAnsi="Verdana"/>
          <w:sz w:val="18"/>
          <w:szCs w:val="18"/>
        </w:rPr>
        <w:t>DEMNOMOE</w:t>
      </w:r>
      <w:r w:rsidRPr="00075DE8">
        <w:rPr>
          <w:rFonts w:ascii="Verdana" w:hAnsi="Verdana"/>
          <w:sz w:val="18"/>
          <w:szCs w:val="18"/>
        </w:rPr>
        <w:tab/>
        <w:t xml:space="preserve">Thinking about the 2016 presidential election, </w:t>
      </w:r>
      <w:proofErr w:type="gramStart"/>
      <w:r w:rsidRPr="00075DE8">
        <w:rPr>
          <w:rFonts w:ascii="Verdana" w:hAnsi="Verdana"/>
          <w:sz w:val="18"/>
          <w:szCs w:val="18"/>
        </w:rPr>
        <w:t>who</w:t>
      </w:r>
      <w:proofErr w:type="gramEnd"/>
      <w:r w:rsidRPr="00075DE8">
        <w:rPr>
          <w:rFonts w:ascii="Verdana" w:hAnsi="Verdana"/>
          <w:sz w:val="18"/>
          <w:szCs w:val="18"/>
        </w:rPr>
        <w:t xml:space="preserve"> would be your choice for the Democratic nomination for president? </w:t>
      </w:r>
    </w:p>
    <w:p w:rsidR="00F23B4E" w:rsidRPr="00075DE8" w:rsidRDefault="00F23B4E" w:rsidP="00F23B4E">
      <w:pPr>
        <w:ind w:left="2160" w:hanging="2160"/>
        <w:contextualSpacing/>
        <w:rPr>
          <w:rFonts w:ascii="Verdana" w:hAnsi="Verdana"/>
          <w:sz w:val="18"/>
          <w:szCs w:val="18"/>
        </w:rPr>
      </w:pPr>
    </w:p>
    <w:p w:rsidR="00F23B4E" w:rsidRPr="000A13ED" w:rsidRDefault="00F23B4E" w:rsidP="00F23B4E">
      <w:pPr>
        <w:ind w:left="2160" w:hanging="2160"/>
        <w:contextualSpacing/>
        <w:rPr>
          <w:rFonts w:ascii="Verdana" w:hAnsi="Verdana"/>
          <w:b/>
          <w:sz w:val="18"/>
          <w:szCs w:val="18"/>
        </w:rPr>
      </w:pPr>
      <w:r w:rsidRPr="000A13ED">
        <w:rPr>
          <w:rFonts w:ascii="Verdana" w:hAnsi="Verdana"/>
          <w:b/>
          <w:sz w:val="18"/>
          <w:szCs w:val="18"/>
        </w:rPr>
        <w:t xml:space="preserve">BASED ON DEMOCRATS AND </w:t>
      </w:r>
      <w:r w:rsidR="000D2E71" w:rsidRPr="00393A0B">
        <w:rPr>
          <w:rFonts w:ascii="Verdana" w:hAnsi="Verdana"/>
          <w:b/>
          <w:sz w:val="18"/>
          <w:szCs w:val="18"/>
        </w:rPr>
        <w:t xml:space="preserve">DEMOCRATIC-LEANING REGISTERED VOTERS </w:t>
      </w:r>
      <w:r w:rsidRPr="000A13ED">
        <w:rPr>
          <w:rFonts w:ascii="Verdana" w:hAnsi="Verdana"/>
          <w:b/>
          <w:sz w:val="18"/>
          <w:szCs w:val="18"/>
        </w:rPr>
        <w:t>[N=</w:t>
      </w:r>
      <w:r w:rsidR="00087644">
        <w:rPr>
          <w:rFonts w:ascii="Verdana" w:hAnsi="Verdana"/>
          <w:b/>
          <w:sz w:val="18"/>
          <w:szCs w:val="18"/>
        </w:rPr>
        <w:t>1,980</w:t>
      </w:r>
      <w:r w:rsidRPr="000A13ED">
        <w:rPr>
          <w:rFonts w:ascii="Verdana" w:hAnsi="Verdana"/>
          <w:b/>
          <w:sz w:val="18"/>
          <w:szCs w:val="18"/>
        </w:rPr>
        <w:t>]:</w:t>
      </w:r>
    </w:p>
    <w:p w:rsidR="00F23B4E" w:rsidRPr="00075DE8" w:rsidRDefault="00F23B4E" w:rsidP="00F23B4E">
      <w:pPr>
        <w:ind w:left="2160" w:hanging="2160"/>
        <w:contextualSpacing/>
        <w:rPr>
          <w:rFonts w:ascii="Verdana" w:hAnsi="Verdana"/>
          <w:sz w:val="18"/>
          <w:szCs w:val="18"/>
        </w:rPr>
      </w:pPr>
    </w:p>
    <w:p w:rsidR="00F23B4E" w:rsidRPr="000A13ED" w:rsidRDefault="00F23B4E" w:rsidP="00F23B4E">
      <w:pPr>
        <w:tabs>
          <w:tab w:val="left" w:pos="720"/>
          <w:tab w:val="center" w:pos="1555"/>
          <w:tab w:val="left" w:pos="2430"/>
          <w:tab w:val="center" w:pos="5940"/>
        </w:tabs>
        <w:rPr>
          <w:rFonts w:ascii="Verdana" w:hAnsi="Verdana"/>
          <w:sz w:val="18"/>
          <w:szCs w:val="18"/>
        </w:rPr>
      </w:pPr>
      <w:r w:rsidRPr="000A13ED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May 10</w:t>
      </w:r>
      <w:r w:rsidRPr="00075DE8">
        <w:rPr>
          <w:rFonts w:ascii="Verdana" w:hAnsi="Verdana"/>
          <w:sz w:val="18"/>
          <w:szCs w:val="18"/>
        </w:rPr>
        <w:t>-</w:t>
      </w:r>
      <w:r>
        <w:rPr>
          <w:rFonts w:ascii="Verdana" w:hAnsi="Verdana"/>
          <w:sz w:val="18"/>
          <w:szCs w:val="18"/>
        </w:rPr>
        <w:t>June 6</w:t>
      </w:r>
      <w:r w:rsidRPr="000A13ED">
        <w:rPr>
          <w:rFonts w:ascii="Verdana" w:hAnsi="Verdana"/>
          <w:sz w:val="18"/>
          <w:szCs w:val="18"/>
        </w:rPr>
        <w:t xml:space="preserve">, </w:t>
      </w:r>
      <w:r w:rsidRPr="00075DE8">
        <w:rPr>
          <w:rFonts w:ascii="Verdana" w:hAnsi="Verdana"/>
          <w:sz w:val="18"/>
          <w:szCs w:val="18"/>
        </w:rPr>
        <w:t>2016</w:t>
      </w:r>
      <w:r>
        <w:rPr>
          <w:rFonts w:ascii="Verdana" w:hAnsi="Verdana"/>
          <w:sz w:val="18"/>
          <w:szCs w:val="18"/>
        </w:rPr>
        <w:tab/>
        <w:t>May 10</w:t>
      </w:r>
      <w:r w:rsidRPr="00075DE8">
        <w:rPr>
          <w:rFonts w:ascii="Verdana" w:hAnsi="Verdana"/>
          <w:sz w:val="18"/>
          <w:szCs w:val="18"/>
        </w:rPr>
        <w:t>-</w:t>
      </w:r>
      <w:r>
        <w:rPr>
          <w:rFonts w:ascii="Verdana" w:hAnsi="Verdana"/>
          <w:sz w:val="18"/>
          <w:szCs w:val="18"/>
        </w:rPr>
        <w:t>June 6</w:t>
      </w:r>
      <w:r w:rsidRPr="000A13ED">
        <w:rPr>
          <w:rFonts w:ascii="Verdana" w:hAnsi="Verdana"/>
          <w:sz w:val="18"/>
          <w:szCs w:val="18"/>
        </w:rPr>
        <w:t xml:space="preserve">, </w:t>
      </w:r>
      <w:r w:rsidRPr="00075DE8">
        <w:rPr>
          <w:rFonts w:ascii="Verdana" w:hAnsi="Verdana"/>
          <w:sz w:val="18"/>
          <w:szCs w:val="18"/>
        </w:rPr>
        <w:t>2016</w:t>
      </w:r>
    </w:p>
    <w:p w:rsidR="00F23B4E" w:rsidRPr="000A13ED" w:rsidRDefault="00F23B4E" w:rsidP="00F23B4E">
      <w:pPr>
        <w:tabs>
          <w:tab w:val="center" w:pos="1555"/>
          <w:tab w:val="left" w:pos="2430"/>
          <w:tab w:val="center" w:pos="5400"/>
          <w:tab w:val="center" w:pos="6437"/>
          <w:tab w:val="center" w:pos="7517"/>
        </w:tabs>
        <w:rPr>
          <w:rFonts w:ascii="Verdana" w:hAnsi="Verdana"/>
          <w:i/>
          <w:sz w:val="18"/>
          <w:szCs w:val="18"/>
        </w:rPr>
      </w:pPr>
      <w:r w:rsidRPr="000A13ED">
        <w:rPr>
          <w:rFonts w:ascii="Verdana" w:hAnsi="Verdana"/>
          <w:sz w:val="18"/>
          <w:szCs w:val="18"/>
        </w:rPr>
        <w:tab/>
        <w:t>Any</w:t>
      </w:r>
      <w:r w:rsidRPr="000A13ED">
        <w:rPr>
          <w:rFonts w:ascii="Verdana" w:hAnsi="Verdana"/>
          <w:sz w:val="18"/>
          <w:szCs w:val="18"/>
        </w:rPr>
        <w:tab/>
      </w:r>
      <w:r w:rsidRPr="000A13ED">
        <w:rPr>
          <w:rFonts w:ascii="Verdana" w:hAnsi="Verdana"/>
          <w:sz w:val="18"/>
          <w:szCs w:val="18"/>
        </w:rPr>
        <w:tab/>
      </w:r>
      <w:r w:rsidRPr="000A13ED">
        <w:rPr>
          <w:rFonts w:ascii="Verdana" w:hAnsi="Verdana"/>
          <w:i/>
          <w:sz w:val="18"/>
          <w:szCs w:val="18"/>
        </w:rPr>
        <w:t>First</w:t>
      </w:r>
      <w:r w:rsidRPr="000A13ED">
        <w:rPr>
          <w:rFonts w:ascii="Verdana" w:hAnsi="Verdana"/>
          <w:i/>
          <w:sz w:val="18"/>
          <w:szCs w:val="18"/>
        </w:rPr>
        <w:tab/>
        <w:t>Second</w:t>
      </w:r>
      <w:r w:rsidRPr="000A13ED">
        <w:rPr>
          <w:rFonts w:ascii="Verdana" w:hAnsi="Verdana"/>
          <w:i/>
          <w:sz w:val="18"/>
          <w:szCs w:val="18"/>
        </w:rPr>
        <w:tab/>
      </w:r>
    </w:p>
    <w:p w:rsidR="00F23B4E" w:rsidRPr="000A13ED" w:rsidRDefault="00F23B4E" w:rsidP="00F23B4E">
      <w:pPr>
        <w:tabs>
          <w:tab w:val="center" w:pos="1555"/>
          <w:tab w:val="left" w:pos="2430"/>
          <w:tab w:val="center" w:pos="5400"/>
          <w:tab w:val="center" w:pos="6437"/>
          <w:tab w:val="center" w:pos="7517"/>
        </w:tabs>
        <w:rPr>
          <w:rFonts w:ascii="Verdana" w:hAnsi="Verdana"/>
          <w:i/>
          <w:sz w:val="18"/>
          <w:szCs w:val="18"/>
        </w:rPr>
      </w:pPr>
      <w:r w:rsidRPr="000A13ED">
        <w:rPr>
          <w:rFonts w:ascii="Verdana" w:hAnsi="Verdana"/>
          <w:i/>
          <w:sz w:val="18"/>
          <w:szCs w:val="18"/>
        </w:rPr>
        <w:tab/>
      </w:r>
      <w:proofErr w:type="gramStart"/>
      <w:r w:rsidRPr="000A13ED">
        <w:rPr>
          <w:rFonts w:ascii="Verdana" w:hAnsi="Verdana"/>
          <w:sz w:val="18"/>
          <w:szCs w:val="18"/>
          <w:u w:val="single"/>
        </w:rPr>
        <w:t>choice</w:t>
      </w:r>
      <w:proofErr w:type="gramEnd"/>
      <w:r w:rsidRPr="000A13ED">
        <w:rPr>
          <w:rFonts w:ascii="Verdana" w:hAnsi="Verdana"/>
          <w:sz w:val="18"/>
          <w:szCs w:val="18"/>
        </w:rPr>
        <w:tab/>
      </w:r>
      <w:r w:rsidRPr="000A13ED">
        <w:rPr>
          <w:rFonts w:ascii="Verdana" w:hAnsi="Verdana"/>
          <w:sz w:val="18"/>
          <w:szCs w:val="18"/>
        </w:rPr>
        <w:tab/>
      </w:r>
      <w:proofErr w:type="spellStart"/>
      <w:r w:rsidRPr="000A13ED">
        <w:rPr>
          <w:rFonts w:ascii="Verdana" w:hAnsi="Verdana"/>
          <w:i/>
          <w:sz w:val="18"/>
          <w:szCs w:val="18"/>
          <w:u w:val="single"/>
        </w:rPr>
        <w:t>choice</w:t>
      </w:r>
      <w:proofErr w:type="spellEnd"/>
      <w:r w:rsidRPr="000A13ED">
        <w:rPr>
          <w:rFonts w:ascii="Verdana" w:hAnsi="Verdana"/>
          <w:i/>
          <w:sz w:val="18"/>
          <w:szCs w:val="18"/>
        </w:rPr>
        <w:tab/>
      </w:r>
      <w:proofErr w:type="spellStart"/>
      <w:r w:rsidRPr="000A13ED">
        <w:rPr>
          <w:rFonts w:ascii="Verdana" w:hAnsi="Verdana"/>
          <w:i/>
          <w:sz w:val="18"/>
          <w:szCs w:val="18"/>
          <w:u w:val="single"/>
        </w:rPr>
        <w:t>choice</w:t>
      </w:r>
      <w:proofErr w:type="spellEnd"/>
      <w:r w:rsidRPr="000A13ED">
        <w:rPr>
          <w:rFonts w:ascii="Verdana" w:hAnsi="Verdana"/>
          <w:i/>
          <w:sz w:val="18"/>
          <w:szCs w:val="18"/>
        </w:rPr>
        <w:tab/>
      </w: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4"/>
        <w:gridCol w:w="2526"/>
        <w:gridCol w:w="1045"/>
        <w:gridCol w:w="1045"/>
      </w:tblGrid>
      <w:tr w:rsidR="00F23B4E" w:rsidRPr="00075DE8" w:rsidTr="00F23B4E">
        <w:trPr>
          <w:trHeight w:val="212"/>
        </w:trPr>
        <w:tc>
          <w:tcPr>
            <w:tcW w:w="1634" w:type="dxa"/>
            <w:vAlign w:val="bottom"/>
          </w:tcPr>
          <w:p w:rsidR="00F23B4E" w:rsidRPr="000A13ED" w:rsidRDefault="00087644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2526" w:type="dxa"/>
            <w:vAlign w:val="bottom"/>
          </w:tcPr>
          <w:p w:rsidR="00F23B4E" w:rsidRPr="000A13ED" w:rsidRDefault="00F23B4E" w:rsidP="00F23B4E">
            <w:pPr>
              <w:rPr>
                <w:rFonts w:ascii="Verdana" w:hAnsi="Verdana"/>
                <w:sz w:val="18"/>
                <w:szCs w:val="18"/>
              </w:rPr>
            </w:pPr>
            <w:r w:rsidRPr="000A13ED">
              <w:rPr>
                <w:rFonts w:ascii="Verdana" w:hAnsi="Verdana"/>
                <w:sz w:val="18"/>
                <w:szCs w:val="18"/>
              </w:rPr>
              <w:t>Hillary Clinton</w:t>
            </w:r>
          </w:p>
        </w:tc>
        <w:tc>
          <w:tcPr>
            <w:tcW w:w="1045" w:type="dxa"/>
            <w:vAlign w:val="bottom"/>
          </w:tcPr>
          <w:p w:rsidR="00F23B4E" w:rsidRPr="000A13ED" w:rsidRDefault="00087644" w:rsidP="00F23B4E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rFonts w:ascii="Verdana" w:hAnsi="Verdana"/>
                <w:i/>
                <w:sz w:val="18"/>
                <w:szCs w:val="18"/>
              </w:rPr>
              <w:t>48</w:t>
            </w:r>
          </w:p>
        </w:tc>
        <w:tc>
          <w:tcPr>
            <w:tcW w:w="1045" w:type="dxa"/>
            <w:vAlign w:val="bottom"/>
          </w:tcPr>
          <w:p w:rsidR="00F23B4E" w:rsidRPr="000A13ED" w:rsidRDefault="00087644" w:rsidP="00F23B4E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rFonts w:ascii="Verdana" w:hAnsi="Verdana"/>
                <w:i/>
                <w:sz w:val="18"/>
                <w:szCs w:val="18"/>
              </w:rPr>
              <w:t>21</w:t>
            </w:r>
          </w:p>
        </w:tc>
      </w:tr>
      <w:tr w:rsidR="00F23B4E" w:rsidRPr="00075DE8" w:rsidTr="00F23B4E">
        <w:trPr>
          <w:trHeight w:val="212"/>
        </w:trPr>
        <w:tc>
          <w:tcPr>
            <w:tcW w:w="1634" w:type="dxa"/>
            <w:vAlign w:val="bottom"/>
          </w:tcPr>
          <w:p w:rsidR="00F23B4E" w:rsidRPr="000A13ED" w:rsidRDefault="00087644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2526" w:type="dxa"/>
            <w:vAlign w:val="bottom"/>
          </w:tcPr>
          <w:p w:rsidR="00F23B4E" w:rsidRPr="000A13ED" w:rsidRDefault="00F23B4E" w:rsidP="00F23B4E">
            <w:pPr>
              <w:rPr>
                <w:rFonts w:ascii="Verdana" w:hAnsi="Verdana"/>
                <w:sz w:val="18"/>
                <w:szCs w:val="18"/>
              </w:rPr>
            </w:pPr>
            <w:r w:rsidRPr="000A13ED">
              <w:rPr>
                <w:rFonts w:ascii="Verdana" w:hAnsi="Verdana"/>
                <w:sz w:val="18"/>
                <w:szCs w:val="18"/>
              </w:rPr>
              <w:t>Bernie Sanders</w:t>
            </w:r>
          </w:p>
        </w:tc>
        <w:tc>
          <w:tcPr>
            <w:tcW w:w="1045" w:type="dxa"/>
            <w:vAlign w:val="bottom"/>
          </w:tcPr>
          <w:p w:rsidR="00F23B4E" w:rsidRPr="000A13ED" w:rsidRDefault="00087644" w:rsidP="00F23B4E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rFonts w:ascii="Verdana" w:hAnsi="Verdana"/>
                <w:i/>
                <w:sz w:val="18"/>
                <w:szCs w:val="18"/>
              </w:rPr>
              <w:t>35</w:t>
            </w:r>
          </w:p>
        </w:tc>
        <w:tc>
          <w:tcPr>
            <w:tcW w:w="1045" w:type="dxa"/>
            <w:vAlign w:val="bottom"/>
          </w:tcPr>
          <w:p w:rsidR="00F23B4E" w:rsidRPr="000A13ED" w:rsidRDefault="00087644" w:rsidP="00F23B4E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rFonts w:ascii="Verdana" w:hAnsi="Verdana"/>
                <w:i/>
                <w:sz w:val="18"/>
                <w:szCs w:val="18"/>
              </w:rPr>
              <w:t>20</w:t>
            </w:r>
          </w:p>
        </w:tc>
      </w:tr>
      <w:tr w:rsidR="00F23B4E" w:rsidRPr="00075DE8" w:rsidTr="00F23B4E">
        <w:trPr>
          <w:trHeight w:val="212"/>
        </w:trPr>
        <w:tc>
          <w:tcPr>
            <w:tcW w:w="1634" w:type="dxa"/>
            <w:vAlign w:val="bottom"/>
          </w:tcPr>
          <w:p w:rsidR="00F23B4E" w:rsidRPr="000A13ED" w:rsidRDefault="009C63CC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  <w:bookmarkStart w:id="0" w:name="_GoBack"/>
            <w:bookmarkEnd w:id="0"/>
          </w:p>
        </w:tc>
        <w:tc>
          <w:tcPr>
            <w:tcW w:w="2526" w:type="dxa"/>
            <w:vAlign w:val="bottom"/>
          </w:tcPr>
          <w:p w:rsidR="00F23B4E" w:rsidRPr="000A13ED" w:rsidRDefault="00F23B4E" w:rsidP="00F23B4E">
            <w:pPr>
              <w:rPr>
                <w:rFonts w:ascii="Verdana" w:hAnsi="Verdana"/>
                <w:sz w:val="18"/>
                <w:szCs w:val="18"/>
              </w:rPr>
            </w:pPr>
            <w:r w:rsidRPr="000A13ED">
              <w:rPr>
                <w:rFonts w:ascii="Verdana" w:hAnsi="Verdana"/>
                <w:sz w:val="18"/>
                <w:szCs w:val="18"/>
              </w:rPr>
              <w:t>Other</w:t>
            </w:r>
          </w:p>
        </w:tc>
        <w:tc>
          <w:tcPr>
            <w:tcW w:w="1045" w:type="dxa"/>
            <w:vAlign w:val="bottom"/>
          </w:tcPr>
          <w:p w:rsidR="00F23B4E" w:rsidRPr="000A13ED" w:rsidRDefault="00087644" w:rsidP="00F23B4E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rFonts w:ascii="Verdana" w:hAnsi="Verdana"/>
                <w:i/>
                <w:sz w:val="18"/>
                <w:szCs w:val="18"/>
              </w:rPr>
              <w:t>4</w:t>
            </w:r>
          </w:p>
        </w:tc>
        <w:tc>
          <w:tcPr>
            <w:tcW w:w="1045" w:type="dxa"/>
            <w:vAlign w:val="bottom"/>
          </w:tcPr>
          <w:p w:rsidR="00F23B4E" w:rsidRPr="000A13ED" w:rsidRDefault="00087644" w:rsidP="00F23B4E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rFonts w:ascii="Verdana" w:hAnsi="Verdana"/>
                <w:i/>
                <w:sz w:val="18"/>
                <w:szCs w:val="18"/>
              </w:rPr>
              <w:t>5</w:t>
            </w:r>
          </w:p>
        </w:tc>
      </w:tr>
      <w:tr w:rsidR="00F23B4E" w:rsidRPr="00075DE8" w:rsidTr="00F23B4E">
        <w:trPr>
          <w:trHeight w:val="212"/>
        </w:trPr>
        <w:tc>
          <w:tcPr>
            <w:tcW w:w="1634" w:type="dxa"/>
            <w:vAlign w:val="bottom"/>
          </w:tcPr>
          <w:p w:rsidR="00F23B4E" w:rsidRPr="000A13ED" w:rsidRDefault="00A262A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2526" w:type="dxa"/>
            <w:vAlign w:val="bottom"/>
          </w:tcPr>
          <w:p w:rsidR="00F23B4E" w:rsidRPr="000A13ED" w:rsidRDefault="00F23B4E" w:rsidP="00F23B4E">
            <w:pPr>
              <w:rPr>
                <w:rFonts w:ascii="Verdana" w:hAnsi="Verdana"/>
                <w:sz w:val="18"/>
                <w:szCs w:val="18"/>
              </w:rPr>
            </w:pPr>
            <w:r w:rsidRPr="000A13ED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045" w:type="dxa"/>
            <w:vAlign w:val="bottom"/>
          </w:tcPr>
          <w:p w:rsidR="00F23B4E" w:rsidRPr="000A13ED" w:rsidRDefault="00087644" w:rsidP="00F23B4E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rFonts w:ascii="Verdana" w:hAnsi="Verdana"/>
                <w:i/>
                <w:sz w:val="18"/>
                <w:szCs w:val="18"/>
              </w:rPr>
              <w:t>12</w:t>
            </w:r>
          </w:p>
        </w:tc>
        <w:tc>
          <w:tcPr>
            <w:tcW w:w="1045" w:type="dxa"/>
            <w:vAlign w:val="bottom"/>
          </w:tcPr>
          <w:p w:rsidR="00F23B4E" w:rsidRPr="000A13ED" w:rsidRDefault="00087644" w:rsidP="00F23B4E">
            <w:pPr>
              <w:jc w:val="center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rFonts w:ascii="Verdana" w:hAnsi="Verdana"/>
                <w:i/>
                <w:sz w:val="18"/>
                <w:szCs w:val="18"/>
              </w:rPr>
              <w:t>54</w:t>
            </w:r>
          </w:p>
        </w:tc>
      </w:tr>
    </w:tbl>
    <w:p w:rsidR="00F23B4E" w:rsidRPr="000A13ED" w:rsidRDefault="00F23B4E" w:rsidP="00F23B4E">
      <w:pPr>
        <w:pStyle w:val="PlainText"/>
        <w:rPr>
          <w:rFonts w:ascii="Verdana" w:hAnsi="Verdana" w:cs="Times New Roman"/>
          <w:b/>
          <w:sz w:val="18"/>
          <w:szCs w:val="18"/>
        </w:rPr>
      </w:pPr>
    </w:p>
    <w:p w:rsidR="00F23B4E" w:rsidRPr="000A13ED" w:rsidRDefault="00F23B4E" w:rsidP="00F23B4E">
      <w:pPr>
        <w:pStyle w:val="PlainText"/>
        <w:tabs>
          <w:tab w:val="left" w:pos="1080"/>
          <w:tab w:val="center" w:pos="4320"/>
          <w:tab w:val="center" w:pos="5760"/>
        </w:tabs>
        <w:rPr>
          <w:rFonts w:ascii="Verdana" w:hAnsi="Verdana" w:cs="Times New Roman"/>
          <w:i/>
          <w:sz w:val="18"/>
          <w:szCs w:val="18"/>
        </w:rPr>
      </w:pPr>
      <w:r w:rsidRPr="000A13ED">
        <w:rPr>
          <w:rFonts w:ascii="Verdana" w:hAnsi="Verdana" w:cs="Times New Roman"/>
          <w:b/>
          <w:sz w:val="18"/>
          <w:szCs w:val="18"/>
        </w:rPr>
        <w:tab/>
      </w:r>
      <w:r w:rsidRPr="000A13ED">
        <w:rPr>
          <w:rFonts w:ascii="Verdana" w:hAnsi="Verdana" w:cs="Times New Roman"/>
          <w:b/>
          <w:sz w:val="18"/>
          <w:szCs w:val="18"/>
        </w:rPr>
        <w:tab/>
      </w:r>
      <w:r w:rsidRPr="000A13ED">
        <w:rPr>
          <w:rFonts w:ascii="Verdana" w:hAnsi="Verdana" w:cs="Times New Roman"/>
          <w:sz w:val="18"/>
          <w:szCs w:val="18"/>
        </w:rPr>
        <w:t>Any</w:t>
      </w:r>
      <w:r w:rsidRPr="000A13ED">
        <w:rPr>
          <w:rFonts w:ascii="Verdana" w:hAnsi="Verdana" w:cs="Times New Roman"/>
          <w:sz w:val="18"/>
          <w:szCs w:val="18"/>
        </w:rPr>
        <w:tab/>
      </w:r>
      <w:r w:rsidRPr="000A13ED">
        <w:rPr>
          <w:rFonts w:ascii="Verdana" w:hAnsi="Verdana" w:cs="Times New Roman"/>
          <w:i/>
          <w:sz w:val="18"/>
          <w:szCs w:val="18"/>
        </w:rPr>
        <w:t>First</w:t>
      </w:r>
    </w:p>
    <w:p w:rsidR="00F23B4E" w:rsidRPr="000A13ED" w:rsidRDefault="00F23B4E" w:rsidP="00F23B4E">
      <w:pPr>
        <w:pStyle w:val="PlainText"/>
        <w:tabs>
          <w:tab w:val="left" w:pos="1080"/>
          <w:tab w:val="center" w:pos="4320"/>
          <w:tab w:val="center" w:pos="5760"/>
        </w:tabs>
        <w:rPr>
          <w:rFonts w:ascii="Verdana" w:hAnsi="Verdana" w:cs="Times New Roman"/>
          <w:i/>
          <w:sz w:val="18"/>
          <w:szCs w:val="18"/>
          <w:u w:val="single"/>
        </w:rPr>
      </w:pPr>
      <w:r w:rsidRPr="000A13ED">
        <w:rPr>
          <w:rFonts w:ascii="Verdana" w:hAnsi="Verdana" w:cs="Times New Roman"/>
          <w:i/>
          <w:sz w:val="18"/>
          <w:szCs w:val="18"/>
        </w:rPr>
        <w:tab/>
      </w:r>
      <w:r w:rsidRPr="000A13ED">
        <w:rPr>
          <w:rFonts w:ascii="Verdana" w:hAnsi="Verdana" w:cs="Times New Roman"/>
          <w:i/>
          <w:sz w:val="18"/>
          <w:szCs w:val="18"/>
        </w:rPr>
        <w:tab/>
      </w:r>
      <w:proofErr w:type="gramStart"/>
      <w:r w:rsidRPr="000A13ED">
        <w:rPr>
          <w:rFonts w:ascii="Verdana" w:hAnsi="Verdana" w:cs="Times New Roman"/>
          <w:sz w:val="18"/>
          <w:szCs w:val="18"/>
          <w:u w:val="single"/>
        </w:rPr>
        <w:t>choice</w:t>
      </w:r>
      <w:proofErr w:type="gramEnd"/>
      <w:r w:rsidRPr="000A13ED">
        <w:rPr>
          <w:rFonts w:ascii="Verdana" w:hAnsi="Verdana" w:cs="Times New Roman"/>
          <w:sz w:val="18"/>
          <w:szCs w:val="18"/>
        </w:rPr>
        <w:tab/>
      </w:r>
      <w:proofErr w:type="spellStart"/>
      <w:r w:rsidRPr="000A13ED">
        <w:rPr>
          <w:rFonts w:ascii="Verdana" w:hAnsi="Verdana" w:cs="Times New Roman"/>
          <w:i/>
          <w:sz w:val="18"/>
          <w:szCs w:val="18"/>
          <w:u w:val="single"/>
        </w:rPr>
        <w:t>choice</w:t>
      </w:r>
      <w:proofErr w:type="spellEnd"/>
    </w:p>
    <w:p w:rsidR="00F23B4E" w:rsidRPr="000A13ED" w:rsidRDefault="00F23B4E" w:rsidP="00F23B4E">
      <w:pPr>
        <w:pStyle w:val="PlainText"/>
        <w:tabs>
          <w:tab w:val="left" w:pos="1080"/>
          <w:tab w:val="center" w:pos="4320"/>
          <w:tab w:val="center" w:pos="5760"/>
        </w:tabs>
        <w:rPr>
          <w:rFonts w:ascii="Verdana" w:hAnsi="Verdana" w:cs="Times New Roman"/>
          <w:sz w:val="18"/>
          <w:szCs w:val="18"/>
        </w:rPr>
      </w:pPr>
      <w:r w:rsidRPr="000A13ED">
        <w:rPr>
          <w:rFonts w:ascii="Verdana" w:hAnsi="Verdana" w:cs="Times New Roman"/>
          <w:b/>
          <w:sz w:val="18"/>
          <w:szCs w:val="18"/>
        </w:rPr>
        <w:tab/>
      </w:r>
      <w:r w:rsidRPr="000A13ED">
        <w:rPr>
          <w:rFonts w:ascii="Verdana" w:hAnsi="Verdana" w:cs="Times New Roman"/>
          <w:sz w:val="18"/>
          <w:szCs w:val="18"/>
        </w:rPr>
        <w:t>Hillary Clinton</w:t>
      </w:r>
    </w:p>
    <w:p w:rsidR="00F23B4E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sz w:val="18"/>
          <w:szCs w:val="18"/>
        </w:rPr>
      </w:pPr>
      <w:r w:rsidRPr="000A13ED">
        <w:rPr>
          <w:rFonts w:ascii="Verdana" w:hAnsi="Verdana" w:cs="Times New Roman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May 10</w:t>
      </w:r>
      <w:r w:rsidRPr="00075DE8">
        <w:rPr>
          <w:rFonts w:ascii="Verdana" w:hAnsi="Verdana"/>
          <w:sz w:val="18"/>
          <w:szCs w:val="18"/>
        </w:rPr>
        <w:t>-</w:t>
      </w:r>
      <w:r>
        <w:rPr>
          <w:rFonts w:ascii="Verdana" w:hAnsi="Verdana"/>
          <w:sz w:val="18"/>
          <w:szCs w:val="18"/>
        </w:rPr>
        <w:t>June 6</w:t>
      </w:r>
      <w:r w:rsidRPr="000A13ED">
        <w:rPr>
          <w:rFonts w:ascii="Verdana" w:hAnsi="Verdana"/>
          <w:sz w:val="18"/>
          <w:szCs w:val="18"/>
        </w:rPr>
        <w:t xml:space="preserve">, </w:t>
      </w:r>
      <w:r w:rsidRPr="00075DE8">
        <w:rPr>
          <w:rFonts w:ascii="Verdana" w:hAnsi="Verdana"/>
          <w:sz w:val="18"/>
          <w:szCs w:val="18"/>
        </w:rPr>
        <w:t>2016</w:t>
      </w:r>
      <w:r w:rsidR="00087644">
        <w:rPr>
          <w:rFonts w:ascii="Verdana" w:hAnsi="Verdana"/>
          <w:sz w:val="18"/>
          <w:szCs w:val="18"/>
        </w:rPr>
        <w:tab/>
        <w:t>69</w:t>
      </w:r>
      <w:r w:rsidR="00087644">
        <w:rPr>
          <w:rFonts w:ascii="Verdana" w:hAnsi="Verdana"/>
          <w:sz w:val="18"/>
          <w:szCs w:val="18"/>
        </w:rPr>
        <w:tab/>
      </w:r>
      <w:r w:rsidR="00087644" w:rsidRPr="00087644">
        <w:rPr>
          <w:rFonts w:ascii="Verdana" w:hAnsi="Verdana"/>
          <w:i/>
          <w:sz w:val="18"/>
          <w:szCs w:val="18"/>
        </w:rPr>
        <w:t>48</w:t>
      </w:r>
    </w:p>
    <w:p w:rsidR="00F23B4E" w:rsidRPr="006F3BC2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i/>
          <w:sz w:val="18"/>
          <w:szCs w:val="18"/>
        </w:rPr>
      </w:pPr>
      <w:r>
        <w:rPr>
          <w:rFonts w:ascii="Verdana" w:hAnsi="Verdana" w:cs="Times New Roman"/>
          <w:sz w:val="18"/>
          <w:szCs w:val="18"/>
        </w:rPr>
        <w:tab/>
      </w:r>
      <w:r w:rsidRPr="000A13ED">
        <w:rPr>
          <w:rFonts w:ascii="Verdana" w:hAnsi="Verdana" w:cs="Times New Roman"/>
          <w:sz w:val="18"/>
          <w:szCs w:val="18"/>
        </w:rPr>
        <w:t>Apr 5-May 2, 2016</w:t>
      </w:r>
      <w:r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sz w:val="18"/>
          <w:szCs w:val="18"/>
        </w:rPr>
        <w:t>66</w:t>
      </w:r>
      <w:r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i/>
          <w:sz w:val="18"/>
          <w:szCs w:val="18"/>
        </w:rPr>
        <w:t>45</w:t>
      </w:r>
    </w:p>
    <w:p w:rsidR="00F23B4E" w:rsidRPr="000A13ED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sz w:val="18"/>
          <w:szCs w:val="18"/>
        </w:rPr>
      </w:pPr>
      <w:r w:rsidRPr="000A13ED">
        <w:rPr>
          <w:rFonts w:ascii="Verdana" w:hAnsi="Verdana" w:cs="Times New Roman"/>
          <w:sz w:val="18"/>
          <w:szCs w:val="18"/>
        </w:rPr>
        <w:tab/>
        <w:t>Mar 2-28, 2016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sz w:val="18"/>
          <w:szCs w:val="18"/>
        </w:rPr>
        <w:t>68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i/>
          <w:sz w:val="18"/>
          <w:szCs w:val="18"/>
        </w:rPr>
        <w:t>45</w:t>
      </w:r>
    </w:p>
    <w:p w:rsidR="00F23B4E" w:rsidRPr="000A13ED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sz w:val="18"/>
          <w:szCs w:val="18"/>
        </w:rPr>
      </w:pP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sz w:val="18"/>
          <w:szCs w:val="18"/>
        </w:rPr>
        <w:t>Nov 24</w:t>
      </w:r>
      <w:r w:rsidRPr="000A13ED">
        <w:rPr>
          <w:rFonts w:ascii="Verdana" w:hAnsi="Verdana" w:cs="Times New Roman"/>
          <w:sz w:val="18"/>
          <w:szCs w:val="18"/>
        </w:rPr>
        <w:t>-</w:t>
      </w:r>
      <w:r w:rsidR="000D2E71">
        <w:rPr>
          <w:rFonts w:ascii="Verdana" w:hAnsi="Verdana" w:cs="Times New Roman"/>
          <w:sz w:val="18"/>
          <w:szCs w:val="18"/>
        </w:rPr>
        <w:t xml:space="preserve">Dec </w:t>
      </w:r>
      <w:r w:rsidRPr="000A13ED">
        <w:rPr>
          <w:rFonts w:ascii="Verdana" w:hAnsi="Verdana" w:cs="Times New Roman"/>
          <w:sz w:val="18"/>
          <w:szCs w:val="18"/>
        </w:rPr>
        <w:t>21, 2015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sz w:val="18"/>
          <w:szCs w:val="18"/>
        </w:rPr>
        <w:t>67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i/>
          <w:sz w:val="18"/>
          <w:szCs w:val="18"/>
        </w:rPr>
        <w:t>46</w:t>
      </w:r>
    </w:p>
    <w:p w:rsidR="00F23B4E" w:rsidRPr="000A13ED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sz w:val="18"/>
          <w:szCs w:val="18"/>
        </w:rPr>
      </w:pPr>
      <w:r w:rsidRPr="000A13ED">
        <w:rPr>
          <w:rFonts w:ascii="Verdana" w:hAnsi="Verdana" w:cs="Times New Roman"/>
          <w:sz w:val="18"/>
          <w:szCs w:val="18"/>
        </w:rPr>
        <w:tab/>
        <w:t>Aug 11-Sept 8, 2015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sz w:val="18"/>
          <w:szCs w:val="18"/>
        </w:rPr>
        <w:t>57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i/>
          <w:sz w:val="18"/>
          <w:szCs w:val="18"/>
        </w:rPr>
        <w:t>40</w:t>
      </w:r>
    </w:p>
    <w:p w:rsidR="00F23B4E" w:rsidRPr="000A13ED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sz w:val="18"/>
          <w:szCs w:val="18"/>
        </w:rPr>
      </w:pPr>
      <w:r w:rsidRPr="000A13ED">
        <w:rPr>
          <w:rFonts w:ascii="Verdana" w:hAnsi="Verdana" w:cs="Times New Roman"/>
          <w:sz w:val="18"/>
          <w:szCs w:val="18"/>
        </w:rPr>
        <w:tab/>
        <w:t>Mar 10-Apr 6, 2015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sz w:val="18"/>
          <w:szCs w:val="18"/>
        </w:rPr>
        <w:t>5</w:t>
      </w:r>
      <w:r w:rsidR="002171D1">
        <w:rPr>
          <w:rFonts w:ascii="Verdana" w:hAnsi="Verdana" w:cs="Times New Roman"/>
          <w:sz w:val="18"/>
          <w:szCs w:val="18"/>
        </w:rPr>
        <w:t>1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i/>
          <w:sz w:val="18"/>
          <w:szCs w:val="18"/>
        </w:rPr>
        <w:t>41</w:t>
      </w:r>
    </w:p>
    <w:p w:rsidR="00F23B4E" w:rsidRPr="000A13ED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sz w:val="18"/>
          <w:szCs w:val="18"/>
        </w:rPr>
      </w:pPr>
    </w:p>
    <w:p w:rsidR="00F23B4E" w:rsidRPr="000A13ED" w:rsidRDefault="00F23B4E" w:rsidP="00F23B4E">
      <w:pPr>
        <w:pStyle w:val="PlainText"/>
        <w:tabs>
          <w:tab w:val="left" w:pos="1080"/>
          <w:tab w:val="center" w:pos="4320"/>
          <w:tab w:val="center" w:pos="5760"/>
        </w:tabs>
        <w:rPr>
          <w:rFonts w:ascii="Verdana" w:hAnsi="Verdana" w:cs="Times New Roman"/>
          <w:sz w:val="18"/>
          <w:szCs w:val="18"/>
        </w:rPr>
      </w:pPr>
      <w:r w:rsidRPr="000A13ED">
        <w:rPr>
          <w:rFonts w:ascii="Verdana" w:hAnsi="Verdana" w:cs="Times New Roman"/>
          <w:b/>
          <w:sz w:val="18"/>
          <w:szCs w:val="18"/>
        </w:rPr>
        <w:tab/>
      </w:r>
      <w:r w:rsidRPr="000A13ED">
        <w:rPr>
          <w:rFonts w:ascii="Verdana" w:hAnsi="Verdana" w:cs="Times New Roman"/>
          <w:sz w:val="18"/>
          <w:szCs w:val="18"/>
        </w:rPr>
        <w:t>Bernie Sanders</w:t>
      </w:r>
    </w:p>
    <w:p w:rsidR="00F23B4E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sz w:val="18"/>
          <w:szCs w:val="18"/>
        </w:rPr>
      </w:pPr>
      <w:r w:rsidRPr="000A13ED">
        <w:rPr>
          <w:rFonts w:ascii="Verdana" w:hAnsi="Verdana" w:cs="Times New Roman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May 10</w:t>
      </w:r>
      <w:r w:rsidRPr="00075DE8">
        <w:rPr>
          <w:rFonts w:ascii="Verdana" w:hAnsi="Verdana"/>
          <w:sz w:val="18"/>
          <w:szCs w:val="18"/>
        </w:rPr>
        <w:t>-</w:t>
      </w:r>
      <w:r>
        <w:rPr>
          <w:rFonts w:ascii="Verdana" w:hAnsi="Verdana"/>
          <w:sz w:val="18"/>
          <w:szCs w:val="18"/>
        </w:rPr>
        <w:t>June 6</w:t>
      </w:r>
      <w:r w:rsidRPr="000A13ED">
        <w:rPr>
          <w:rFonts w:ascii="Verdana" w:hAnsi="Verdana"/>
          <w:sz w:val="18"/>
          <w:szCs w:val="18"/>
        </w:rPr>
        <w:t xml:space="preserve">, </w:t>
      </w:r>
      <w:r w:rsidRPr="00075DE8">
        <w:rPr>
          <w:rFonts w:ascii="Verdana" w:hAnsi="Verdana"/>
          <w:sz w:val="18"/>
          <w:szCs w:val="18"/>
        </w:rPr>
        <w:t>2016</w:t>
      </w:r>
      <w:r w:rsidR="00087644">
        <w:rPr>
          <w:rFonts w:ascii="Verdana" w:hAnsi="Verdana"/>
          <w:sz w:val="18"/>
          <w:szCs w:val="18"/>
        </w:rPr>
        <w:tab/>
        <w:t>55</w:t>
      </w:r>
      <w:r w:rsidR="00087644">
        <w:rPr>
          <w:rFonts w:ascii="Verdana" w:hAnsi="Verdana"/>
          <w:sz w:val="18"/>
          <w:szCs w:val="18"/>
        </w:rPr>
        <w:tab/>
      </w:r>
      <w:r w:rsidR="00087644" w:rsidRPr="00087644">
        <w:rPr>
          <w:rFonts w:ascii="Verdana" w:hAnsi="Verdana"/>
          <w:i/>
          <w:sz w:val="18"/>
          <w:szCs w:val="18"/>
        </w:rPr>
        <w:t>35</w:t>
      </w:r>
    </w:p>
    <w:p w:rsidR="00F23B4E" w:rsidRPr="006F3BC2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i/>
          <w:sz w:val="18"/>
          <w:szCs w:val="18"/>
        </w:rPr>
      </w:pPr>
      <w:r>
        <w:rPr>
          <w:rFonts w:ascii="Verdana" w:hAnsi="Verdana" w:cs="Times New Roman"/>
          <w:sz w:val="18"/>
          <w:szCs w:val="18"/>
        </w:rPr>
        <w:tab/>
      </w:r>
      <w:r w:rsidRPr="000A13ED">
        <w:rPr>
          <w:rFonts w:ascii="Verdana" w:hAnsi="Verdana" w:cs="Times New Roman"/>
          <w:sz w:val="18"/>
          <w:szCs w:val="18"/>
        </w:rPr>
        <w:t>Apr 5-May 2, 2016</w:t>
      </w:r>
      <w:r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sz w:val="18"/>
          <w:szCs w:val="18"/>
        </w:rPr>
        <w:t>57</w:t>
      </w:r>
      <w:r>
        <w:rPr>
          <w:rFonts w:ascii="Verdana" w:hAnsi="Verdana" w:cs="Times New Roman"/>
          <w:sz w:val="18"/>
          <w:szCs w:val="18"/>
        </w:rPr>
        <w:tab/>
      </w:r>
      <w:r>
        <w:rPr>
          <w:rFonts w:ascii="Verdana" w:hAnsi="Verdana" w:cs="Times New Roman"/>
          <w:i/>
          <w:sz w:val="18"/>
          <w:szCs w:val="18"/>
        </w:rPr>
        <w:t>39</w:t>
      </w:r>
    </w:p>
    <w:p w:rsidR="00F23B4E" w:rsidRPr="000A13ED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i/>
          <w:sz w:val="18"/>
          <w:szCs w:val="18"/>
        </w:rPr>
      </w:pPr>
      <w:r w:rsidRPr="000A13ED">
        <w:rPr>
          <w:rFonts w:ascii="Verdana" w:hAnsi="Verdana" w:cs="Times New Roman"/>
          <w:sz w:val="18"/>
          <w:szCs w:val="18"/>
        </w:rPr>
        <w:tab/>
        <w:t>Mar 2-28, 2016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sz w:val="18"/>
          <w:szCs w:val="18"/>
        </w:rPr>
        <w:t>57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i/>
          <w:sz w:val="18"/>
          <w:szCs w:val="18"/>
        </w:rPr>
        <w:t>38</w:t>
      </w:r>
    </w:p>
    <w:p w:rsidR="00F23B4E" w:rsidRPr="000A13ED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sz w:val="18"/>
          <w:szCs w:val="18"/>
        </w:rPr>
      </w:pP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sz w:val="18"/>
          <w:szCs w:val="18"/>
        </w:rPr>
        <w:t>Nov 24</w:t>
      </w:r>
      <w:r w:rsidR="000D2E71" w:rsidRPr="000A13ED">
        <w:rPr>
          <w:rFonts w:ascii="Verdana" w:hAnsi="Verdana" w:cs="Times New Roman"/>
          <w:sz w:val="18"/>
          <w:szCs w:val="18"/>
        </w:rPr>
        <w:t>-</w:t>
      </w:r>
      <w:r w:rsidR="000D2E71">
        <w:rPr>
          <w:rFonts w:ascii="Verdana" w:hAnsi="Verdana" w:cs="Times New Roman"/>
          <w:sz w:val="18"/>
          <w:szCs w:val="18"/>
        </w:rPr>
        <w:t xml:space="preserve">Dec </w:t>
      </w:r>
      <w:r w:rsidR="000D2E71" w:rsidRPr="000A13ED">
        <w:rPr>
          <w:rFonts w:ascii="Verdana" w:hAnsi="Verdana" w:cs="Times New Roman"/>
          <w:sz w:val="18"/>
          <w:szCs w:val="18"/>
        </w:rPr>
        <w:t>21, 2015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sz w:val="18"/>
          <w:szCs w:val="18"/>
        </w:rPr>
        <w:t>45</w:t>
      </w:r>
      <w:r w:rsidRPr="000A13ED">
        <w:rPr>
          <w:rFonts w:ascii="Verdana" w:hAnsi="Verdana" w:cs="Times New Roman"/>
          <w:sz w:val="18"/>
          <w:szCs w:val="18"/>
        </w:rPr>
        <w:tab/>
      </w:r>
      <w:r w:rsidRPr="000A13ED">
        <w:rPr>
          <w:rFonts w:ascii="Verdana" w:hAnsi="Verdana" w:cs="Times New Roman"/>
          <w:i/>
          <w:sz w:val="18"/>
          <w:szCs w:val="18"/>
        </w:rPr>
        <w:t>30</w:t>
      </w:r>
    </w:p>
    <w:p w:rsidR="00F23B4E" w:rsidRPr="000A13ED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sz w:val="18"/>
          <w:szCs w:val="18"/>
        </w:rPr>
      </w:pPr>
      <w:r w:rsidRPr="000A13ED">
        <w:rPr>
          <w:rFonts w:ascii="Verdana" w:hAnsi="Verdana" w:cs="Times New Roman"/>
          <w:sz w:val="18"/>
          <w:szCs w:val="18"/>
        </w:rPr>
        <w:tab/>
        <w:t>Aug 11-Sept 8, 2015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sz w:val="18"/>
          <w:szCs w:val="18"/>
        </w:rPr>
        <w:t>31</w:t>
      </w:r>
      <w:r w:rsidRPr="000A13ED">
        <w:rPr>
          <w:rFonts w:ascii="Verdana" w:hAnsi="Verdana" w:cs="Times New Roman"/>
          <w:sz w:val="18"/>
          <w:szCs w:val="18"/>
        </w:rPr>
        <w:tab/>
      </w:r>
      <w:r w:rsidR="000D2E71">
        <w:rPr>
          <w:rFonts w:ascii="Verdana" w:hAnsi="Verdana" w:cs="Times New Roman"/>
          <w:i/>
          <w:sz w:val="18"/>
          <w:szCs w:val="18"/>
        </w:rPr>
        <w:t>21</w:t>
      </w:r>
    </w:p>
    <w:p w:rsidR="00F23B4E" w:rsidRPr="000A13ED" w:rsidRDefault="00F23B4E" w:rsidP="00F23B4E">
      <w:pPr>
        <w:pStyle w:val="PlainText"/>
        <w:tabs>
          <w:tab w:val="left" w:pos="1440"/>
          <w:tab w:val="center" w:pos="4320"/>
          <w:tab w:val="center" w:pos="5760"/>
        </w:tabs>
        <w:rPr>
          <w:rFonts w:ascii="Verdana" w:hAnsi="Verdana" w:cs="Times New Roman"/>
          <w:sz w:val="18"/>
          <w:szCs w:val="18"/>
        </w:rPr>
      </w:pPr>
      <w:r w:rsidRPr="000A13ED">
        <w:rPr>
          <w:rFonts w:ascii="Verdana" w:hAnsi="Verdana" w:cs="Times New Roman"/>
          <w:sz w:val="18"/>
          <w:szCs w:val="18"/>
        </w:rPr>
        <w:tab/>
        <w:t>Mar 10-Apr 6, 2015</w:t>
      </w:r>
      <w:r w:rsidRPr="000A13ED">
        <w:rPr>
          <w:rFonts w:ascii="Verdana" w:hAnsi="Verdana" w:cs="Times New Roman"/>
          <w:sz w:val="18"/>
          <w:szCs w:val="18"/>
        </w:rPr>
        <w:tab/>
        <w:t>4</w:t>
      </w:r>
      <w:r w:rsidRPr="000A13ED">
        <w:rPr>
          <w:rFonts w:ascii="Verdana" w:hAnsi="Verdana" w:cs="Times New Roman"/>
          <w:sz w:val="18"/>
          <w:szCs w:val="18"/>
        </w:rPr>
        <w:tab/>
      </w:r>
      <w:r w:rsidRPr="000A13ED">
        <w:rPr>
          <w:rFonts w:ascii="Verdana" w:hAnsi="Verdana" w:cs="Times New Roman"/>
          <w:i/>
          <w:sz w:val="18"/>
          <w:szCs w:val="18"/>
        </w:rPr>
        <w:t>2</w:t>
      </w:r>
    </w:p>
    <w:p w:rsidR="00106618" w:rsidRDefault="00106618" w:rsidP="00F23B4E">
      <w:pPr>
        <w:rPr>
          <w:rFonts w:ascii="Verdana" w:hAnsi="Verdana"/>
          <w:b/>
          <w:sz w:val="18"/>
          <w:szCs w:val="18"/>
        </w:rPr>
      </w:pPr>
    </w:p>
    <w:p w:rsidR="00106618" w:rsidRDefault="00106618" w:rsidP="00F23B4E">
      <w:pPr>
        <w:rPr>
          <w:rFonts w:ascii="Verdana" w:hAnsi="Verdana"/>
          <w:b/>
          <w:sz w:val="18"/>
          <w:szCs w:val="18"/>
        </w:rPr>
      </w:pPr>
    </w:p>
    <w:p w:rsidR="00106618" w:rsidRDefault="00106618" w:rsidP="00F23B4E">
      <w:pPr>
        <w:rPr>
          <w:rFonts w:ascii="Verdana" w:hAnsi="Verdana"/>
          <w:b/>
          <w:sz w:val="18"/>
          <w:szCs w:val="18"/>
        </w:rPr>
      </w:pPr>
    </w:p>
    <w:p w:rsidR="00106618" w:rsidRDefault="00106618" w:rsidP="00F23B4E">
      <w:pPr>
        <w:rPr>
          <w:rFonts w:ascii="Verdana" w:hAnsi="Verdana"/>
          <w:b/>
          <w:sz w:val="18"/>
          <w:szCs w:val="18"/>
        </w:rPr>
      </w:pPr>
    </w:p>
    <w:p w:rsidR="00106618" w:rsidRDefault="00106618" w:rsidP="00F23B4E">
      <w:pPr>
        <w:rPr>
          <w:rFonts w:ascii="Verdana" w:hAnsi="Verdana"/>
          <w:b/>
          <w:sz w:val="18"/>
          <w:szCs w:val="18"/>
        </w:rPr>
      </w:pPr>
    </w:p>
    <w:p w:rsidR="00106618" w:rsidRDefault="00106618" w:rsidP="00F23B4E">
      <w:pPr>
        <w:rPr>
          <w:rFonts w:ascii="Verdana" w:hAnsi="Verdana"/>
          <w:b/>
          <w:sz w:val="18"/>
          <w:szCs w:val="18"/>
        </w:rPr>
      </w:pPr>
    </w:p>
    <w:p w:rsidR="00106618" w:rsidRDefault="00106618" w:rsidP="00F23B4E">
      <w:pPr>
        <w:rPr>
          <w:rFonts w:ascii="Verdana" w:hAnsi="Verdana"/>
          <w:b/>
          <w:sz w:val="18"/>
          <w:szCs w:val="18"/>
        </w:rPr>
      </w:pPr>
    </w:p>
    <w:p w:rsidR="00106618" w:rsidRDefault="00106618" w:rsidP="00F23B4E">
      <w:pPr>
        <w:rPr>
          <w:rFonts w:ascii="Verdana" w:hAnsi="Verdana"/>
          <w:b/>
          <w:sz w:val="18"/>
          <w:szCs w:val="18"/>
        </w:rPr>
      </w:pPr>
    </w:p>
    <w:p w:rsidR="00106618" w:rsidRDefault="00106618" w:rsidP="00F23B4E">
      <w:pPr>
        <w:rPr>
          <w:rFonts w:ascii="Verdana" w:hAnsi="Verdana"/>
          <w:b/>
          <w:sz w:val="18"/>
          <w:szCs w:val="18"/>
        </w:rPr>
      </w:pPr>
    </w:p>
    <w:p w:rsidR="000D2E71" w:rsidRDefault="000D2E71" w:rsidP="00F23B4E">
      <w:pPr>
        <w:rPr>
          <w:rFonts w:ascii="Verdana" w:hAnsi="Verdana"/>
          <w:b/>
          <w:sz w:val="18"/>
          <w:szCs w:val="18"/>
        </w:rPr>
      </w:pPr>
    </w:p>
    <w:p w:rsidR="00F23B4E" w:rsidRPr="00075DE8" w:rsidRDefault="00F23B4E" w:rsidP="00F23B4E">
      <w:pPr>
        <w:ind w:left="2160" w:hanging="2160"/>
        <w:contextualSpacing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lastRenderedPageBreak/>
        <w:t>ASK ALL:</w:t>
      </w:r>
    </w:p>
    <w:p w:rsidR="00F23B4E" w:rsidRPr="00075DE8" w:rsidRDefault="00F23B4E" w:rsidP="00F23B4E">
      <w:pPr>
        <w:widowControl w:val="0"/>
        <w:tabs>
          <w:tab w:val="left" w:pos="1440"/>
        </w:tabs>
        <w:ind w:left="1440" w:hanging="1440"/>
        <w:rPr>
          <w:rFonts w:ascii="Verdana" w:hAnsi="Verdana"/>
          <w:sz w:val="18"/>
          <w:szCs w:val="18"/>
        </w:rPr>
      </w:pPr>
      <w:r w:rsidRPr="00075DE8">
        <w:rPr>
          <w:rFonts w:ascii="Verdana" w:hAnsi="Verdana"/>
          <w:sz w:val="18"/>
          <w:szCs w:val="18"/>
        </w:rPr>
        <w:t>VOTEPARTY</w:t>
      </w:r>
      <w:r w:rsidRPr="00075DE8">
        <w:rPr>
          <w:rFonts w:ascii="Verdana" w:hAnsi="Verdana"/>
          <w:sz w:val="18"/>
          <w:szCs w:val="18"/>
        </w:rPr>
        <w:tab/>
        <w:t>Thinking ahead to the presidential election that will take place in NOVEMBER 2016, regardless of who the nominees from each party are, do you think you will</w:t>
      </w:r>
      <w:r w:rsidRPr="00075DE8">
        <w:rPr>
          <w:rFonts w:ascii="Verdana" w:hAnsi="Verdana"/>
          <w:b/>
          <w:sz w:val="18"/>
          <w:szCs w:val="18"/>
        </w:rPr>
        <w:t xml:space="preserve"> [CATEGORIES IN REVERSE ORDER FOR RANDOM HALF OF SAMPLE]</w:t>
      </w:r>
      <w:r w:rsidRPr="00075DE8">
        <w:rPr>
          <w:rFonts w:ascii="Verdana" w:hAnsi="Verdana"/>
          <w:sz w:val="18"/>
          <w:szCs w:val="18"/>
        </w:rPr>
        <w:t>?</w:t>
      </w:r>
    </w:p>
    <w:p w:rsidR="00F23B4E" w:rsidRPr="00075DE8" w:rsidRDefault="00F23B4E" w:rsidP="00F23B4E">
      <w:pPr>
        <w:pStyle w:val="Filter"/>
        <w:ind w:left="0" w:firstLine="0"/>
        <w:rPr>
          <w:rFonts w:ascii="Verdana" w:hAnsi="Verdana"/>
          <w:sz w:val="18"/>
          <w:szCs w:val="18"/>
        </w:rPr>
      </w:pPr>
    </w:p>
    <w:tbl>
      <w:tblPr>
        <w:tblStyle w:val="TableGrid"/>
        <w:tblW w:w="864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2"/>
        <w:gridCol w:w="3348"/>
        <w:gridCol w:w="1800"/>
        <w:gridCol w:w="1800"/>
      </w:tblGrid>
      <w:tr w:rsidR="00F23B4E" w:rsidRPr="00075DE8" w:rsidTr="00F23B4E">
        <w:tc>
          <w:tcPr>
            <w:tcW w:w="1692" w:type="dxa"/>
            <w:vAlign w:val="bottom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May 10</w:t>
            </w:r>
            <w:r w:rsidRPr="00075DE8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June 6</w:t>
            </w:r>
          </w:p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3348" w:type="dxa"/>
            <w:vAlign w:val="bottom"/>
          </w:tcPr>
          <w:p w:rsidR="00F23B4E" w:rsidRPr="00075DE8" w:rsidRDefault="00F23B4E" w:rsidP="00F23B4E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00" w:type="dxa"/>
            <w:vAlign w:val="bottom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Apr 5-May 2</w:t>
            </w:r>
          </w:p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  <w:tc>
          <w:tcPr>
            <w:tcW w:w="1800" w:type="dxa"/>
            <w:vAlign w:val="bottom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Mar 2-Mar 28</w:t>
            </w:r>
          </w:p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2016</w:t>
            </w:r>
          </w:p>
        </w:tc>
      </w:tr>
      <w:tr w:rsidR="00F23B4E" w:rsidRPr="00075DE8" w:rsidTr="00F23B4E">
        <w:tc>
          <w:tcPr>
            <w:tcW w:w="1692" w:type="dxa"/>
            <w:vAlign w:val="bottom"/>
          </w:tcPr>
          <w:p w:rsidR="00F23B4E" w:rsidRPr="00075DE8" w:rsidRDefault="00EC0769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3348" w:type="dxa"/>
            <w:vAlign w:val="bottom"/>
          </w:tcPr>
          <w:p w:rsidR="00F23B4E" w:rsidRPr="00075DE8" w:rsidRDefault="00F23B4E" w:rsidP="00F23B4E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Definitely vote for the Republican</w:t>
            </w:r>
          </w:p>
        </w:tc>
        <w:tc>
          <w:tcPr>
            <w:tcW w:w="1800" w:type="dxa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800" w:type="dxa"/>
            <w:vAlign w:val="bottom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25</w:t>
            </w:r>
          </w:p>
        </w:tc>
      </w:tr>
      <w:tr w:rsidR="00F23B4E" w:rsidRPr="00075DE8" w:rsidTr="00F23B4E">
        <w:tc>
          <w:tcPr>
            <w:tcW w:w="1692" w:type="dxa"/>
            <w:vAlign w:val="bottom"/>
          </w:tcPr>
          <w:p w:rsidR="00F23B4E" w:rsidRPr="00075DE8" w:rsidRDefault="00EC0769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3348" w:type="dxa"/>
            <w:vAlign w:val="bottom"/>
          </w:tcPr>
          <w:p w:rsidR="00F23B4E" w:rsidRPr="00075DE8" w:rsidRDefault="00F23B4E" w:rsidP="00F23B4E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Probably vote for the Republican</w:t>
            </w:r>
          </w:p>
        </w:tc>
        <w:tc>
          <w:tcPr>
            <w:tcW w:w="1800" w:type="dxa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800" w:type="dxa"/>
            <w:vAlign w:val="bottom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19</w:t>
            </w:r>
          </w:p>
        </w:tc>
      </w:tr>
      <w:tr w:rsidR="00F23B4E" w:rsidRPr="00075DE8" w:rsidTr="00F23B4E">
        <w:tc>
          <w:tcPr>
            <w:tcW w:w="1692" w:type="dxa"/>
            <w:vAlign w:val="bottom"/>
          </w:tcPr>
          <w:p w:rsidR="00F23B4E" w:rsidRPr="00075DE8" w:rsidRDefault="00EC0769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3348" w:type="dxa"/>
            <w:vAlign w:val="bottom"/>
          </w:tcPr>
          <w:p w:rsidR="00F23B4E" w:rsidRPr="00075DE8" w:rsidRDefault="00F23B4E" w:rsidP="00F23B4E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Probably vote for the Democrat</w:t>
            </w:r>
          </w:p>
        </w:tc>
        <w:tc>
          <w:tcPr>
            <w:tcW w:w="1800" w:type="dxa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800" w:type="dxa"/>
            <w:vAlign w:val="bottom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F23B4E" w:rsidRPr="00075DE8" w:rsidTr="00F23B4E">
        <w:tc>
          <w:tcPr>
            <w:tcW w:w="1692" w:type="dxa"/>
            <w:vAlign w:val="bottom"/>
          </w:tcPr>
          <w:p w:rsidR="00F23B4E" w:rsidRPr="00075DE8" w:rsidRDefault="00EC0769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3348" w:type="dxa"/>
            <w:vAlign w:val="bottom"/>
          </w:tcPr>
          <w:p w:rsidR="00F23B4E" w:rsidRPr="00075DE8" w:rsidRDefault="00F23B4E" w:rsidP="00F23B4E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Definitely vote for the Democrat</w:t>
            </w:r>
          </w:p>
        </w:tc>
        <w:tc>
          <w:tcPr>
            <w:tcW w:w="1800" w:type="dxa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800" w:type="dxa"/>
            <w:vAlign w:val="bottom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F23B4E" w:rsidRPr="00075DE8" w:rsidTr="00F23B4E">
        <w:tc>
          <w:tcPr>
            <w:tcW w:w="1692" w:type="dxa"/>
            <w:vAlign w:val="bottom"/>
          </w:tcPr>
          <w:p w:rsidR="00F23B4E" w:rsidRPr="00075DE8" w:rsidRDefault="00EC0769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3348" w:type="dxa"/>
            <w:vAlign w:val="bottom"/>
          </w:tcPr>
          <w:p w:rsidR="00F23B4E" w:rsidRPr="00075DE8" w:rsidRDefault="00F23B4E" w:rsidP="00F23B4E">
            <w:pPr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No answer</w:t>
            </w:r>
          </w:p>
        </w:tc>
        <w:tc>
          <w:tcPr>
            <w:tcW w:w="1800" w:type="dxa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800" w:type="dxa"/>
            <w:vAlign w:val="bottom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75DE8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  <w:tr w:rsidR="00F23B4E" w:rsidRPr="00075DE8" w:rsidTr="00F23B4E">
        <w:tc>
          <w:tcPr>
            <w:tcW w:w="1692" w:type="dxa"/>
            <w:vAlign w:val="bottom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348" w:type="dxa"/>
            <w:vAlign w:val="bottom"/>
          </w:tcPr>
          <w:p w:rsidR="00F23B4E" w:rsidRPr="00075DE8" w:rsidRDefault="00F23B4E" w:rsidP="00F23B4E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00" w:type="dxa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800" w:type="dxa"/>
            <w:vAlign w:val="bottom"/>
          </w:tcPr>
          <w:p w:rsidR="00F23B4E" w:rsidRPr="00075DE8" w:rsidRDefault="00F23B4E" w:rsidP="00F23B4E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B4E" w:rsidRPr="008A3DB4" w:rsidRDefault="00F23B4E" w:rsidP="008A3DB4">
      <w:pPr>
        <w:rPr>
          <w:rFonts w:ascii="Verdana" w:hAnsi="Verdana" w:cs="ArialMT"/>
          <w:b/>
          <w:sz w:val="18"/>
          <w:szCs w:val="18"/>
        </w:rPr>
      </w:pPr>
    </w:p>
    <w:sectPr w:rsidR="00F23B4E" w:rsidRPr="008A3DB4" w:rsidSect="009E188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800" w:right="1332" w:bottom="1800" w:left="133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2083" w:rsidRDefault="009A2083" w:rsidP="00047661">
      <w:r>
        <w:separator/>
      </w:r>
    </w:p>
  </w:endnote>
  <w:endnote w:type="continuationSeparator" w:id="0">
    <w:p w:rsidR="009A2083" w:rsidRDefault="009A2083" w:rsidP="00047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ril Text SB">
    <w:altName w:val="Arial"/>
    <w:panose1 w:val="00000000000000000000"/>
    <w:charset w:val="00"/>
    <w:family w:val="modern"/>
    <w:notTrueType/>
    <w:pitch w:val="variable"/>
    <w:sig w:usb0="A00000AF" w:usb1="5000205B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" w:fontKey="{267BBFD7-B22C-49D5-9BCD-7F44C664E5A4}"/>
    <w:embedBold r:id="rId2" w:fontKey="{AA91EDDB-DAB6-45FC-80A2-6FC623598924}"/>
    <w:embedItalic r:id="rId3" w:fontKey="{A4816402-F87A-46E4-8968-E13C718C852B}"/>
  </w:font>
  <w:font w:name="Franklin Gothic Demi">
    <w:altName w:val="Arial Narrow Bold"/>
    <w:panose1 w:val="020B0703020102020204"/>
    <w:charset w:val="00"/>
    <w:family w:val="swiss"/>
    <w:pitch w:val="variable"/>
    <w:sig w:usb0="00000287" w:usb1="00000000" w:usb2="00000000" w:usb3="00000000" w:csb0="0000009F" w:csb1="00000000"/>
    <w:embedRegular r:id="rId4" w:fontKey="{D8485082-0398-4639-BA13-851750F8300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9DFB7CF-DF4B-49A4-8E18-26C11EB536FE}"/>
    <w:embedItalic r:id="rId6" w:fontKey="{1133A390-B086-48AB-98F4-2C6CF59F5FE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11EDE3EA-47B6-42AB-A4D5-397DEA20236E}"/>
    <w:embedBold r:id="rId8" w:fontKey="{DE24736B-9D73-477C-A02C-E07FEDED3E94}"/>
  </w:font>
  <w:font w:name="Abril Text">
    <w:altName w:val="Arial"/>
    <w:panose1 w:val="00000000000000000000"/>
    <w:charset w:val="00"/>
    <w:family w:val="modern"/>
    <w:notTrueType/>
    <w:pitch w:val="variable"/>
    <w:sig w:usb0="A00000A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9" w:fontKey="{34B81058-0BBC-4675-BF65-040ADBDE27DB}"/>
    <w:embedBold r:id="rId10" w:fontKey="{70C263DD-1F34-4682-81D1-01BF8C8A1BA9}"/>
    <w:embedItalic r:id="rId11" w:fontKey="{B6C093A3-9CDB-4933-8412-4F36CBBF79DA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2" w:fontKey="{BCD4BCE6-64CB-42FA-B825-424EB5F5054F}"/>
    <w:embedBold r:id="rId13" w:fontKey="{24A0F6E2-1C4A-4CA7-A174-0BD5444043A3}"/>
    <w:embedItalic r:id="rId14" w:fontKey="{0E931AEF-396C-4DE2-A750-1E3FB2AABB1F}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  <w:embedRegular r:id="rId15" w:fontKey="{F62CC299-FD04-42F2-B68C-EB817DB9D145}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2083" w:rsidRPr="00047661" w:rsidRDefault="009A2083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2083" w:rsidRPr="00047661" w:rsidRDefault="009A2083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2083" w:rsidRDefault="009A20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2083" w:rsidRDefault="009A2083" w:rsidP="00047661">
      <w:r>
        <w:separator/>
      </w:r>
    </w:p>
  </w:footnote>
  <w:footnote w:type="continuationSeparator" w:id="0">
    <w:p w:rsidR="009A2083" w:rsidRDefault="009A2083" w:rsidP="00047661">
      <w:r>
        <w:continuationSeparator/>
      </w:r>
    </w:p>
  </w:footnote>
  <w:footnote w:id="1">
    <w:p w:rsidR="009A2083" w:rsidRPr="00302DF1" w:rsidRDefault="009A2083" w:rsidP="000410B0">
      <w:pPr>
        <w:pStyle w:val="FootnoteText"/>
        <w:ind w:left="720" w:hanging="720"/>
        <w:rPr>
          <w:rFonts w:ascii="Verdana" w:hAnsi="Verdana"/>
          <w:sz w:val="14"/>
          <w:szCs w:val="14"/>
        </w:rPr>
      </w:pPr>
      <w:r w:rsidRPr="00D57132">
        <w:rPr>
          <w:rStyle w:val="FootnoteReference"/>
          <w:rFonts w:ascii="Verdana" w:hAnsi="Verdana"/>
          <w:sz w:val="15"/>
          <w:szCs w:val="15"/>
        </w:rPr>
        <w:footnoteRef/>
      </w:r>
      <w:r w:rsidRPr="00D57132">
        <w:rPr>
          <w:rFonts w:ascii="Verdana" w:hAnsi="Verdana"/>
          <w:sz w:val="15"/>
          <w:szCs w:val="15"/>
        </w:rPr>
        <w:t xml:space="preserve"> </w:t>
      </w:r>
      <w:r>
        <w:rPr>
          <w:rFonts w:ascii="Verdana" w:hAnsi="Verdana"/>
          <w:sz w:val="15"/>
          <w:szCs w:val="15"/>
        </w:rPr>
        <w:tab/>
      </w:r>
      <w:r w:rsidRPr="00302DF1">
        <w:rPr>
          <w:rFonts w:ascii="Verdana" w:hAnsi="Verdana"/>
          <w:sz w:val="14"/>
          <w:szCs w:val="14"/>
        </w:rPr>
        <w:t>Question wording in this topline is that from the web version of the survey. Question wording and format was adapted for the paper questionnaire delivered by mail; this questionnaire is available on request. All questions asked in both modes unless noted.</w:t>
      </w:r>
    </w:p>
  </w:footnote>
  <w:footnote w:id="2">
    <w:p w:rsidR="009A2083" w:rsidRPr="0026092E" w:rsidRDefault="009A2083" w:rsidP="00DC6B95">
      <w:pPr>
        <w:pStyle w:val="FootnoteText"/>
        <w:rPr>
          <w:sz w:val="16"/>
          <w:szCs w:val="16"/>
        </w:rPr>
      </w:pPr>
      <w:r w:rsidRPr="0026092E">
        <w:rPr>
          <w:rStyle w:val="FootnoteReference"/>
          <w:sz w:val="16"/>
          <w:szCs w:val="16"/>
        </w:rPr>
        <w:footnoteRef/>
      </w:r>
      <w:r w:rsidRPr="0026092E">
        <w:rPr>
          <w:sz w:val="16"/>
          <w:szCs w:val="16"/>
        </w:rPr>
        <w:t xml:space="preserve"> W10</w:t>
      </w:r>
      <w:r>
        <w:rPr>
          <w:sz w:val="16"/>
          <w:szCs w:val="16"/>
        </w:rPr>
        <w:t xml:space="preserve"> (March 10 – April 6, 2014)</w:t>
      </w:r>
      <w:r w:rsidRPr="0026092E">
        <w:rPr>
          <w:sz w:val="16"/>
          <w:szCs w:val="16"/>
        </w:rPr>
        <w:t xml:space="preserve"> ha</w:t>
      </w:r>
      <w:r>
        <w:rPr>
          <w:sz w:val="16"/>
          <w:szCs w:val="16"/>
        </w:rPr>
        <w:t>d</w:t>
      </w:r>
      <w:r w:rsidRPr="0026092E">
        <w:rPr>
          <w:sz w:val="16"/>
          <w:szCs w:val="16"/>
        </w:rPr>
        <w:t xml:space="preserve"> a minor difference in question wording: “How much thought, if any, have you given to candidates who may be running for president in 2016?”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2083" w:rsidRPr="00963F51" w:rsidRDefault="009A2083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963F51">
      <w:rPr>
        <w:rFonts w:ascii="Franklin Gothic Demi" w:hAnsi="Franklin Gothic Demi"/>
        <w:sz w:val="18"/>
        <w:szCs w:val="18"/>
      </w:rPr>
      <w:fldChar w:fldCharType="begin"/>
    </w:r>
    <w:r w:rsidRPr="00963F5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963F51">
      <w:rPr>
        <w:rFonts w:ascii="Franklin Gothic Demi" w:hAnsi="Franklin Gothic Demi"/>
        <w:sz w:val="18"/>
        <w:szCs w:val="18"/>
      </w:rPr>
      <w:fldChar w:fldCharType="separate"/>
    </w:r>
    <w:r w:rsidR="009C63CC">
      <w:rPr>
        <w:rFonts w:ascii="Franklin Gothic Demi" w:hAnsi="Franklin Gothic Demi"/>
        <w:noProof/>
        <w:sz w:val="18"/>
        <w:szCs w:val="18"/>
      </w:rPr>
      <w:t>56</w:t>
    </w:r>
    <w:r w:rsidRPr="00963F51">
      <w:rPr>
        <w:rFonts w:ascii="Franklin Gothic Demi" w:hAnsi="Franklin Gothic Demi"/>
        <w:sz w:val="18"/>
        <w:szCs w:val="18"/>
      </w:rPr>
      <w:fldChar w:fldCharType="end"/>
    </w:r>
  </w:p>
  <w:p w:rsidR="009A2083" w:rsidRPr="00047661" w:rsidRDefault="009A2083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pacing w:val="4"/>
        <w:sz w:val="18"/>
        <w:szCs w:val="18"/>
      </w:rPr>
    </w:pPr>
    <w:r>
      <w:rPr>
        <w:rFonts w:ascii="Franklin Gothic Book" w:hAnsi="Franklin Gothic Book"/>
        <w:color w:val="7F7F7F" w:themeColor="text1" w:themeTint="80"/>
        <w:spacing w:val="4"/>
        <w:sz w:val="18"/>
        <w:szCs w:val="18"/>
      </w:rPr>
      <w:t>PEW RESEARCH CENTER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2083" w:rsidRPr="0028349F" w:rsidRDefault="009A2083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28349F">
      <w:rPr>
        <w:rFonts w:ascii="Franklin Gothic Demi" w:hAnsi="Franklin Gothic Demi"/>
        <w:sz w:val="18"/>
        <w:szCs w:val="18"/>
      </w:rPr>
      <w:fldChar w:fldCharType="begin"/>
    </w:r>
    <w:r w:rsidRPr="0028349F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28349F">
      <w:rPr>
        <w:rFonts w:ascii="Franklin Gothic Demi" w:hAnsi="Franklin Gothic Demi"/>
        <w:sz w:val="18"/>
        <w:szCs w:val="18"/>
      </w:rPr>
      <w:fldChar w:fldCharType="separate"/>
    </w:r>
    <w:r w:rsidR="009C63CC">
      <w:rPr>
        <w:rFonts w:ascii="Franklin Gothic Demi" w:hAnsi="Franklin Gothic Demi"/>
        <w:noProof/>
        <w:sz w:val="18"/>
        <w:szCs w:val="18"/>
      </w:rPr>
      <w:t>55</w:t>
    </w:r>
    <w:r w:rsidRPr="0028349F">
      <w:rPr>
        <w:rFonts w:ascii="Franklin Gothic Demi" w:hAnsi="Franklin Gothic Demi"/>
        <w:sz w:val="18"/>
        <w:szCs w:val="18"/>
      </w:rPr>
      <w:fldChar w:fldCharType="end"/>
    </w:r>
  </w:p>
  <w:p w:rsidR="009A2083" w:rsidRPr="00047661" w:rsidRDefault="009A2083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2083" w:rsidRDefault="009A208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586460"/>
    <w:multiLevelType w:val="hybridMultilevel"/>
    <w:tmpl w:val="59AE023A"/>
    <w:lvl w:ilvl="0" w:tplc="BB74FBA6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9D7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proofState w:spelling="clean" w:grammar="clean"/>
  <w:attachedTemplate r:id="rId1"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defaultTabStop w:val="720"/>
  <w:clickAndTypeStyle w:val="BodyText"/>
  <w:evenAndOddHeaders/>
  <w:characterSpacingControl w:val="doNotCompress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0B0"/>
    <w:rsid w:val="00024A74"/>
    <w:rsid w:val="00026094"/>
    <w:rsid w:val="000410B0"/>
    <w:rsid w:val="00047661"/>
    <w:rsid w:val="0007615D"/>
    <w:rsid w:val="00087644"/>
    <w:rsid w:val="000D2E71"/>
    <w:rsid w:val="000E2617"/>
    <w:rsid w:val="000F6B26"/>
    <w:rsid w:val="00101295"/>
    <w:rsid w:val="00106618"/>
    <w:rsid w:val="001145B8"/>
    <w:rsid w:val="001160F1"/>
    <w:rsid w:val="0012510E"/>
    <w:rsid w:val="001424B2"/>
    <w:rsid w:val="0015243B"/>
    <w:rsid w:val="00165A2B"/>
    <w:rsid w:val="0017595A"/>
    <w:rsid w:val="00175C62"/>
    <w:rsid w:val="001A01E1"/>
    <w:rsid w:val="001C7A7B"/>
    <w:rsid w:val="001D76DC"/>
    <w:rsid w:val="001F19AD"/>
    <w:rsid w:val="002171D1"/>
    <w:rsid w:val="00235D20"/>
    <w:rsid w:val="002617A1"/>
    <w:rsid w:val="00276264"/>
    <w:rsid w:val="00276C86"/>
    <w:rsid w:val="00294CB0"/>
    <w:rsid w:val="002A0DAF"/>
    <w:rsid w:val="002A43F0"/>
    <w:rsid w:val="002A5106"/>
    <w:rsid w:val="00320078"/>
    <w:rsid w:val="00345E4A"/>
    <w:rsid w:val="003469AF"/>
    <w:rsid w:val="00352FAA"/>
    <w:rsid w:val="0036090F"/>
    <w:rsid w:val="0036536E"/>
    <w:rsid w:val="00380309"/>
    <w:rsid w:val="0038301F"/>
    <w:rsid w:val="00393B5A"/>
    <w:rsid w:val="003A2939"/>
    <w:rsid w:val="003D4A28"/>
    <w:rsid w:val="003D4C45"/>
    <w:rsid w:val="00413496"/>
    <w:rsid w:val="00435BE8"/>
    <w:rsid w:val="00437A51"/>
    <w:rsid w:val="004957D0"/>
    <w:rsid w:val="0049675A"/>
    <w:rsid w:val="004A2C79"/>
    <w:rsid w:val="004A2F39"/>
    <w:rsid w:val="004B2B52"/>
    <w:rsid w:val="004C050D"/>
    <w:rsid w:val="004C397D"/>
    <w:rsid w:val="004D5149"/>
    <w:rsid w:val="00501873"/>
    <w:rsid w:val="005025BC"/>
    <w:rsid w:val="00507F70"/>
    <w:rsid w:val="0051019E"/>
    <w:rsid w:val="0052760F"/>
    <w:rsid w:val="005405DD"/>
    <w:rsid w:val="00543CE4"/>
    <w:rsid w:val="005A103A"/>
    <w:rsid w:val="005D0E12"/>
    <w:rsid w:val="005D7F7E"/>
    <w:rsid w:val="005E195A"/>
    <w:rsid w:val="00637FCD"/>
    <w:rsid w:val="0065496C"/>
    <w:rsid w:val="00695181"/>
    <w:rsid w:val="006A08FA"/>
    <w:rsid w:val="006B2C18"/>
    <w:rsid w:val="006B41A5"/>
    <w:rsid w:val="006F06C3"/>
    <w:rsid w:val="007051C0"/>
    <w:rsid w:val="0070672F"/>
    <w:rsid w:val="00732268"/>
    <w:rsid w:val="00734473"/>
    <w:rsid w:val="00737CC8"/>
    <w:rsid w:val="00740F40"/>
    <w:rsid w:val="0074231C"/>
    <w:rsid w:val="00763002"/>
    <w:rsid w:val="00763973"/>
    <w:rsid w:val="00791BFE"/>
    <w:rsid w:val="00792BC8"/>
    <w:rsid w:val="007C488F"/>
    <w:rsid w:val="007E4A6D"/>
    <w:rsid w:val="007F3CF6"/>
    <w:rsid w:val="007F5131"/>
    <w:rsid w:val="008163E0"/>
    <w:rsid w:val="00833F0F"/>
    <w:rsid w:val="00851613"/>
    <w:rsid w:val="008572A5"/>
    <w:rsid w:val="00896FEC"/>
    <w:rsid w:val="008A0BA0"/>
    <w:rsid w:val="008A3DB4"/>
    <w:rsid w:val="008A4F59"/>
    <w:rsid w:val="008A60A3"/>
    <w:rsid w:val="008A7A93"/>
    <w:rsid w:val="008B42F5"/>
    <w:rsid w:val="008C39C6"/>
    <w:rsid w:val="008D4A74"/>
    <w:rsid w:val="008F5068"/>
    <w:rsid w:val="00914D85"/>
    <w:rsid w:val="00914DF9"/>
    <w:rsid w:val="00915AA3"/>
    <w:rsid w:val="00944418"/>
    <w:rsid w:val="00956838"/>
    <w:rsid w:val="00957BD4"/>
    <w:rsid w:val="00963470"/>
    <w:rsid w:val="00963F51"/>
    <w:rsid w:val="00964419"/>
    <w:rsid w:val="009919B7"/>
    <w:rsid w:val="00996CC6"/>
    <w:rsid w:val="009A0849"/>
    <w:rsid w:val="009A2083"/>
    <w:rsid w:val="009B30E1"/>
    <w:rsid w:val="009B57AD"/>
    <w:rsid w:val="009C63CC"/>
    <w:rsid w:val="009D2304"/>
    <w:rsid w:val="009D572C"/>
    <w:rsid w:val="009E188E"/>
    <w:rsid w:val="009E28AF"/>
    <w:rsid w:val="00A262AE"/>
    <w:rsid w:val="00A35C21"/>
    <w:rsid w:val="00A41763"/>
    <w:rsid w:val="00A41798"/>
    <w:rsid w:val="00A454FE"/>
    <w:rsid w:val="00A53C66"/>
    <w:rsid w:val="00A6220A"/>
    <w:rsid w:val="00A74765"/>
    <w:rsid w:val="00AD37A0"/>
    <w:rsid w:val="00AD39FB"/>
    <w:rsid w:val="00AD57D8"/>
    <w:rsid w:val="00B0535E"/>
    <w:rsid w:val="00B90694"/>
    <w:rsid w:val="00BA0E70"/>
    <w:rsid w:val="00BA744D"/>
    <w:rsid w:val="00BB115A"/>
    <w:rsid w:val="00BB735B"/>
    <w:rsid w:val="00BC7CF9"/>
    <w:rsid w:val="00BD6011"/>
    <w:rsid w:val="00BF4F0B"/>
    <w:rsid w:val="00C35ABD"/>
    <w:rsid w:val="00C4090F"/>
    <w:rsid w:val="00C7089B"/>
    <w:rsid w:val="00C81B0E"/>
    <w:rsid w:val="00CC3B57"/>
    <w:rsid w:val="00CE1E78"/>
    <w:rsid w:val="00CE39B1"/>
    <w:rsid w:val="00CF2743"/>
    <w:rsid w:val="00D131DD"/>
    <w:rsid w:val="00D26705"/>
    <w:rsid w:val="00D3469F"/>
    <w:rsid w:val="00D355B7"/>
    <w:rsid w:val="00D42BAA"/>
    <w:rsid w:val="00D61B67"/>
    <w:rsid w:val="00D855E0"/>
    <w:rsid w:val="00DC6B95"/>
    <w:rsid w:val="00EC0769"/>
    <w:rsid w:val="00EC1902"/>
    <w:rsid w:val="00EC3529"/>
    <w:rsid w:val="00EF0607"/>
    <w:rsid w:val="00EF203D"/>
    <w:rsid w:val="00F23B4E"/>
    <w:rsid w:val="00F2677D"/>
    <w:rsid w:val="00F46C35"/>
    <w:rsid w:val="00F619ED"/>
    <w:rsid w:val="00FB5F80"/>
    <w:rsid w:val="00FD5558"/>
    <w:rsid w:val="00FE3728"/>
    <w:rsid w:val="00FF1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91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/>
    <w:lsdException w:name="Closing" w:semiHidden="1"/>
    <w:lsdException w:name="Signature" w:semiHidden="1"/>
    <w:lsdException w:name="Body Text" w:uiPriority="2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7"/>
    <w:lsdException w:name="FollowedHyperlink" w:semiHidden="1"/>
    <w:lsdException w:name="Strong" w:semiHidden="1" w:qFormat="1"/>
    <w:lsdException w:name="Emphasis" w:semiHidden="1" w:qFormat="1"/>
    <w:lsdException w:name="Document Map" w:semiHidden="1"/>
    <w:lsdException w:name="Plain Text" w:semiHidden="1" w:uiPriority="99"/>
    <w:lsdException w:name="E-mail Signature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rsid w:val="000410B0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autoSpaceDE w:val="0"/>
      <w:autoSpaceDN w:val="0"/>
      <w:adjustRightInd w:val="0"/>
      <w:spacing w:after="40" w:line="480" w:lineRule="exact"/>
      <w:outlineLvl w:val="0"/>
    </w:pPr>
    <w:rPr>
      <w:rFonts w:ascii="Abril Text SB" w:eastAsiaTheme="minorHAnsi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autoSpaceDE w:val="0"/>
      <w:autoSpaceDN w:val="0"/>
      <w:adjustRightInd w:val="0"/>
      <w:spacing w:after="200" w:line="400" w:lineRule="exact"/>
      <w:outlineLvl w:val="1"/>
    </w:pPr>
    <w:rPr>
      <w:rFonts w:ascii="Franklin Gothic Demi" w:eastAsiaTheme="minorHAns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autoSpaceDE w:val="0"/>
      <w:autoSpaceDN w:val="0"/>
      <w:adjustRightInd w:val="0"/>
      <w:spacing w:after="200" w:line="320" w:lineRule="exact"/>
      <w:outlineLvl w:val="2"/>
    </w:pPr>
    <w:rPr>
      <w:rFonts w:ascii="Abril Text SB" w:eastAsiaTheme="minorHAnsi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  <w:pPr>
      <w:autoSpaceDE w:val="0"/>
      <w:autoSpaceDN w:val="0"/>
      <w:adjustRightInd w:val="0"/>
      <w:spacing w:after="320" w:line="320" w:lineRule="exact"/>
    </w:pPr>
    <w:rPr>
      <w:rFonts w:ascii="Georgia" w:eastAsiaTheme="minorHAnsi" w:hAnsi="Georg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2"/>
    <w:qFormat/>
    <w:rsid w:val="00EF0607"/>
    <w:pPr>
      <w:numPr>
        <w:numId w:val="1"/>
      </w:numPr>
      <w:autoSpaceDE w:val="0"/>
      <w:autoSpaceDN w:val="0"/>
      <w:adjustRightInd w:val="0"/>
      <w:spacing w:after="320" w:line="320" w:lineRule="exact"/>
      <w:ind w:left="360"/>
      <w:contextualSpacing/>
    </w:pPr>
    <w:rPr>
      <w:rFonts w:ascii="Georgia" w:eastAsiaTheme="minorHAnsi" w:hAnsi="Georgia"/>
      <w:sz w:val="22"/>
      <w:szCs w:val="22"/>
    </w:r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eastAsiaTheme="minorHAnsi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autoSpaceDE w:val="0"/>
      <w:autoSpaceDN w:val="0"/>
      <w:adjustRightInd w:val="0"/>
      <w:spacing w:after="100" w:line="320" w:lineRule="exact"/>
    </w:pPr>
    <w:rPr>
      <w:rFonts w:ascii="Franklin Gothic Demi" w:eastAsiaTheme="minorHAnsi" w:hAnsi="Franklin Gothic Dem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637FCD"/>
    <w:pPr>
      <w:autoSpaceDE w:val="0"/>
      <w:autoSpaceDN w:val="0"/>
      <w:adjustRightInd w:val="0"/>
      <w:spacing w:after="100" w:line="320" w:lineRule="exact"/>
      <w:ind w:left="220"/>
    </w:pPr>
    <w:rPr>
      <w:rFonts w:ascii="Franklin Gothic Book" w:eastAsiaTheme="minorHAnsi" w:hAnsi="Franklin Gothic Book"/>
      <w:sz w:val="22"/>
      <w:szCs w:val="22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0410B0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0410B0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0410B0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0410B0"/>
    <w:rPr>
      <w:vertAlign w:val="superscript"/>
    </w:rPr>
  </w:style>
  <w:style w:type="paragraph" w:customStyle="1" w:styleId="Filter">
    <w:name w:val="Filter"/>
    <w:basedOn w:val="Normal"/>
    <w:link w:val="FilterChar"/>
    <w:qFormat/>
    <w:rsid w:val="00A454FE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A454FE"/>
    <w:rPr>
      <w:rFonts w:ascii="Tahoma" w:hAnsi="Tahoma"/>
      <w:b/>
      <w:sz w:val="22"/>
      <w:szCs w:val="22"/>
    </w:rPr>
  </w:style>
  <w:style w:type="character" w:styleId="CommentReference">
    <w:name w:val="annotation reference"/>
    <w:basedOn w:val="DefaultParagraphFont"/>
    <w:semiHidden/>
    <w:rsid w:val="008A3DB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8A3D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A3DB4"/>
  </w:style>
  <w:style w:type="paragraph" w:styleId="CommentSubject">
    <w:name w:val="annotation subject"/>
    <w:basedOn w:val="CommentText"/>
    <w:next w:val="CommentText"/>
    <w:link w:val="CommentSubjectChar"/>
    <w:semiHidden/>
    <w:rsid w:val="008A3D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3DB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F23B4E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23B4E"/>
    <w:rPr>
      <w:rFonts w:ascii="Calibri" w:eastAsiaTheme="minorEastAsia" w:hAnsi="Calibri" w:cstheme="minorBidi"/>
      <w:sz w:val="22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/>
    <w:lsdException w:name="Closing" w:semiHidden="1"/>
    <w:lsdException w:name="Signature" w:semiHidden="1"/>
    <w:lsdException w:name="Body Text" w:uiPriority="2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7"/>
    <w:lsdException w:name="FollowedHyperlink" w:semiHidden="1"/>
    <w:lsdException w:name="Strong" w:semiHidden="1" w:qFormat="1"/>
    <w:lsdException w:name="Emphasis" w:semiHidden="1" w:qFormat="1"/>
    <w:lsdException w:name="Document Map" w:semiHidden="1"/>
    <w:lsdException w:name="Plain Text" w:semiHidden="1" w:uiPriority="99"/>
    <w:lsdException w:name="E-mail Signature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rsid w:val="000410B0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autoSpaceDE w:val="0"/>
      <w:autoSpaceDN w:val="0"/>
      <w:adjustRightInd w:val="0"/>
      <w:spacing w:after="40" w:line="480" w:lineRule="exact"/>
      <w:outlineLvl w:val="0"/>
    </w:pPr>
    <w:rPr>
      <w:rFonts w:ascii="Abril Text SB" w:eastAsiaTheme="minorHAnsi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autoSpaceDE w:val="0"/>
      <w:autoSpaceDN w:val="0"/>
      <w:adjustRightInd w:val="0"/>
      <w:spacing w:after="200" w:line="400" w:lineRule="exact"/>
      <w:outlineLvl w:val="1"/>
    </w:pPr>
    <w:rPr>
      <w:rFonts w:ascii="Franklin Gothic Demi" w:eastAsiaTheme="minorHAns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autoSpaceDE w:val="0"/>
      <w:autoSpaceDN w:val="0"/>
      <w:adjustRightInd w:val="0"/>
      <w:spacing w:after="200" w:line="320" w:lineRule="exact"/>
      <w:outlineLvl w:val="2"/>
    </w:pPr>
    <w:rPr>
      <w:rFonts w:ascii="Abril Text SB" w:eastAsiaTheme="minorHAnsi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  <w:pPr>
      <w:autoSpaceDE w:val="0"/>
      <w:autoSpaceDN w:val="0"/>
      <w:adjustRightInd w:val="0"/>
      <w:spacing w:after="320" w:line="320" w:lineRule="exact"/>
    </w:pPr>
    <w:rPr>
      <w:rFonts w:ascii="Georgia" w:eastAsiaTheme="minorHAnsi" w:hAnsi="Georg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2"/>
    <w:qFormat/>
    <w:rsid w:val="00EF0607"/>
    <w:pPr>
      <w:numPr>
        <w:numId w:val="1"/>
      </w:numPr>
      <w:autoSpaceDE w:val="0"/>
      <w:autoSpaceDN w:val="0"/>
      <w:adjustRightInd w:val="0"/>
      <w:spacing w:after="320" w:line="320" w:lineRule="exact"/>
      <w:ind w:left="360"/>
      <w:contextualSpacing/>
    </w:pPr>
    <w:rPr>
      <w:rFonts w:ascii="Georgia" w:eastAsiaTheme="minorHAnsi" w:hAnsi="Georgia"/>
      <w:sz w:val="22"/>
      <w:szCs w:val="22"/>
    </w:r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eastAsiaTheme="minorHAnsi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autoSpaceDE w:val="0"/>
      <w:autoSpaceDN w:val="0"/>
      <w:adjustRightInd w:val="0"/>
      <w:spacing w:after="100" w:line="320" w:lineRule="exact"/>
    </w:pPr>
    <w:rPr>
      <w:rFonts w:ascii="Franklin Gothic Demi" w:eastAsiaTheme="minorHAnsi" w:hAnsi="Franklin Gothic Dem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637FCD"/>
    <w:pPr>
      <w:autoSpaceDE w:val="0"/>
      <w:autoSpaceDN w:val="0"/>
      <w:adjustRightInd w:val="0"/>
      <w:spacing w:after="100" w:line="320" w:lineRule="exact"/>
      <w:ind w:left="220"/>
    </w:pPr>
    <w:rPr>
      <w:rFonts w:ascii="Franklin Gothic Book" w:eastAsiaTheme="minorHAnsi" w:hAnsi="Franklin Gothic Book"/>
      <w:sz w:val="22"/>
      <w:szCs w:val="22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0410B0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0410B0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0410B0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0410B0"/>
    <w:rPr>
      <w:vertAlign w:val="superscript"/>
    </w:rPr>
  </w:style>
  <w:style w:type="paragraph" w:customStyle="1" w:styleId="Filter">
    <w:name w:val="Filter"/>
    <w:basedOn w:val="Normal"/>
    <w:link w:val="FilterChar"/>
    <w:qFormat/>
    <w:rsid w:val="00A454FE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A454FE"/>
    <w:rPr>
      <w:rFonts w:ascii="Tahoma" w:hAnsi="Tahoma"/>
      <w:b/>
      <w:sz w:val="22"/>
      <w:szCs w:val="22"/>
    </w:rPr>
  </w:style>
  <w:style w:type="character" w:styleId="CommentReference">
    <w:name w:val="annotation reference"/>
    <w:basedOn w:val="DefaultParagraphFont"/>
    <w:semiHidden/>
    <w:rsid w:val="008A3DB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8A3D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A3DB4"/>
  </w:style>
  <w:style w:type="paragraph" w:styleId="CommentSubject">
    <w:name w:val="annotation subject"/>
    <w:basedOn w:val="CommentText"/>
    <w:next w:val="CommentText"/>
    <w:link w:val="CommentSubjectChar"/>
    <w:semiHidden/>
    <w:rsid w:val="008A3D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3DB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F23B4E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23B4E"/>
    <w:rPr>
      <w:rFonts w:ascii="Calibri" w:eastAsiaTheme="minorEastAsia" w:hAnsi="Calibri" w:cstheme="minorBidi"/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pew.pewtrusts.org\PRC\Shared\Common\Office%20Templates\Templates\PewResearch%20Publication%20Template.dotx" TargetMode="External"/></Relationships>
</file>

<file path=word/theme/theme1.xml><?xml version="1.0" encoding="utf-8"?>
<a:theme xmlns:a="http://schemas.openxmlformats.org/drawingml/2006/main" name="PRC_ColorTheme">
  <a:themeElements>
    <a:clrScheme name="PRC_Theme">
      <a:dk1>
        <a:sysClr val="windowText" lastClr="000000"/>
      </a:dk1>
      <a:lt1>
        <a:srgbClr val="FFFFFF"/>
      </a:lt1>
      <a:dk2>
        <a:srgbClr val="456A83"/>
      </a:dk2>
      <a:lt2>
        <a:srgbClr val="EEECE4"/>
      </a:lt2>
      <a:accent1>
        <a:srgbClr val="949D48"/>
      </a:accent1>
      <a:accent2>
        <a:srgbClr val="746A7E"/>
      </a:accent2>
      <a:accent3>
        <a:srgbClr val="A55A26"/>
      </a:accent3>
      <a:accent4>
        <a:srgbClr val="D1A730"/>
      </a:accent4>
      <a:accent5>
        <a:srgbClr val="EA9E2C"/>
      </a:accent5>
      <a:accent6>
        <a:srgbClr val="BF3927"/>
      </a:accent6>
      <a:hlink>
        <a:srgbClr val="BB792A"/>
      </a:hlink>
      <a:folHlink>
        <a:srgbClr val="BB792A"/>
      </a:folHlink>
    </a:clrScheme>
    <a:fontScheme name="PRC Font Theme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Autum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atMod val="120000"/>
                <a:lumMod val="110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88900" dist="38100" dir="5400000" algn="ctr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5400000"/>
            </a:lightRig>
          </a:scene3d>
          <a:sp3d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shade val="100000"/>
                <a:hueMod val="108000"/>
                <a:satMod val="130000"/>
                <a:lumMod val="108000"/>
              </a:schemeClr>
            </a:gs>
            <a:gs pos="92000">
              <a:schemeClr val="phClr">
                <a:shade val="88000"/>
                <a:hueMod val="96000"/>
                <a:satMod val="120000"/>
                <a:lumMod val="7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hade val="100000"/>
                <a:hueMod val="100000"/>
                <a:satMod val="130000"/>
                <a:lumMod val="112000"/>
              </a:schemeClr>
            </a:gs>
            <a:gs pos="100000">
              <a:schemeClr val="phClr">
                <a:shade val="84000"/>
                <a:hueMod val="96000"/>
                <a:satMod val="120000"/>
                <a:lumMod val="80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3B03B2-962E-401E-9C29-50DD062D2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PewResearch Publication Template</Template>
  <TotalTime>40</TotalTime>
  <Pages>57</Pages>
  <Words>10840</Words>
  <Characters>50228</Characters>
  <Application>Microsoft Office Word</Application>
  <DocSecurity>0</DocSecurity>
  <Lines>418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Pew Research Center</Company>
  <LinksUpToDate>false</LinksUpToDate>
  <CharactersWithSpaces>60947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Hatley</dc:creator>
  <cp:lastModifiedBy>Nick Bertoni</cp:lastModifiedBy>
  <cp:revision>11</cp:revision>
  <cp:lastPrinted>2016-06-08T14:35:00Z</cp:lastPrinted>
  <dcterms:created xsi:type="dcterms:W3CDTF">2017-04-13T18:53:00Z</dcterms:created>
  <dcterms:modified xsi:type="dcterms:W3CDTF">2017-11-09T21:23:00Z</dcterms:modified>
</cp:coreProperties>
</file>